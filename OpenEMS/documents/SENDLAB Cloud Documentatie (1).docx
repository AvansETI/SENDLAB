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asvg="http://schemas.microsoft.com/office/drawing/2016/SVG/main" mc:Ignorable="w14 w15 w16se w16cid w16 w16cex w16sdtdh wp14">
  <w:body>
    <w:p w:rsidRPr="00446FC0" w:rsidR="00C33B3C" w:rsidP="00BC4DE9" w:rsidRDefault="00446FC0" w14:paraId="478DDFE0" w14:textId="5D8C516E">
      <w:pPr>
        <w:rPr>
          <w:b/>
          <w:sz w:val="32"/>
          <w:szCs w:val="36"/>
        </w:rPr>
      </w:pPr>
      <w:r w:rsidRPr="00446FC0">
        <w:rPr>
          <w:b/>
          <w:sz w:val="32"/>
          <w:szCs w:val="36"/>
        </w:rPr>
        <w:t>Expertisec</w:t>
      </w:r>
      <w:r w:rsidRPr="00446FC0" w:rsidR="00C33B3C">
        <w:rPr>
          <w:b/>
          <w:sz w:val="32"/>
          <w:szCs w:val="36"/>
        </w:rPr>
        <w:t xml:space="preserve">entrum </w:t>
      </w:r>
      <w:r w:rsidRPr="00446FC0">
        <w:rPr>
          <w:b/>
          <w:sz w:val="32"/>
          <w:szCs w:val="36"/>
        </w:rPr>
        <w:t xml:space="preserve">Technische </w:t>
      </w:r>
      <w:r w:rsidRPr="00446FC0" w:rsidR="00C33B3C">
        <w:rPr>
          <w:b/>
          <w:sz w:val="32"/>
          <w:szCs w:val="36"/>
        </w:rPr>
        <w:t>Innovatie</w:t>
      </w:r>
    </w:p>
    <w:p w:rsidR="00446FC0" w:rsidP="00BC4DE9" w:rsidRDefault="00446FC0" w14:paraId="2BE22AE2" w14:textId="43FFB8C5">
      <w:pPr>
        <w:rPr>
          <w:sz w:val="32"/>
          <w:szCs w:val="36"/>
        </w:rPr>
      </w:pPr>
    </w:p>
    <w:p w:rsidRPr="000765C8" w:rsidR="00650A45" w:rsidP="00650A45" w:rsidRDefault="00E24126" w14:paraId="6545BADC" w14:textId="2E148B07">
      <w:pPr>
        <w:rPr>
          <w:sz w:val="32"/>
          <w:szCs w:val="36"/>
        </w:rPr>
      </w:pPr>
      <w:r w:rsidRPr="000765C8">
        <w:rPr>
          <w:sz w:val="32"/>
          <w:szCs w:val="36"/>
        </w:rPr>
        <w:t>Lectoraat Smart Energy</w:t>
      </w:r>
    </w:p>
    <w:p w:rsidRPr="000765C8" w:rsidR="00E24126" w:rsidP="00BC4DE9" w:rsidRDefault="00DA43A5" w14:paraId="6043F8CC" w14:textId="652668E7">
      <w:pPr>
        <w:rPr>
          <w:b/>
          <w:sz w:val="52"/>
          <w:szCs w:val="36"/>
        </w:rPr>
      </w:pPr>
      <w:r w:rsidRPr="00350040">
        <w:rPr>
          <w:noProof/>
        </w:rPr>
        <w:drawing>
          <wp:anchor distT="0" distB="0" distL="114300" distR="114300" simplePos="0" relativeHeight="251658244" behindDoc="1" locked="0" layoutInCell="1" allowOverlap="1" wp14:anchorId="68B66383" wp14:editId="24B6F6C0">
            <wp:simplePos x="0" y="0"/>
            <wp:positionH relativeFrom="page">
              <wp:posOffset>-1360466</wp:posOffset>
            </wp:positionH>
            <wp:positionV relativeFrom="paragraph">
              <wp:posOffset>431697</wp:posOffset>
            </wp:positionV>
            <wp:extent cx="8994042" cy="5172104"/>
            <wp:effectExtent l="0" t="0" r="0" b="0"/>
            <wp:wrapNone/>
            <wp:docPr id="2012799203" name="Afbeelding 201279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duotone>
                        <a:prstClr val="black"/>
                        <a:schemeClr val="accent2">
                          <a:tint val="45000"/>
                          <a:satMod val="400000"/>
                        </a:schemeClr>
                      </a:duotone>
                      <a:extLst>
                        <a:ext uri="{28A0092B-C50C-407E-A947-70E740481C1C}">
                          <a14:useLocalDpi xmlns:a14="http://schemas.microsoft.com/office/drawing/2010/main" val="0"/>
                        </a:ext>
                      </a:extLst>
                    </a:blip>
                    <a:srcRect t="12538" b="10787"/>
                    <a:stretch/>
                  </pic:blipFill>
                  <pic:spPr bwMode="auto">
                    <a:xfrm>
                      <a:off x="0" y="0"/>
                      <a:ext cx="8994042" cy="5172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3B3C" w:rsidP="00BC4DE9" w:rsidRDefault="00C33B3C" w14:paraId="40ED53EE" w14:textId="36353C72">
      <w:pPr>
        <w:rPr>
          <w:b/>
          <w:sz w:val="52"/>
          <w:szCs w:val="36"/>
        </w:rPr>
      </w:pPr>
    </w:p>
    <w:p w:rsidRPr="000765C8" w:rsidR="000765C8" w:rsidP="00BC4DE9" w:rsidRDefault="000765C8" w14:paraId="2B005DF0" w14:textId="77777777">
      <w:pPr>
        <w:rPr>
          <w:b/>
          <w:sz w:val="52"/>
          <w:szCs w:val="36"/>
        </w:rPr>
      </w:pPr>
    </w:p>
    <w:p w:rsidRPr="001B69F0" w:rsidR="00E24126" w:rsidP="00C33B3C" w:rsidRDefault="003664D7" w14:paraId="3C6D97FA" w14:textId="7E862176">
      <w:pPr>
        <w:tabs>
          <w:tab w:val="center" w:pos="4280"/>
        </w:tabs>
        <w:rPr>
          <w:b/>
          <w:color w:val="FFFFFF" w:themeColor="background1"/>
          <w:sz w:val="96"/>
          <w:szCs w:val="36"/>
        </w:rPr>
      </w:pPr>
      <w:r w:rsidRPr="003664D7">
        <w:rPr>
          <w:b/>
          <w:color w:val="FFFFFF" w:themeColor="background1"/>
          <w:sz w:val="72"/>
          <w:szCs w:val="36"/>
        </w:rPr>
        <w:t>DOCUME</w:t>
      </w:r>
      <w:r w:rsidRPr="003664D7">
        <w:rPr>
          <w:b/>
          <w:color w:val="FFFFFF" w:themeColor="background1"/>
          <w:sz w:val="72"/>
          <w:szCs w:val="72"/>
        </w:rPr>
        <w:t>NTATIE</w:t>
      </w:r>
      <w:r w:rsidRPr="001B69F0" w:rsidR="00C33B3C">
        <w:rPr>
          <w:b/>
          <w:color w:val="FFFFFF" w:themeColor="background1"/>
          <w:sz w:val="96"/>
          <w:szCs w:val="36"/>
        </w:rPr>
        <w:tab/>
      </w:r>
    </w:p>
    <w:p w:rsidRPr="001B69F0" w:rsidR="00D17E00" w:rsidP="00C33B3C" w:rsidRDefault="00D17E00" w14:paraId="515A6E29" w14:textId="51434169">
      <w:pPr>
        <w:tabs>
          <w:tab w:val="center" w:pos="4280"/>
        </w:tabs>
        <w:rPr>
          <w:b/>
          <w:color w:val="FFFFFF" w:themeColor="background1"/>
          <w:sz w:val="52"/>
          <w:szCs w:val="36"/>
        </w:rPr>
      </w:pPr>
    </w:p>
    <w:p w:rsidRPr="001B69F0" w:rsidR="000765C8" w:rsidP="00BC4DE9" w:rsidRDefault="00621098" w14:paraId="56485B1E" w14:textId="1A3EDEF1">
      <w:pPr>
        <w:rPr>
          <w:b/>
          <w:color w:val="FFFFFF" w:themeColor="background1"/>
          <w:sz w:val="52"/>
          <w:szCs w:val="36"/>
        </w:rPr>
      </w:pPr>
      <w:r w:rsidRPr="001B69F0">
        <w:rPr>
          <w:b/>
          <w:color w:val="FFFFFF" w:themeColor="background1"/>
          <w:sz w:val="52"/>
          <w:szCs w:val="36"/>
        </w:rPr>
        <w:t>SENDLAB</w:t>
      </w:r>
      <w:r w:rsidRPr="001B69F0" w:rsidR="00C33B3C">
        <w:rPr>
          <w:b/>
          <w:color w:val="FFFFFF" w:themeColor="background1"/>
          <w:sz w:val="52"/>
          <w:szCs w:val="36"/>
        </w:rPr>
        <w:t xml:space="preserve"> </w:t>
      </w:r>
      <w:r w:rsidRPr="001B69F0" w:rsidR="000765C8">
        <w:rPr>
          <w:b/>
          <w:color w:val="FFFFFF" w:themeColor="background1"/>
          <w:sz w:val="52"/>
          <w:szCs w:val="36"/>
        </w:rPr>
        <w:t>C</w:t>
      </w:r>
      <w:r w:rsidR="003664D7">
        <w:rPr>
          <w:b/>
          <w:color w:val="FFFFFF" w:themeColor="background1"/>
          <w:sz w:val="52"/>
          <w:szCs w:val="36"/>
        </w:rPr>
        <w:t>LOUD</w:t>
      </w:r>
    </w:p>
    <w:p w:rsidRPr="001B69F0" w:rsidR="007C3358" w:rsidP="00BC4DE9" w:rsidRDefault="002D1E6A" w14:paraId="536C2BCF" w14:textId="15FBC930">
      <w:pPr>
        <w:rPr>
          <w:b/>
          <w:color w:val="FFFFFF" w:themeColor="background1"/>
          <w:sz w:val="24"/>
          <w:szCs w:val="36"/>
        </w:rPr>
      </w:pPr>
      <w:r w:rsidRPr="001B69F0">
        <w:rPr>
          <w:b/>
          <w:color w:val="FFFFFF" w:themeColor="background1"/>
          <w:sz w:val="24"/>
          <w:szCs w:val="36"/>
        </w:rPr>
        <w:t xml:space="preserve">ICT Infrastructuur, database, </w:t>
      </w:r>
      <w:r w:rsidRPr="001B69F0" w:rsidR="000765C8">
        <w:rPr>
          <w:b/>
          <w:color w:val="FFFFFF" w:themeColor="background1"/>
          <w:sz w:val="24"/>
          <w:szCs w:val="36"/>
        </w:rPr>
        <w:t>API</w:t>
      </w:r>
      <w:r w:rsidRPr="001B69F0">
        <w:rPr>
          <w:b/>
          <w:color w:val="FFFFFF" w:themeColor="background1"/>
          <w:sz w:val="24"/>
          <w:szCs w:val="36"/>
        </w:rPr>
        <w:t>, meetpunten en</w:t>
      </w:r>
      <w:r w:rsidRPr="001B69F0" w:rsidR="000765C8">
        <w:rPr>
          <w:b/>
          <w:color w:val="FFFFFF" w:themeColor="background1"/>
          <w:sz w:val="24"/>
          <w:szCs w:val="36"/>
        </w:rPr>
        <w:t xml:space="preserve"> </w:t>
      </w:r>
      <w:r w:rsidRPr="001B69F0">
        <w:rPr>
          <w:b/>
          <w:color w:val="FFFFFF" w:themeColor="background1"/>
          <w:sz w:val="24"/>
          <w:szCs w:val="36"/>
        </w:rPr>
        <w:t>v</w:t>
      </w:r>
      <w:r w:rsidRPr="001B69F0" w:rsidR="000765C8">
        <w:rPr>
          <w:b/>
          <w:color w:val="FFFFFF" w:themeColor="background1"/>
          <w:sz w:val="24"/>
          <w:szCs w:val="36"/>
        </w:rPr>
        <w:t>isualisatie</w:t>
      </w:r>
    </w:p>
    <w:p w:rsidRPr="001B69F0" w:rsidR="00715868" w:rsidP="00BC4DE9" w:rsidRDefault="00715868" w14:paraId="77D983CE" w14:textId="63A167CA">
      <w:pPr>
        <w:rPr>
          <w:color w:val="FFFFFF" w:themeColor="background1"/>
          <w:sz w:val="36"/>
          <w:szCs w:val="36"/>
        </w:rPr>
      </w:pPr>
    </w:p>
    <w:p w:rsidRPr="001B69F0" w:rsidR="00E24126" w:rsidP="00BC4DE9" w:rsidRDefault="00E24126" w14:paraId="6EA26D58" w14:textId="7E420BCA">
      <w:pPr>
        <w:rPr>
          <w:color w:val="FFFFFF" w:themeColor="background1"/>
          <w:sz w:val="36"/>
          <w:szCs w:val="36"/>
        </w:rPr>
      </w:pPr>
    </w:p>
    <w:p w:rsidRPr="001B69F0" w:rsidR="000765C8" w:rsidP="00BC4DE9" w:rsidRDefault="000765C8" w14:paraId="46CB4BDA" w14:textId="0029D3A0">
      <w:pPr>
        <w:rPr>
          <w:color w:val="FFFFFF" w:themeColor="background1"/>
          <w:sz w:val="36"/>
          <w:szCs w:val="36"/>
        </w:rPr>
      </w:pPr>
    </w:p>
    <w:p w:rsidRPr="001B69F0" w:rsidR="000765C8" w:rsidP="00BC4DE9" w:rsidRDefault="000765C8" w14:paraId="5FA8440A" w14:textId="55472633">
      <w:pPr>
        <w:rPr>
          <w:color w:val="FFFFFF" w:themeColor="background1"/>
          <w:sz w:val="36"/>
          <w:szCs w:val="36"/>
        </w:rPr>
      </w:pPr>
    </w:p>
    <w:p w:rsidRPr="001B69F0" w:rsidR="000765C8" w:rsidP="00BC4DE9" w:rsidRDefault="000765C8" w14:paraId="56D9AD66" w14:textId="7764C6EA">
      <w:pPr>
        <w:rPr>
          <w:color w:val="FFFFFF" w:themeColor="background1"/>
          <w:sz w:val="36"/>
          <w:szCs w:val="36"/>
        </w:rPr>
      </w:pPr>
    </w:p>
    <w:p w:rsidR="003664D7" w:rsidP="009F6CE0" w:rsidRDefault="003664D7" w14:paraId="2F4BCA23" w14:textId="77777777">
      <w:pPr>
        <w:rPr>
          <w:color w:val="FFFFFF" w:themeColor="background1"/>
          <w:sz w:val="28"/>
          <w:szCs w:val="36"/>
        </w:rPr>
      </w:pPr>
    </w:p>
    <w:p w:rsidRPr="001B69F0" w:rsidR="009F6CE0" w:rsidP="009F6CE0" w:rsidRDefault="000765C8" w14:paraId="1D844C0A" w14:textId="25B1C127">
      <w:pPr>
        <w:rPr>
          <w:color w:val="FFFFFF" w:themeColor="background1"/>
          <w:sz w:val="28"/>
          <w:szCs w:val="36"/>
        </w:rPr>
      </w:pPr>
      <w:r w:rsidRPr="001B69F0">
        <w:rPr>
          <w:color w:val="FFFFFF" w:themeColor="background1"/>
          <w:sz w:val="28"/>
          <w:szCs w:val="36"/>
        </w:rPr>
        <w:t>Technische Informatica</w:t>
      </w:r>
    </w:p>
    <w:p w:rsidRPr="000765C8" w:rsidR="007C3358" w:rsidP="00BC4DE9" w:rsidRDefault="007C3358" w14:paraId="2BA39F7E" w14:textId="77777777">
      <w:pPr>
        <w:rPr>
          <w:sz w:val="36"/>
          <w:szCs w:val="36"/>
        </w:rPr>
      </w:pPr>
    </w:p>
    <w:p w:rsidRPr="000765C8" w:rsidR="007C3358" w:rsidP="00BC4DE9" w:rsidRDefault="007C3358" w14:paraId="3F2A76E5" w14:textId="77777777">
      <w:pPr>
        <w:rPr>
          <w:sz w:val="36"/>
          <w:szCs w:val="36"/>
        </w:rPr>
      </w:pPr>
    </w:p>
    <w:p w:rsidRPr="000765C8" w:rsidR="007C3358" w:rsidP="00BC4DE9" w:rsidRDefault="007C3358" w14:paraId="5B200C07" w14:textId="77777777">
      <w:pPr>
        <w:rPr>
          <w:sz w:val="36"/>
          <w:szCs w:val="36"/>
        </w:rPr>
      </w:pPr>
    </w:p>
    <w:p w:rsidRPr="000765C8" w:rsidR="007C3358" w:rsidP="00BC4DE9" w:rsidRDefault="007C3358" w14:paraId="777A4467" w14:textId="77777777">
      <w:pPr>
        <w:rPr>
          <w:sz w:val="36"/>
          <w:szCs w:val="36"/>
        </w:rPr>
      </w:pPr>
    </w:p>
    <w:tbl>
      <w:tblPr>
        <w:tblStyle w:val="TableGrid"/>
        <w:tblW w:w="0" w:type="auto"/>
        <w:tblInd w:w="-1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20"/>
        <w:gridCol w:w="298"/>
        <w:gridCol w:w="8181"/>
      </w:tblGrid>
      <w:tr w:rsidRPr="000765C8" w:rsidR="002D1E6A" w:rsidTr="003664D7" w14:paraId="57426CDC" w14:textId="77777777">
        <w:tc>
          <w:tcPr>
            <w:tcW w:w="1220" w:type="dxa"/>
          </w:tcPr>
          <w:p w:rsidRPr="00206D3E" w:rsidR="002D1E6A" w:rsidP="00715868" w:rsidRDefault="003664D7" w14:paraId="289F17C9" w14:textId="5AD0EA14">
            <w:pPr>
              <w:jc w:val="right"/>
            </w:pPr>
            <w:r w:rsidRPr="00206D3E">
              <w:t>D</w:t>
            </w:r>
            <w:r w:rsidRPr="00206D3E" w:rsidR="002D1E6A">
              <w:t>atum</w:t>
            </w:r>
          </w:p>
        </w:tc>
        <w:tc>
          <w:tcPr>
            <w:tcW w:w="298" w:type="dxa"/>
          </w:tcPr>
          <w:p w:rsidRPr="00206D3E" w:rsidR="002D1E6A" w:rsidP="00BC4DE9" w:rsidRDefault="002D1E6A" w14:paraId="55C4EACF" w14:textId="00348343">
            <w:r w:rsidRPr="00206D3E">
              <w:t>:</w:t>
            </w:r>
          </w:p>
        </w:tc>
        <w:tc>
          <w:tcPr>
            <w:tcW w:w="8181" w:type="dxa"/>
          </w:tcPr>
          <w:p w:rsidRPr="00206D3E" w:rsidR="002D1E6A" w:rsidP="00BC4DE9" w:rsidRDefault="002D1E6A" w14:paraId="7A6030F0" w14:textId="26E44D4B">
            <w:r w:rsidRPr="00206D3E">
              <w:fldChar w:fldCharType="begin"/>
            </w:r>
            <w:r w:rsidRPr="00206D3E">
              <w:instrText xml:space="preserve"> TIME \@ "d MMMM yyyy" </w:instrText>
            </w:r>
            <w:r w:rsidRPr="00206D3E">
              <w:fldChar w:fldCharType="separate"/>
            </w:r>
            <w:r w:rsidRPr="00206D3E">
              <w:fldChar w:fldCharType="end"/>
            </w:r>
          </w:p>
        </w:tc>
      </w:tr>
      <w:tr w:rsidRPr="000765C8" w:rsidR="002D1E6A" w:rsidTr="003664D7" w14:paraId="436E3F5B" w14:textId="77777777">
        <w:tc>
          <w:tcPr>
            <w:tcW w:w="1220" w:type="dxa"/>
          </w:tcPr>
          <w:p w:rsidRPr="00206D3E" w:rsidR="002D1E6A" w:rsidP="00715868" w:rsidRDefault="002D1E6A" w14:paraId="2A570F90" w14:textId="6FBDA0A2">
            <w:pPr>
              <w:jc w:val="right"/>
            </w:pPr>
            <w:r w:rsidRPr="00206D3E">
              <w:t>versie</w:t>
            </w:r>
          </w:p>
        </w:tc>
        <w:tc>
          <w:tcPr>
            <w:tcW w:w="298" w:type="dxa"/>
          </w:tcPr>
          <w:p w:rsidRPr="00206D3E" w:rsidR="002D1E6A" w:rsidP="00BC4DE9" w:rsidRDefault="002D1E6A" w14:paraId="39D8DC56" w14:textId="259B4DCB">
            <w:r w:rsidRPr="00206D3E">
              <w:t>:</w:t>
            </w:r>
          </w:p>
        </w:tc>
        <w:tc>
          <w:tcPr>
            <w:tcW w:w="8181" w:type="dxa"/>
          </w:tcPr>
          <w:p w:rsidRPr="00206D3E" w:rsidR="002D1E6A" w:rsidP="00BC4DE9" w:rsidRDefault="0035404A" w14:paraId="68FCC068" w14:textId="565FA99C">
            <w:r>
              <w:t>0.2</w:t>
            </w:r>
          </w:p>
        </w:tc>
      </w:tr>
      <w:tr w:rsidRPr="000765C8" w:rsidR="002D1E6A" w:rsidTr="003664D7" w14:paraId="252F2C5D" w14:textId="77777777">
        <w:tc>
          <w:tcPr>
            <w:tcW w:w="1220" w:type="dxa"/>
          </w:tcPr>
          <w:p w:rsidRPr="00206D3E" w:rsidR="002D1E6A" w:rsidP="00715868" w:rsidRDefault="002D1E6A" w14:paraId="77815D46" w14:textId="01D0B2E6">
            <w:pPr>
              <w:jc w:val="right"/>
            </w:pPr>
            <w:r w:rsidRPr="00206D3E">
              <w:t>status</w:t>
            </w:r>
          </w:p>
        </w:tc>
        <w:tc>
          <w:tcPr>
            <w:tcW w:w="298" w:type="dxa"/>
          </w:tcPr>
          <w:p w:rsidRPr="00206D3E" w:rsidR="002D1E6A" w:rsidP="00BC4DE9" w:rsidRDefault="002D1E6A" w14:paraId="13AB2682" w14:textId="0DC233A7">
            <w:r w:rsidRPr="00206D3E">
              <w:t>:</w:t>
            </w:r>
          </w:p>
        </w:tc>
        <w:tc>
          <w:tcPr>
            <w:tcW w:w="8181" w:type="dxa"/>
          </w:tcPr>
          <w:p w:rsidRPr="00206D3E" w:rsidR="002D1E6A" w:rsidP="00BC4DE9" w:rsidRDefault="002D1E6A" w14:paraId="38E430C1" w14:textId="1E0128D2">
            <w:r w:rsidRPr="00206D3E">
              <w:t>Concept</w:t>
            </w:r>
          </w:p>
        </w:tc>
      </w:tr>
      <w:tr w:rsidRPr="000765C8" w:rsidR="002D1E6A" w:rsidTr="003664D7" w14:paraId="3433CF6A" w14:textId="77777777">
        <w:tc>
          <w:tcPr>
            <w:tcW w:w="1220" w:type="dxa"/>
          </w:tcPr>
          <w:p w:rsidRPr="00206D3E" w:rsidR="002D1E6A" w:rsidP="00715868" w:rsidRDefault="003664D7" w14:paraId="1DC5B3DE" w14:textId="03506154">
            <w:pPr>
              <w:jc w:val="right"/>
            </w:pPr>
            <w:r>
              <w:t>docent(en)</w:t>
            </w:r>
          </w:p>
        </w:tc>
        <w:tc>
          <w:tcPr>
            <w:tcW w:w="298" w:type="dxa"/>
          </w:tcPr>
          <w:p w:rsidRPr="00206D3E" w:rsidR="002D1E6A" w:rsidP="002D1E6A" w:rsidRDefault="002D1E6A" w14:paraId="36AD84A6" w14:textId="79D6C91A">
            <w:pPr>
              <w:pStyle w:val="Default"/>
              <w:rPr>
                <w:sz w:val="18"/>
                <w:szCs w:val="18"/>
              </w:rPr>
            </w:pPr>
            <w:r w:rsidRPr="00206D3E">
              <w:rPr>
                <w:sz w:val="18"/>
                <w:szCs w:val="18"/>
              </w:rPr>
              <w:t>:</w:t>
            </w:r>
          </w:p>
        </w:tc>
        <w:tc>
          <w:tcPr>
            <w:tcW w:w="8181" w:type="dxa"/>
          </w:tcPr>
          <w:p w:rsidRPr="00206D3E" w:rsidR="002D1E6A" w:rsidP="002D1E6A" w:rsidRDefault="003664D7" w14:paraId="44921B72" w14:textId="3B7D64D2">
            <w:pPr>
              <w:pStyle w:val="Default"/>
              <w:rPr>
                <w:sz w:val="18"/>
                <w:szCs w:val="18"/>
              </w:rPr>
            </w:pPr>
            <w:r>
              <w:rPr>
                <w:sz w:val="18"/>
                <w:szCs w:val="18"/>
              </w:rPr>
              <w:t>Maurice Snoeren</w:t>
            </w:r>
          </w:p>
        </w:tc>
      </w:tr>
    </w:tbl>
    <w:p w:rsidRPr="000765C8" w:rsidR="00C33B3C" w:rsidP="005E63C0" w:rsidRDefault="00C33B3C" w14:paraId="5CAAEEA6" w14:textId="3BCD1A86">
      <w:pPr>
        <w:pStyle w:val="Huisstijl-Inhoudsopgave"/>
      </w:pPr>
    </w:p>
    <w:p w:rsidRPr="000765C8" w:rsidR="00C33B3C" w:rsidP="00C33B3C" w:rsidRDefault="00C33B3C" w14:paraId="467F5880" w14:textId="1569CC34"/>
    <w:p w:rsidRPr="000765C8" w:rsidR="00C33B3C" w:rsidP="00C33B3C" w:rsidRDefault="00C33B3C" w14:paraId="72B31CD0" w14:textId="77777777">
      <w:pPr>
        <w:sectPr w:rsidRPr="000765C8" w:rsidR="00C33B3C" w:rsidSect="009B5360">
          <w:headerReference w:type="default" r:id="rId12"/>
          <w:headerReference w:type="first" r:id="rId13"/>
          <w:pgSz w:w="11906" w:h="16838" w:code="9"/>
          <w:pgMar w:top="1893" w:right="1191" w:bottom="2160" w:left="2155" w:header="567" w:footer="482" w:gutter="0"/>
          <w:pgNumType w:fmt="lowerRoman" w:start="1"/>
          <w:cols w:space="708"/>
          <w:formProt w:val="0"/>
          <w:titlePg/>
          <w:docGrid w:linePitch="245"/>
        </w:sectPr>
      </w:pPr>
    </w:p>
    <w:p w:rsidRPr="000765C8" w:rsidR="00C33B3C" w:rsidP="00C33B3C" w:rsidRDefault="00C33B3C" w14:paraId="16CBABD4" w14:textId="66A8BEF8"/>
    <w:p w:rsidR="0035404A" w:rsidP="0035404A" w:rsidRDefault="0035404A" w14:paraId="228EB4F8" w14:textId="49326464">
      <w:pPr>
        <w:pStyle w:val="Huisstijl-Inhoudsopgave"/>
      </w:pPr>
      <w:r>
        <w:t>Versiegeschiedenis</w:t>
      </w:r>
    </w:p>
    <w:p w:rsidRPr="0035404A" w:rsidR="0035404A" w:rsidP="0035404A" w:rsidRDefault="0035404A" w14:paraId="2D4232C9" w14:textId="77777777"/>
    <w:tbl>
      <w:tblPr>
        <w:tblStyle w:val="TableGrid"/>
        <w:tblW w:w="0" w:type="auto"/>
        <w:tblLook w:val="04A0" w:firstRow="1" w:lastRow="0" w:firstColumn="1" w:lastColumn="0" w:noHBand="0" w:noVBand="1"/>
      </w:tblPr>
      <w:tblGrid>
        <w:gridCol w:w="851"/>
        <w:gridCol w:w="4673"/>
        <w:gridCol w:w="1559"/>
        <w:gridCol w:w="1467"/>
      </w:tblGrid>
      <w:tr w:rsidR="0035404A" w:rsidTr="0035404A" w14:paraId="78A2F36B" w14:textId="77777777">
        <w:tc>
          <w:tcPr>
            <w:tcW w:w="851" w:type="dxa"/>
          </w:tcPr>
          <w:p w:rsidRPr="0035404A" w:rsidR="0035404A" w:rsidP="0035404A" w:rsidRDefault="0035404A" w14:paraId="4DB010B3" w14:textId="7AEA30C4">
            <w:pPr>
              <w:rPr>
                <w:b/>
              </w:rPr>
            </w:pPr>
            <w:r w:rsidRPr="0035404A">
              <w:rPr>
                <w:b/>
              </w:rPr>
              <w:t>Versie</w:t>
            </w:r>
          </w:p>
        </w:tc>
        <w:tc>
          <w:tcPr>
            <w:tcW w:w="4673" w:type="dxa"/>
          </w:tcPr>
          <w:p w:rsidRPr="0035404A" w:rsidR="0035404A" w:rsidP="0035404A" w:rsidRDefault="0035404A" w14:paraId="767D79B7" w14:textId="09C93D42">
            <w:pPr>
              <w:rPr>
                <w:b/>
              </w:rPr>
            </w:pPr>
            <w:r>
              <w:rPr>
                <w:b/>
              </w:rPr>
              <w:t>Omschrijving</w:t>
            </w:r>
          </w:p>
        </w:tc>
        <w:tc>
          <w:tcPr>
            <w:tcW w:w="1559" w:type="dxa"/>
          </w:tcPr>
          <w:p w:rsidRPr="0035404A" w:rsidR="0035404A" w:rsidP="0035404A" w:rsidRDefault="0035404A" w14:paraId="46B367C0" w14:textId="27DE3C52">
            <w:pPr>
              <w:rPr>
                <w:b/>
              </w:rPr>
            </w:pPr>
            <w:r>
              <w:rPr>
                <w:b/>
              </w:rPr>
              <w:t>Datum</w:t>
            </w:r>
          </w:p>
        </w:tc>
        <w:tc>
          <w:tcPr>
            <w:tcW w:w="1467" w:type="dxa"/>
          </w:tcPr>
          <w:p w:rsidRPr="0035404A" w:rsidR="0035404A" w:rsidP="0035404A" w:rsidRDefault="0035404A" w14:paraId="6BA01DC5" w14:textId="1B0D9646">
            <w:pPr>
              <w:rPr>
                <w:b/>
              </w:rPr>
            </w:pPr>
            <w:r>
              <w:rPr>
                <w:b/>
              </w:rPr>
              <w:t>Auteur</w:t>
            </w:r>
          </w:p>
        </w:tc>
      </w:tr>
      <w:tr w:rsidR="0035404A" w:rsidTr="0035404A" w14:paraId="30CFE77A" w14:textId="77777777">
        <w:tc>
          <w:tcPr>
            <w:tcW w:w="851" w:type="dxa"/>
            <w:vAlign w:val="center"/>
          </w:tcPr>
          <w:p w:rsidR="0035404A" w:rsidP="0035404A" w:rsidRDefault="0035404A" w14:paraId="1E613C98" w14:textId="5CD51DBB">
            <w:r>
              <w:t>0.1</w:t>
            </w:r>
          </w:p>
        </w:tc>
        <w:tc>
          <w:tcPr>
            <w:tcW w:w="4673" w:type="dxa"/>
            <w:vAlign w:val="center"/>
          </w:tcPr>
          <w:p w:rsidR="0035404A" w:rsidP="0035404A" w:rsidRDefault="0035404A" w14:paraId="135E5C47" w14:textId="61BE0E40">
            <w:r>
              <w:t>Initiële versie van de documentatie.</w:t>
            </w:r>
          </w:p>
        </w:tc>
        <w:tc>
          <w:tcPr>
            <w:tcW w:w="1559" w:type="dxa"/>
            <w:vAlign w:val="center"/>
          </w:tcPr>
          <w:p w:rsidR="0035404A" w:rsidP="0035404A" w:rsidRDefault="0035404A" w14:paraId="2606C718" w14:textId="1990FECA">
            <w:r>
              <w:t>03-11-2019</w:t>
            </w:r>
          </w:p>
        </w:tc>
        <w:tc>
          <w:tcPr>
            <w:tcW w:w="1467" w:type="dxa"/>
            <w:vAlign w:val="center"/>
          </w:tcPr>
          <w:p w:rsidR="0035404A" w:rsidP="0035404A" w:rsidRDefault="0035404A" w14:paraId="6D109924" w14:textId="06BF55AB">
            <w:r>
              <w:t>Maurice Snoeren</w:t>
            </w:r>
          </w:p>
        </w:tc>
      </w:tr>
      <w:tr w:rsidR="0035404A" w:rsidTr="0035404A" w14:paraId="325FF025" w14:textId="77777777">
        <w:tc>
          <w:tcPr>
            <w:tcW w:w="851" w:type="dxa"/>
            <w:vAlign w:val="center"/>
          </w:tcPr>
          <w:p w:rsidR="0035404A" w:rsidP="0035404A" w:rsidRDefault="0035404A" w14:paraId="32EFEE4A" w14:textId="089D0771">
            <w:r>
              <w:t>0.2</w:t>
            </w:r>
          </w:p>
        </w:tc>
        <w:tc>
          <w:tcPr>
            <w:tcW w:w="4673" w:type="dxa"/>
            <w:vAlign w:val="center"/>
          </w:tcPr>
          <w:p w:rsidR="0035404A" w:rsidP="0035404A" w:rsidRDefault="0035404A" w14:paraId="399564D9" w14:textId="6CE92748">
            <w:r>
              <w:t>Afschakel en opstartprocedure toegevoegd.</w:t>
            </w:r>
          </w:p>
        </w:tc>
        <w:tc>
          <w:tcPr>
            <w:tcW w:w="1559" w:type="dxa"/>
            <w:vAlign w:val="center"/>
          </w:tcPr>
          <w:p w:rsidR="0035404A" w:rsidP="0035404A" w:rsidRDefault="0035404A" w14:paraId="334ABC1D" w14:textId="1FCA054B">
            <w:r>
              <w:t>26-11-2020</w:t>
            </w:r>
          </w:p>
        </w:tc>
        <w:tc>
          <w:tcPr>
            <w:tcW w:w="1467" w:type="dxa"/>
            <w:vAlign w:val="center"/>
          </w:tcPr>
          <w:p w:rsidR="0035404A" w:rsidP="0035404A" w:rsidRDefault="0035404A" w14:paraId="551F71DC" w14:textId="4BF45D42">
            <w:r>
              <w:t>Maurice Snoeren</w:t>
            </w:r>
          </w:p>
        </w:tc>
      </w:tr>
      <w:tr w:rsidR="0035404A" w:rsidTr="0035404A" w14:paraId="6FEB05E6" w14:textId="77777777">
        <w:tc>
          <w:tcPr>
            <w:tcW w:w="851" w:type="dxa"/>
            <w:vAlign w:val="center"/>
          </w:tcPr>
          <w:p w:rsidR="0035404A" w:rsidP="0035404A" w:rsidRDefault="0035404A" w14:paraId="258C9283" w14:textId="77777777"/>
        </w:tc>
        <w:tc>
          <w:tcPr>
            <w:tcW w:w="4673" w:type="dxa"/>
            <w:vAlign w:val="center"/>
          </w:tcPr>
          <w:p w:rsidR="0035404A" w:rsidP="0035404A" w:rsidRDefault="0035404A" w14:paraId="1CDD619E" w14:textId="77777777"/>
        </w:tc>
        <w:tc>
          <w:tcPr>
            <w:tcW w:w="1559" w:type="dxa"/>
            <w:vAlign w:val="center"/>
          </w:tcPr>
          <w:p w:rsidR="0035404A" w:rsidP="0035404A" w:rsidRDefault="0035404A" w14:paraId="73F69C73" w14:textId="77777777"/>
        </w:tc>
        <w:tc>
          <w:tcPr>
            <w:tcW w:w="1467" w:type="dxa"/>
            <w:vAlign w:val="center"/>
          </w:tcPr>
          <w:p w:rsidR="0035404A" w:rsidP="0035404A" w:rsidRDefault="0035404A" w14:paraId="56DCCE81" w14:textId="77777777"/>
        </w:tc>
      </w:tr>
    </w:tbl>
    <w:p w:rsidRPr="0035404A" w:rsidR="0035404A" w:rsidP="0035404A" w:rsidRDefault="0035404A" w14:paraId="38EF8E78" w14:textId="77777777"/>
    <w:p w:rsidR="0035404A" w:rsidRDefault="0035404A" w14:paraId="0438FED6" w14:textId="77777777">
      <w:pPr>
        <w:spacing w:line="240" w:lineRule="auto"/>
        <w:rPr>
          <w:b/>
          <w:sz w:val="28"/>
        </w:rPr>
      </w:pPr>
      <w:r>
        <w:br w:type="page"/>
      </w:r>
    </w:p>
    <w:p w:rsidRPr="000765C8" w:rsidR="00C63647" w:rsidP="00C63647" w:rsidRDefault="00C63647" w14:paraId="551D62CD" w14:textId="6DCD9E26">
      <w:pPr>
        <w:pStyle w:val="Huisstijl-Inhoudsopgave"/>
      </w:pPr>
      <w:r w:rsidRPr="000765C8">
        <w:t>Inhoudsopgave</w:t>
      </w:r>
    </w:p>
    <w:p w:rsidRPr="000765C8" w:rsidR="003C11D7" w:rsidP="00C63647" w:rsidRDefault="003C11D7" w14:paraId="63643BBF" w14:textId="77777777"/>
    <w:p w:rsidR="00115098" w:rsidRDefault="007C3358" w14:paraId="33AD00CD" w14:textId="12B9EFCC">
      <w:pPr>
        <w:pStyle w:val="TOC1"/>
        <w:tabs>
          <w:tab w:val="left" w:pos="360"/>
          <w:tab w:val="right" w:pos="8550"/>
        </w:tabs>
        <w:rPr>
          <w:rFonts w:eastAsiaTheme="minorEastAsia" w:cstheme="minorBidi"/>
          <w:b w:val="0"/>
          <w:bCs w:val="0"/>
          <w:caps w:val="0"/>
          <w:noProof/>
          <w:sz w:val="22"/>
          <w:szCs w:val="22"/>
          <w:lang w:eastAsia="nl-NL"/>
        </w:rPr>
      </w:pPr>
      <w:r w:rsidRPr="000765C8">
        <w:fldChar w:fldCharType="begin"/>
      </w:r>
      <w:r w:rsidRPr="000765C8">
        <w:instrText xml:space="preserve"> TOC \o "1-3" \h \z \u </w:instrText>
      </w:r>
      <w:r w:rsidRPr="000765C8">
        <w:fldChar w:fldCharType="separate"/>
      </w:r>
      <w:hyperlink w:history="1" w:anchor="_Toc57407564">
        <w:r w:rsidRPr="004F060E" w:rsidR="00115098">
          <w:rPr>
            <w:rStyle w:val="Hyperlink"/>
            <w:noProof/>
          </w:rPr>
          <w:t>1</w:t>
        </w:r>
        <w:r w:rsidR="00115098">
          <w:rPr>
            <w:rFonts w:eastAsiaTheme="minorEastAsia" w:cstheme="minorBidi"/>
            <w:b w:val="0"/>
            <w:bCs w:val="0"/>
            <w:caps w:val="0"/>
            <w:noProof/>
            <w:sz w:val="22"/>
            <w:szCs w:val="22"/>
            <w:lang w:eastAsia="nl-NL"/>
          </w:rPr>
          <w:tab/>
        </w:r>
        <w:r w:rsidRPr="004F060E" w:rsidR="00115098">
          <w:rPr>
            <w:rStyle w:val="Hyperlink"/>
            <w:noProof/>
          </w:rPr>
          <w:t>Inleiding</w:t>
        </w:r>
        <w:r w:rsidR="00115098">
          <w:rPr>
            <w:noProof/>
            <w:webHidden/>
          </w:rPr>
          <w:tab/>
        </w:r>
        <w:r w:rsidR="00115098">
          <w:rPr>
            <w:noProof/>
            <w:webHidden/>
          </w:rPr>
          <w:fldChar w:fldCharType="begin"/>
        </w:r>
        <w:r w:rsidR="00115098">
          <w:rPr>
            <w:noProof/>
            <w:webHidden/>
          </w:rPr>
          <w:instrText xml:space="preserve"> PAGEREF _Toc57407564 \h </w:instrText>
        </w:r>
        <w:r w:rsidR="00115098">
          <w:rPr>
            <w:noProof/>
            <w:webHidden/>
          </w:rPr>
        </w:r>
        <w:r w:rsidR="00115098">
          <w:rPr>
            <w:noProof/>
            <w:webHidden/>
          </w:rPr>
          <w:fldChar w:fldCharType="separate"/>
        </w:r>
        <w:r w:rsidR="00115098">
          <w:rPr>
            <w:noProof/>
            <w:webHidden/>
          </w:rPr>
          <w:t>4</w:t>
        </w:r>
        <w:r w:rsidR="00115098">
          <w:rPr>
            <w:noProof/>
            <w:webHidden/>
          </w:rPr>
          <w:fldChar w:fldCharType="end"/>
        </w:r>
      </w:hyperlink>
    </w:p>
    <w:p w:rsidR="00115098" w:rsidRDefault="00521F13" w14:paraId="0F047731" w14:textId="4E95539D">
      <w:pPr>
        <w:pStyle w:val="TOC1"/>
        <w:tabs>
          <w:tab w:val="left" w:pos="360"/>
          <w:tab w:val="right" w:pos="8550"/>
        </w:tabs>
        <w:rPr>
          <w:rFonts w:eastAsiaTheme="minorEastAsia" w:cstheme="minorBidi"/>
          <w:b w:val="0"/>
          <w:bCs w:val="0"/>
          <w:caps w:val="0"/>
          <w:noProof/>
          <w:sz w:val="22"/>
          <w:szCs w:val="22"/>
          <w:lang w:eastAsia="nl-NL"/>
        </w:rPr>
      </w:pPr>
      <w:hyperlink w:history="1" w:anchor="_Toc57407565">
        <w:r w:rsidRPr="004F060E" w:rsidR="00115098">
          <w:rPr>
            <w:rStyle w:val="Hyperlink"/>
            <w:noProof/>
          </w:rPr>
          <w:t>2</w:t>
        </w:r>
        <w:r w:rsidR="00115098">
          <w:rPr>
            <w:rFonts w:eastAsiaTheme="minorEastAsia" w:cstheme="minorBidi"/>
            <w:b w:val="0"/>
            <w:bCs w:val="0"/>
            <w:caps w:val="0"/>
            <w:noProof/>
            <w:sz w:val="22"/>
            <w:szCs w:val="22"/>
            <w:lang w:eastAsia="nl-NL"/>
          </w:rPr>
          <w:tab/>
        </w:r>
        <w:r w:rsidRPr="004F060E" w:rsidR="00115098">
          <w:rPr>
            <w:rStyle w:val="Hyperlink"/>
            <w:noProof/>
          </w:rPr>
          <w:t>SENDLAB Cloud</w:t>
        </w:r>
        <w:r w:rsidR="00115098">
          <w:rPr>
            <w:noProof/>
            <w:webHidden/>
          </w:rPr>
          <w:tab/>
        </w:r>
        <w:r w:rsidR="00115098">
          <w:rPr>
            <w:noProof/>
            <w:webHidden/>
          </w:rPr>
          <w:fldChar w:fldCharType="begin"/>
        </w:r>
        <w:r w:rsidR="00115098">
          <w:rPr>
            <w:noProof/>
            <w:webHidden/>
          </w:rPr>
          <w:instrText xml:space="preserve"> PAGEREF _Toc57407565 \h </w:instrText>
        </w:r>
        <w:r w:rsidR="00115098">
          <w:rPr>
            <w:noProof/>
            <w:webHidden/>
          </w:rPr>
        </w:r>
        <w:r w:rsidR="00115098">
          <w:rPr>
            <w:noProof/>
            <w:webHidden/>
          </w:rPr>
          <w:fldChar w:fldCharType="separate"/>
        </w:r>
        <w:r w:rsidR="00115098">
          <w:rPr>
            <w:noProof/>
            <w:webHidden/>
          </w:rPr>
          <w:t>5</w:t>
        </w:r>
        <w:r w:rsidR="00115098">
          <w:rPr>
            <w:noProof/>
            <w:webHidden/>
          </w:rPr>
          <w:fldChar w:fldCharType="end"/>
        </w:r>
      </w:hyperlink>
    </w:p>
    <w:p w:rsidR="00115098" w:rsidRDefault="00521F13" w14:paraId="395D478D" w14:textId="6E1ABF06">
      <w:pPr>
        <w:pStyle w:val="TOC2"/>
        <w:tabs>
          <w:tab w:val="left" w:pos="720"/>
          <w:tab w:val="right" w:pos="8550"/>
        </w:tabs>
        <w:rPr>
          <w:rFonts w:eastAsiaTheme="minorEastAsia" w:cstheme="minorBidi"/>
          <w:smallCaps w:val="0"/>
          <w:noProof/>
          <w:sz w:val="22"/>
          <w:szCs w:val="22"/>
          <w:lang w:eastAsia="nl-NL"/>
        </w:rPr>
      </w:pPr>
      <w:hyperlink w:history="1" w:anchor="_Toc57407566">
        <w:r w:rsidRPr="004F060E" w:rsidR="00115098">
          <w:rPr>
            <w:rStyle w:val="Hyperlink"/>
            <w:noProof/>
            <w14:scene3d>
              <w14:camera w14:prst="orthographicFront"/>
              <w14:lightRig w14:rig="threePt" w14:dir="t">
                <w14:rot w14:lat="0" w14:lon="0" w14:rev="0"/>
              </w14:lightRig>
            </w14:scene3d>
          </w:rPr>
          <w:t>2.1</w:t>
        </w:r>
        <w:r w:rsidR="00115098">
          <w:rPr>
            <w:rFonts w:eastAsiaTheme="minorEastAsia" w:cstheme="minorBidi"/>
            <w:smallCaps w:val="0"/>
            <w:noProof/>
            <w:sz w:val="22"/>
            <w:szCs w:val="22"/>
            <w:lang w:eastAsia="nl-NL"/>
          </w:rPr>
          <w:tab/>
        </w:r>
        <w:r w:rsidRPr="004F060E" w:rsidR="00115098">
          <w:rPr>
            <w:rStyle w:val="Hyperlink"/>
            <w:noProof/>
          </w:rPr>
          <w:t>Lectoraat Smart Energy</w:t>
        </w:r>
        <w:r w:rsidR="00115098">
          <w:rPr>
            <w:noProof/>
            <w:webHidden/>
          </w:rPr>
          <w:tab/>
        </w:r>
        <w:r w:rsidR="00115098">
          <w:rPr>
            <w:noProof/>
            <w:webHidden/>
          </w:rPr>
          <w:fldChar w:fldCharType="begin"/>
        </w:r>
        <w:r w:rsidR="00115098">
          <w:rPr>
            <w:noProof/>
            <w:webHidden/>
          </w:rPr>
          <w:instrText xml:space="preserve"> PAGEREF _Toc57407566 \h </w:instrText>
        </w:r>
        <w:r w:rsidR="00115098">
          <w:rPr>
            <w:noProof/>
            <w:webHidden/>
          </w:rPr>
        </w:r>
        <w:r w:rsidR="00115098">
          <w:rPr>
            <w:noProof/>
            <w:webHidden/>
          </w:rPr>
          <w:fldChar w:fldCharType="separate"/>
        </w:r>
        <w:r w:rsidR="00115098">
          <w:rPr>
            <w:noProof/>
            <w:webHidden/>
          </w:rPr>
          <w:t>5</w:t>
        </w:r>
        <w:r w:rsidR="00115098">
          <w:rPr>
            <w:noProof/>
            <w:webHidden/>
          </w:rPr>
          <w:fldChar w:fldCharType="end"/>
        </w:r>
      </w:hyperlink>
    </w:p>
    <w:p w:rsidR="00115098" w:rsidRDefault="00521F13" w14:paraId="4A8EC144" w14:textId="30D749ED">
      <w:pPr>
        <w:pStyle w:val="TOC2"/>
        <w:tabs>
          <w:tab w:val="left" w:pos="720"/>
          <w:tab w:val="right" w:pos="8550"/>
        </w:tabs>
        <w:rPr>
          <w:rFonts w:eastAsiaTheme="minorEastAsia" w:cstheme="minorBidi"/>
          <w:smallCaps w:val="0"/>
          <w:noProof/>
          <w:sz w:val="22"/>
          <w:szCs w:val="22"/>
          <w:lang w:eastAsia="nl-NL"/>
        </w:rPr>
      </w:pPr>
      <w:hyperlink w:history="1" w:anchor="_Toc57407567">
        <w:r w:rsidRPr="004F060E" w:rsidR="00115098">
          <w:rPr>
            <w:rStyle w:val="Hyperlink"/>
            <w:noProof/>
            <w14:scene3d>
              <w14:camera w14:prst="orthographicFront"/>
              <w14:lightRig w14:rig="threePt" w14:dir="t">
                <w14:rot w14:lat="0" w14:lon="0" w14:rev="0"/>
              </w14:lightRig>
            </w14:scene3d>
          </w:rPr>
          <w:t>2.2</w:t>
        </w:r>
        <w:r w:rsidR="00115098">
          <w:rPr>
            <w:rFonts w:eastAsiaTheme="minorEastAsia" w:cstheme="minorBidi"/>
            <w:smallCaps w:val="0"/>
            <w:noProof/>
            <w:sz w:val="22"/>
            <w:szCs w:val="22"/>
            <w:lang w:eastAsia="nl-NL"/>
          </w:rPr>
          <w:tab/>
        </w:r>
        <w:r w:rsidRPr="004F060E" w:rsidR="00115098">
          <w:rPr>
            <w:rStyle w:val="Hyperlink"/>
            <w:noProof/>
          </w:rPr>
          <w:t>Achtergrond</w:t>
        </w:r>
        <w:r w:rsidR="00115098">
          <w:rPr>
            <w:noProof/>
            <w:webHidden/>
          </w:rPr>
          <w:tab/>
        </w:r>
        <w:r w:rsidR="00115098">
          <w:rPr>
            <w:noProof/>
            <w:webHidden/>
          </w:rPr>
          <w:fldChar w:fldCharType="begin"/>
        </w:r>
        <w:r w:rsidR="00115098">
          <w:rPr>
            <w:noProof/>
            <w:webHidden/>
          </w:rPr>
          <w:instrText xml:space="preserve"> PAGEREF _Toc57407567 \h </w:instrText>
        </w:r>
        <w:r w:rsidR="00115098">
          <w:rPr>
            <w:noProof/>
            <w:webHidden/>
          </w:rPr>
        </w:r>
        <w:r w:rsidR="00115098">
          <w:rPr>
            <w:noProof/>
            <w:webHidden/>
          </w:rPr>
          <w:fldChar w:fldCharType="separate"/>
        </w:r>
        <w:r w:rsidR="00115098">
          <w:rPr>
            <w:noProof/>
            <w:webHidden/>
          </w:rPr>
          <w:t>5</w:t>
        </w:r>
        <w:r w:rsidR="00115098">
          <w:rPr>
            <w:noProof/>
            <w:webHidden/>
          </w:rPr>
          <w:fldChar w:fldCharType="end"/>
        </w:r>
      </w:hyperlink>
    </w:p>
    <w:p w:rsidR="00115098" w:rsidRDefault="00521F13" w14:paraId="61992DC2" w14:textId="228DDF97">
      <w:pPr>
        <w:pStyle w:val="TOC2"/>
        <w:tabs>
          <w:tab w:val="left" w:pos="720"/>
          <w:tab w:val="right" w:pos="8550"/>
        </w:tabs>
        <w:rPr>
          <w:rFonts w:eastAsiaTheme="minorEastAsia" w:cstheme="minorBidi"/>
          <w:smallCaps w:val="0"/>
          <w:noProof/>
          <w:sz w:val="22"/>
          <w:szCs w:val="22"/>
          <w:lang w:eastAsia="nl-NL"/>
        </w:rPr>
      </w:pPr>
      <w:hyperlink w:history="1" w:anchor="_Toc57407568">
        <w:r w:rsidRPr="004F060E" w:rsidR="00115098">
          <w:rPr>
            <w:rStyle w:val="Hyperlink"/>
            <w:noProof/>
            <w14:scene3d>
              <w14:camera w14:prst="orthographicFront"/>
              <w14:lightRig w14:rig="threePt" w14:dir="t">
                <w14:rot w14:lat="0" w14:lon="0" w14:rev="0"/>
              </w14:lightRig>
            </w14:scene3d>
          </w:rPr>
          <w:t>2.3</w:t>
        </w:r>
        <w:r w:rsidR="00115098">
          <w:rPr>
            <w:rFonts w:eastAsiaTheme="minorEastAsia" w:cstheme="minorBidi"/>
            <w:smallCaps w:val="0"/>
            <w:noProof/>
            <w:sz w:val="22"/>
            <w:szCs w:val="22"/>
            <w:lang w:eastAsia="nl-NL"/>
          </w:rPr>
          <w:tab/>
        </w:r>
        <w:r w:rsidRPr="004F060E" w:rsidR="00115098">
          <w:rPr>
            <w:rStyle w:val="Hyperlink"/>
            <w:noProof/>
          </w:rPr>
          <w:t>Probleemstelling</w:t>
        </w:r>
        <w:r w:rsidR="00115098">
          <w:rPr>
            <w:noProof/>
            <w:webHidden/>
          </w:rPr>
          <w:tab/>
        </w:r>
        <w:r w:rsidR="00115098">
          <w:rPr>
            <w:noProof/>
            <w:webHidden/>
          </w:rPr>
          <w:fldChar w:fldCharType="begin"/>
        </w:r>
        <w:r w:rsidR="00115098">
          <w:rPr>
            <w:noProof/>
            <w:webHidden/>
          </w:rPr>
          <w:instrText xml:space="preserve"> PAGEREF _Toc57407568 \h </w:instrText>
        </w:r>
        <w:r w:rsidR="00115098">
          <w:rPr>
            <w:noProof/>
            <w:webHidden/>
          </w:rPr>
        </w:r>
        <w:r w:rsidR="00115098">
          <w:rPr>
            <w:noProof/>
            <w:webHidden/>
          </w:rPr>
          <w:fldChar w:fldCharType="separate"/>
        </w:r>
        <w:r w:rsidR="00115098">
          <w:rPr>
            <w:noProof/>
            <w:webHidden/>
          </w:rPr>
          <w:t>5</w:t>
        </w:r>
        <w:r w:rsidR="00115098">
          <w:rPr>
            <w:noProof/>
            <w:webHidden/>
          </w:rPr>
          <w:fldChar w:fldCharType="end"/>
        </w:r>
      </w:hyperlink>
    </w:p>
    <w:p w:rsidR="00115098" w:rsidRDefault="00521F13" w14:paraId="4C7D666F" w14:textId="734907AA">
      <w:pPr>
        <w:pStyle w:val="TOC2"/>
        <w:tabs>
          <w:tab w:val="left" w:pos="720"/>
          <w:tab w:val="right" w:pos="8550"/>
        </w:tabs>
        <w:rPr>
          <w:rFonts w:eastAsiaTheme="minorEastAsia" w:cstheme="minorBidi"/>
          <w:smallCaps w:val="0"/>
          <w:noProof/>
          <w:sz w:val="22"/>
          <w:szCs w:val="22"/>
          <w:lang w:eastAsia="nl-NL"/>
        </w:rPr>
      </w:pPr>
      <w:hyperlink w:history="1" w:anchor="_Toc57407569">
        <w:r w:rsidRPr="004F060E" w:rsidR="00115098">
          <w:rPr>
            <w:rStyle w:val="Hyperlink"/>
            <w:noProof/>
            <w14:scene3d>
              <w14:camera w14:prst="orthographicFront"/>
              <w14:lightRig w14:rig="threePt" w14:dir="t">
                <w14:rot w14:lat="0" w14:lon="0" w14:rev="0"/>
              </w14:lightRig>
            </w14:scene3d>
          </w:rPr>
          <w:t>2.4</w:t>
        </w:r>
        <w:r w:rsidR="00115098">
          <w:rPr>
            <w:rFonts w:eastAsiaTheme="minorEastAsia" w:cstheme="minorBidi"/>
            <w:smallCaps w:val="0"/>
            <w:noProof/>
            <w:sz w:val="22"/>
            <w:szCs w:val="22"/>
            <w:lang w:eastAsia="nl-NL"/>
          </w:rPr>
          <w:tab/>
        </w:r>
        <w:r w:rsidRPr="004F060E" w:rsidR="00115098">
          <w:rPr>
            <w:rStyle w:val="Hyperlink"/>
            <w:noProof/>
          </w:rPr>
          <w:t>Wensen SENDLAB</w:t>
        </w:r>
        <w:r w:rsidR="00115098">
          <w:rPr>
            <w:noProof/>
            <w:webHidden/>
          </w:rPr>
          <w:tab/>
        </w:r>
        <w:r w:rsidR="00115098">
          <w:rPr>
            <w:noProof/>
            <w:webHidden/>
          </w:rPr>
          <w:fldChar w:fldCharType="begin"/>
        </w:r>
        <w:r w:rsidR="00115098">
          <w:rPr>
            <w:noProof/>
            <w:webHidden/>
          </w:rPr>
          <w:instrText xml:space="preserve"> PAGEREF _Toc57407569 \h </w:instrText>
        </w:r>
        <w:r w:rsidR="00115098">
          <w:rPr>
            <w:noProof/>
            <w:webHidden/>
          </w:rPr>
        </w:r>
        <w:r w:rsidR="00115098">
          <w:rPr>
            <w:noProof/>
            <w:webHidden/>
          </w:rPr>
          <w:fldChar w:fldCharType="separate"/>
        </w:r>
        <w:r w:rsidR="00115098">
          <w:rPr>
            <w:noProof/>
            <w:webHidden/>
          </w:rPr>
          <w:t>6</w:t>
        </w:r>
        <w:r w:rsidR="00115098">
          <w:rPr>
            <w:noProof/>
            <w:webHidden/>
          </w:rPr>
          <w:fldChar w:fldCharType="end"/>
        </w:r>
      </w:hyperlink>
    </w:p>
    <w:p w:rsidR="00115098" w:rsidRDefault="00521F13" w14:paraId="01CF8CF1" w14:textId="72E40F6C">
      <w:pPr>
        <w:pStyle w:val="TOC2"/>
        <w:tabs>
          <w:tab w:val="left" w:pos="720"/>
          <w:tab w:val="right" w:pos="8550"/>
        </w:tabs>
        <w:rPr>
          <w:rFonts w:eastAsiaTheme="minorEastAsia" w:cstheme="minorBidi"/>
          <w:smallCaps w:val="0"/>
          <w:noProof/>
          <w:sz w:val="22"/>
          <w:szCs w:val="22"/>
          <w:lang w:eastAsia="nl-NL"/>
        </w:rPr>
      </w:pPr>
      <w:hyperlink w:history="1" w:anchor="_Toc57407570">
        <w:r w:rsidRPr="004F060E" w:rsidR="00115098">
          <w:rPr>
            <w:rStyle w:val="Hyperlink"/>
            <w:noProof/>
            <w14:scene3d>
              <w14:camera w14:prst="orthographicFront"/>
              <w14:lightRig w14:rig="threePt" w14:dir="t">
                <w14:rot w14:lat="0" w14:lon="0" w14:rev="0"/>
              </w14:lightRig>
            </w14:scene3d>
          </w:rPr>
          <w:t>2.5</w:t>
        </w:r>
        <w:r w:rsidR="00115098">
          <w:rPr>
            <w:rFonts w:eastAsiaTheme="minorEastAsia" w:cstheme="minorBidi"/>
            <w:smallCaps w:val="0"/>
            <w:noProof/>
            <w:sz w:val="22"/>
            <w:szCs w:val="22"/>
            <w:lang w:eastAsia="nl-NL"/>
          </w:rPr>
          <w:tab/>
        </w:r>
        <w:r w:rsidRPr="004F060E" w:rsidR="00115098">
          <w:rPr>
            <w:rStyle w:val="Hyperlink"/>
            <w:noProof/>
          </w:rPr>
          <w:t>Doelstellingen</w:t>
        </w:r>
        <w:r w:rsidR="00115098">
          <w:rPr>
            <w:noProof/>
            <w:webHidden/>
          </w:rPr>
          <w:tab/>
        </w:r>
        <w:r w:rsidR="00115098">
          <w:rPr>
            <w:noProof/>
            <w:webHidden/>
          </w:rPr>
          <w:fldChar w:fldCharType="begin"/>
        </w:r>
        <w:r w:rsidR="00115098">
          <w:rPr>
            <w:noProof/>
            <w:webHidden/>
          </w:rPr>
          <w:instrText xml:space="preserve"> PAGEREF _Toc57407570 \h </w:instrText>
        </w:r>
        <w:r w:rsidR="00115098">
          <w:rPr>
            <w:noProof/>
            <w:webHidden/>
          </w:rPr>
        </w:r>
        <w:r w:rsidR="00115098">
          <w:rPr>
            <w:noProof/>
            <w:webHidden/>
          </w:rPr>
          <w:fldChar w:fldCharType="separate"/>
        </w:r>
        <w:r w:rsidR="00115098">
          <w:rPr>
            <w:noProof/>
            <w:webHidden/>
          </w:rPr>
          <w:t>7</w:t>
        </w:r>
        <w:r w:rsidR="00115098">
          <w:rPr>
            <w:noProof/>
            <w:webHidden/>
          </w:rPr>
          <w:fldChar w:fldCharType="end"/>
        </w:r>
      </w:hyperlink>
    </w:p>
    <w:p w:rsidR="00115098" w:rsidRDefault="00521F13" w14:paraId="125E9A26" w14:textId="093C038D">
      <w:pPr>
        <w:pStyle w:val="TOC2"/>
        <w:tabs>
          <w:tab w:val="left" w:pos="720"/>
          <w:tab w:val="right" w:pos="8550"/>
        </w:tabs>
        <w:rPr>
          <w:rFonts w:eastAsiaTheme="minorEastAsia" w:cstheme="minorBidi"/>
          <w:smallCaps w:val="0"/>
          <w:noProof/>
          <w:sz w:val="22"/>
          <w:szCs w:val="22"/>
          <w:lang w:eastAsia="nl-NL"/>
        </w:rPr>
      </w:pPr>
      <w:hyperlink w:history="1" w:anchor="_Toc57407571">
        <w:r w:rsidRPr="004F060E" w:rsidR="00115098">
          <w:rPr>
            <w:rStyle w:val="Hyperlink"/>
            <w:noProof/>
            <w14:scene3d>
              <w14:camera w14:prst="orthographicFront"/>
              <w14:lightRig w14:rig="threePt" w14:dir="t">
                <w14:rot w14:lat="0" w14:lon="0" w14:rev="0"/>
              </w14:lightRig>
            </w14:scene3d>
          </w:rPr>
          <w:t>2.6</w:t>
        </w:r>
        <w:r w:rsidR="00115098">
          <w:rPr>
            <w:rFonts w:eastAsiaTheme="minorEastAsia" w:cstheme="minorBidi"/>
            <w:smallCaps w:val="0"/>
            <w:noProof/>
            <w:sz w:val="22"/>
            <w:szCs w:val="22"/>
            <w:lang w:eastAsia="nl-NL"/>
          </w:rPr>
          <w:tab/>
        </w:r>
        <w:r w:rsidRPr="004F060E" w:rsidR="00115098">
          <w:rPr>
            <w:rStyle w:val="Hyperlink"/>
            <w:noProof/>
          </w:rPr>
          <w:t>Differentiatie planning</w:t>
        </w:r>
        <w:r w:rsidR="00115098">
          <w:rPr>
            <w:noProof/>
            <w:webHidden/>
          </w:rPr>
          <w:tab/>
        </w:r>
        <w:r w:rsidR="00115098">
          <w:rPr>
            <w:noProof/>
            <w:webHidden/>
          </w:rPr>
          <w:fldChar w:fldCharType="begin"/>
        </w:r>
        <w:r w:rsidR="00115098">
          <w:rPr>
            <w:noProof/>
            <w:webHidden/>
          </w:rPr>
          <w:instrText xml:space="preserve"> PAGEREF _Toc57407571 \h </w:instrText>
        </w:r>
        <w:r w:rsidR="00115098">
          <w:rPr>
            <w:noProof/>
            <w:webHidden/>
          </w:rPr>
        </w:r>
        <w:r w:rsidR="00115098">
          <w:rPr>
            <w:noProof/>
            <w:webHidden/>
          </w:rPr>
          <w:fldChar w:fldCharType="separate"/>
        </w:r>
        <w:r w:rsidR="00115098">
          <w:rPr>
            <w:noProof/>
            <w:webHidden/>
          </w:rPr>
          <w:t>7</w:t>
        </w:r>
        <w:r w:rsidR="00115098">
          <w:rPr>
            <w:noProof/>
            <w:webHidden/>
          </w:rPr>
          <w:fldChar w:fldCharType="end"/>
        </w:r>
      </w:hyperlink>
    </w:p>
    <w:p w:rsidR="00115098" w:rsidRDefault="00521F13" w14:paraId="524C57CE" w14:textId="02C2EDF4">
      <w:pPr>
        <w:pStyle w:val="TOC2"/>
        <w:tabs>
          <w:tab w:val="left" w:pos="720"/>
          <w:tab w:val="right" w:pos="8550"/>
        </w:tabs>
        <w:rPr>
          <w:rFonts w:eastAsiaTheme="minorEastAsia" w:cstheme="minorBidi"/>
          <w:smallCaps w:val="0"/>
          <w:noProof/>
          <w:sz w:val="22"/>
          <w:szCs w:val="22"/>
          <w:lang w:eastAsia="nl-NL"/>
        </w:rPr>
      </w:pPr>
      <w:hyperlink w:history="1" w:anchor="_Toc57407572">
        <w:r w:rsidRPr="004F060E" w:rsidR="00115098">
          <w:rPr>
            <w:rStyle w:val="Hyperlink"/>
            <w:noProof/>
            <w14:scene3d>
              <w14:camera w14:prst="orthographicFront"/>
              <w14:lightRig w14:rig="threePt" w14:dir="t">
                <w14:rot w14:lat="0" w14:lon="0" w14:rev="0"/>
              </w14:lightRig>
            </w14:scene3d>
          </w:rPr>
          <w:t>2.7</w:t>
        </w:r>
        <w:r w:rsidR="00115098">
          <w:rPr>
            <w:rFonts w:eastAsiaTheme="minorEastAsia" w:cstheme="minorBidi"/>
            <w:smallCaps w:val="0"/>
            <w:noProof/>
            <w:sz w:val="22"/>
            <w:szCs w:val="22"/>
            <w:lang w:eastAsia="nl-NL"/>
          </w:rPr>
          <w:tab/>
        </w:r>
        <w:r w:rsidRPr="004F060E" w:rsidR="00115098">
          <w:rPr>
            <w:rStyle w:val="Hyperlink"/>
            <w:noProof/>
          </w:rPr>
          <w:t>De opdracht</w:t>
        </w:r>
        <w:r w:rsidR="00115098">
          <w:rPr>
            <w:noProof/>
            <w:webHidden/>
          </w:rPr>
          <w:tab/>
        </w:r>
        <w:r w:rsidR="00115098">
          <w:rPr>
            <w:noProof/>
            <w:webHidden/>
          </w:rPr>
          <w:fldChar w:fldCharType="begin"/>
        </w:r>
        <w:r w:rsidR="00115098">
          <w:rPr>
            <w:noProof/>
            <w:webHidden/>
          </w:rPr>
          <w:instrText xml:space="preserve"> PAGEREF _Toc57407572 \h </w:instrText>
        </w:r>
        <w:r w:rsidR="00115098">
          <w:rPr>
            <w:noProof/>
            <w:webHidden/>
          </w:rPr>
        </w:r>
        <w:r w:rsidR="00115098">
          <w:rPr>
            <w:noProof/>
            <w:webHidden/>
          </w:rPr>
          <w:fldChar w:fldCharType="separate"/>
        </w:r>
        <w:r w:rsidR="00115098">
          <w:rPr>
            <w:noProof/>
            <w:webHidden/>
          </w:rPr>
          <w:t>7</w:t>
        </w:r>
        <w:r w:rsidR="00115098">
          <w:rPr>
            <w:noProof/>
            <w:webHidden/>
          </w:rPr>
          <w:fldChar w:fldCharType="end"/>
        </w:r>
      </w:hyperlink>
    </w:p>
    <w:p w:rsidR="00115098" w:rsidRDefault="00521F13" w14:paraId="55D16CED" w14:textId="1E624ED0">
      <w:pPr>
        <w:pStyle w:val="TOC1"/>
        <w:tabs>
          <w:tab w:val="left" w:pos="360"/>
          <w:tab w:val="right" w:pos="8550"/>
        </w:tabs>
        <w:rPr>
          <w:rFonts w:eastAsiaTheme="minorEastAsia" w:cstheme="minorBidi"/>
          <w:b w:val="0"/>
          <w:bCs w:val="0"/>
          <w:caps w:val="0"/>
          <w:noProof/>
          <w:sz w:val="22"/>
          <w:szCs w:val="22"/>
          <w:lang w:eastAsia="nl-NL"/>
        </w:rPr>
      </w:pPr>
      <w:hyperlink w:history="1" w:anchor="_Toc57407573">
        <w:r w:rsidRPr="004F060E" w:rsidR="00115098">
          <w:rPr>
            <w:rStyle w:val="Hyperlink"/>
            <w:noProof/>
          </w:rPr>
          <w:t>3</w:t>
        </w:r>
        <w:r w:rsidR="00115098">
          <w:rPr>
            <w:rFonts w:eastAsiaTheme="minorEastAsia" w:cstheme="minorBidi"/>
            <w:b w:val="0"/>
            <w:bCs w:val="0"/>
            <w:caps w:val="0"/>
            <w:noProof/>
            <w:sz w:val="22"/>
            <w:szCs w:val="22"/>
            <w:lang w:eastAsia="nl-NL"/>
          </w:rPr>
          <w:tab/>
        </w:r>
        <w:r w:rsidRPr="004F060E" w:rsidR="00115098">
          <w:rPr>
            <w:rStyle w:val="Hyperlink"/>
            <w:noProof/>
          </w:rPr>
          <w:t>Hardware</w:t>
        </w:r>
        <w:r w:rsidR="00115098">
          <w:rPr>
            <w:noProof/>
            <w:webHidden/>
          </w:rPr>
          <w:tab/>
        </w:r>
        <w:r w:rsidR="00115098">
          <w:rPr>
            <w:noProof/>
            <w:webHidden/>
          </w:rPr>
          <w:fldChar w:fldCharType="begin"/>
        </w:r>
        <w:r w:rsidR="00115098">
          <w:rPr>
            <w:noProof/>
            <w:webHidden/>
          </w:rPr>
          <w:instrText xml:space="preserve"> PAGEREF _Toc57407573 \h </w:instrText>
        </w:r>
        <w:r w:rsidR="00115098">
          <w:rPr>
            <w:noProof/>
            <w:webHidden/>
          </w:rPr>
        </w:r>
        <w:r w:rsidR="00115098">
          <w:rPr>
            <w:noProof/>
            <w:webHidden/>
          </w:rPr>
          <w:fldChar w:fldCharType="separate"/>
        </w:r>
        <w:r w:rsidR="00115098">
          <w:rPr>
            <w:noProof/>
            <w:webHidden/>
          </w:rPr>
          <w:t>9</w:t>
        </w:r>
        <w:r w:rsidR="00115098">
          <w:rPr>
            <w:noProof/>
            <w:webHidden/>
          </w:rPr>
          <w:fldChar w:fldCharType="end"/>
        </w:r>
      </w:hyperlink>
    </w:p>
    <w:p w:rsidR="00115098" w:rsidRDefault="00521F13" w14:paraId="5E4C99EF" w14:textId="0D5BAE93">
      <w:pPr>
        <w:pStyle w:val="TOC2"/>
        <w:tabs>
          <w:tab w:val="left" w:pos="720"/>
          <w:tab w:val="right" w:pos="8550"/>
        </w:tabs>
        <w:rPr>
          <w:rFonts w:eastAsiaTheme="minorEastAsia" w:cstheme="minorBidi"/>
          <w:smallCaps w:val="0"/>
          <w:noProof/>
          <w:sz w:val="22"/>
          <w:szCs w:val="22"/>
          <w:lang w:eastAsia="nl-NL"/>
        </w:rPr>
      </w:pPr>
      <w:hyperlink w:history="1" w:anchor="_Toc57407574">
        <w:r w:rsidRPr="004F060E" w:rsidR="00115098">
          <w:rPr>
            <w:rStyle w:val="Hyperlink"/>
            <w:noProof/>
            <w14:scene3d>
              <w14:camera w14:prst="orthographicFront"/>
              <w14:lightRig w14:rig="threePt" w14:dir="t">
                <w14:rot w14:lat="0" w14:lon="0" w14:rev="0"/>
              </w14:lightRig>
            </w14:scene3d>
          </w:rPr>
          <w:t>3.1</w:t>
        </w:r>
        <w:r w:rsidR="00115098">
          <w:rPr>
            <w:rFonts w:eastAsiaTheme="minorEastAsia" w:cstheme="minorBidi"/>
            <w:smallCaps w:val="0"/>
            <w:noProof/>
            <w:sz w:val="22"/>
            <w:szCs w:val="22"/>
            <w:lang w:eastAsia="nl-NL"/>
          </w:rPr>
          <w:tab/>
        </w:r>
        <w:r w:rsidRPr="004F060E" w:rsidR="00115098">
          <w:rPr>
            <w:rStyle w:val="Hyperlink"/>
            <w:noProof/>
          </w:rPr>
          <w:t>Opstelling serverrack</w:t>
        </w:r>
        <w:r w:rsidR="00115098">
          <w:rPr>
            <w:noProof/>
            <w:webHidden/>
          </w:rPr>
          <w:tab/>
        </w:r>
        <w:r w:rsidR="00115098">
          <w:rPr>
            <w:noProof/>
            <w:webHidden/>
          </w:rPr>
          <w:fldChar w:fldCharType="begin"/>
        </w:r>
        <w:r w:rsidR="00115098">
          <w:rPr>
            <w:noProof/>
            <w:webHidden/>
          </w:rPr>
          <w:instrText xml:space="preserve"> PAGEREF _Toc57407574 \h </w:instrText>
        </w:r>
        <w:r w:rsidR="00115098">
          <w:rPr>
            <w:noProof/>
            <w:webHidden/>
          </w:rPr>
        </w:r>
        <w:r w:rsidR="00115098">
          <w:rPr>
            <w:noProof/>
            <w:webHidden/>
          </w:rPr>
          <w:fldChar w:fldCharType="separate"/>
        </w:r>
        <w:r w:rsidR="00115098">
          <w:rPr>
            <w:noProof/>
            <w:webHidden/>
          </w:rPr>
          <w:t>9</w:t>
        </w:r>
        <w:r w:rsidR="00115098">
          <w:rPr>
            <w:noProof/>
            <w:webHidden/>
          </w:rPr>
          <w:fldChar w:fldCharType="end"/>
        </w:r>
      </w:hyperlink>
    </w:p>
    <w:p w:rsidR="00115098" w:rsidRDefault="00521F13" w14:paraId="3BBA5DDC" w14:textId="29979951">
      <w:pPr>
        <w:pStyle w:val="TOC2"/>
        <w:tabs>
          <w:tab w:val="left" w:pos="720"/>
          <w:tab w:val="right" w:pos="8550"/>
        </w:tabs>
        <w:rPr>
          <w:rFonts w:eastAsiaTheme="minorEastAsia" w:cstheme="minorBidi"/>
          <w:smallCaps w:val="0"/>
          <w:noProof/>
          <w:sz w:val="22"/>
          <w:szCs w:val="22"/>
          <w:lang w:eastAsia="nl-NL"/>
        </w:rPr>
      </w:pPr>
      <w:hyperlink w:history="1" w:anchor="_Toc57407575">
        <w:r w:rsidRPr="004F060E" w:rsidR="00115098">
          <w:rPr>
            <w:rStyle w:val="Hyperlink"/>
            <w:noProof/>
            <w14:scene3d>
              <w14:camera w14:prst="orthographicFront"/>
              <w14:lightRig w14:rig="threePt" w14:dir="t">
                <w14:rot w14:lat="0" w14:lon="0" w14:rev="0"/>
              </w14:lightRig>
            </w14:scene3d>
          </w:rPr>
          <w:t>3.2</w:t>
        </w:r>
        <w:r w:rsidR="00115098">
          <w:rPr>
            <w:rFonts w:eastAsiaTheme="minorEastAsia" w:cstheme="minorBidi"/>
            <w:smallCaps w:val="0"/>
            <w:noProof/>
            <w:sz w:val="22"/>
            <w:szCs w:val="22"/>
            <w:lang w:eastAsia="nl-NL"/>
          </w:rPr>
          <w:tab/>
        </w:r>
        <w:r w:rsidRPr="004F060E" w:rsidR="00115098">
          <w:rPr>
            <w:rStyle w:val="Hyperlink"/>
            <w:noProof/>
          </w:rPr>
          <w:t>Inschakelen en uitschakelen hardware</w:t>
        </w:r>
        <w:r w:rsidR="00115098">
          <w:rPr>
            <w:noProof/>
            <w:webHidden/>
          </w:rPr>
          <w:tab/>
        </w:r>
        <w:r w:rsidR="00115098">
          <w:rPr>
            <w:noProof/>
            <w:webHidden/>
          </w:rPr>
          <w:fldChar w:fldCharType="begin"/>
        </w:r>
        <w:r w:rsidR="00115098">
          <w:rPr>
            <w:noProof/>
            <w:webHidden/>
          </w:rPr>
          <w:instrText xml:space="preserve"> PAGEREF _Toc57407575 \h </w:instrText>
        </w:r>
        <w:r w:rsidR="00115098">
          <w:rPr>
            <w:noProof/>
            <w:webHidden/>
          </w:rPr>
        </w:r>
        <w:r w:rsidR="00115098">
          <w:rPr>
            <w:noProof/>
            <w:webHidden/>
          </w:rPr>
          <w:fldChar w:fldCharType="separate"/>
        </w:r>
        <w:r w:rsidR="00115098">
          <w:rPr>
            <w:noProof/>
            <w:webHidden/>
          </w:rPr>
          <w:t>10</w:t>
        </w:r>
        <w:r w:rsidR="00115098">
          <w:rPr>
            <w:noProof/>
            <w:webHidden/>
          </w:rPr>
          <w:fldChar w:fldCharType="end"/>
        </w:r>
      </w:hyperlink>
    </w:p>
    <w:p w:rsidR="00115098" w:rsidRDefault="00521F13" w14:paraId="77AF9A4F" w14:textId="06074F50">
      <w:pPr>
        <w:pStyle w:val="TOC1"/>
        <w:tabs>
          <w:tab w:val="left" w:pos="360"/>
          <w:tab w:val="right" w:pos="8550"/>
        </w:tabs>
        <w:rPr>
          <w:rFonts w:eastAsiaTheme="minorEastAsia" w:cstheme="minorBidi"/>
          <w:b w:val="0"/>
          <w:bCs w:val="0"/>
          <w:caps w:val="0"/>
          <w:noProof/>
          <w:sz w:val="22"/>
          <w:szCs w:val="22"/>
          <w:lang w:eastAsia="nl-NL"/>
        </w:rPr>
      </w:pPr>
      <w:hyperlink w:history="1" w:anchor="_Toc57407576">
        <w:r w:rsidRPr="004F060E" w:rsidR="00115098">
          <w:rPr>
            <w:rStyle w:val="Hyperlink"/>
            <w:noProof/>
          </w:rPr>
          <w:t>4</w:t>
        </w:r>
        <w:r w:rsidR="00115098">
          <w:rPr>
            <w:rFonts w:eastAsiaTheme="minorEastAsia" w:cstheme="minorBidi"/>
            <w:b w:val="0"/>
            <w:bCs w:val="0"/>
            <w:caps w:val="0"/>
            <w:noProof/>
            <w:sz w:val="22"/>
            <w:szCs w:val="22"/>
            <w:lang w:eastAsia="nl-NL"/>
          </w:rPr>
          <w:tab/>
        </w:r>
        <w:r w:rsidRPr="004F060E" w:rsidR="00115098">
          <w:rPr>
            <w:rStyle w:val="Hyperlink"/>
            <w:noProof/>
          </w:rPr>
          <w:t>Architectuur</w:t>
        </w:r>
        <w:r w:rsidR="00115098">
          <w:rPr>
            <w:noProof/>
            <w:webHidden/>
          </w:rPr>
          <w:tab/>
        </w:r>
        <w:r w:rsidR="00115098">
          <w:rPr>
            <w:noProof/>
            <w:webHidden/>
          </w:rPr>
          <w:fldChar w:fldCharType="begin"/>
        </w:r>
        <w:r w:rsidR="00115098">
          <w:rPr>
            <w:noProof/>
            <w:webHidden/>
          </w:rPr>
          <w:instrText xml:space="preserve"> PAGEREF _Toc57407576 \h </w:instrText>
        </w:r>
        <w:r w:rsidR="00115098">
          <w:rPr>
            <w:noProof/>
            <w:webHidden/>
          </w:rPr>
        </w:r>
        <w:r w:rsidR="00115098">
          <w:rPr>
            <w:noProof/>
            <w:webHidden/>
          </w:rPr>
          <w:fldChar w:fldCharType="separate"/>
        </w:r>
        <w:r w:rsidR="00115098">
          <w:rPr>
            <w:noProof/>
            <w:webHidden/>
          </w:rPr>
          <w:t>11</w:t>
        </w:r>
        <w:r w:rsidR="00115098">
          <w:rPr>
            <w:noProof/>
            <w:webHidden/>
          </w:rPr>
          <w:fldChar w:fldCharType="end"/>
        </w:r>
      </w:hyperlink>
    </w:p>
    <w:p w:rsidR="00115098" w:rsidRDefault="00521F13" w14:paraId="26BFBD4A" w14:textId="210E8689">
      <w:pPr>
        <w:pStyle w:val="TOC1"/>
        <w:tabs>
          <w:tab w:val="left" w:pos="360"/>
          <w:tab w:val="right" w:pos="8550"/>
        </w:tabs>
        <w:rPr>
          <w:rFonts w:eastAsiaTheme="minorEastAsia" w:cstheme="minorBidi"/>
          <w:b w:val="0"/>
          <w:bCs w:val="0"/>
          <w:caps w:val="0"/>
          <w:noProof/>
          <w:sz w:val="22"/>
          <w:szCs w:val="22"/>
          <w:lang w:eastAsia="nl-NL"/>
        </w:rPr>
      </w:pPr>
      <w:hyperlink w:history="1" w:anchor="_Toc57407577">
        <w:r w:rsidRPr="004F060E" w:rsidR="00115098">
          <w:rPr>
            <w:rStyle w:val="Hyperlink"/>
            <w:noProof/>
          </w:rPr>
          <w:t>5</w:t>
        </w:r>
        <w:r w:rsidR="00115098">
          <w:rPr>
            <w:rFonts w:eastAsiaTheme="minorEastAsia" w:cstheme="minorBidi"/>
            <w:b w:val="0"/>
            <w:bCs w:val="0"/>
            <w:caps w:val="0"/>
            <w:noProof/>
            <w:sz w:val="22"/>
            <w:szCs w:val="22"/>
            <w:lang w:eastAsia="nl-NL"/>
          </w:rPr>
          <w:tab/>
        </w:r>
        <w:r w:rsidRPr="004F060E" w:rsidR="00115098">
          <w:rPr>
            <w:rStyle w:val="Hyperlink"/>
            <w:noProof/>
          </w:rPr>
          <w:t>Netwerk</w:t>
        </w:r>
        <w:r w:rsidR="00115098">
          <w:rPr>
            <w:noProof/>
            <w:webHidden/>
          </w:rPr>
          <w:tab/>
        </w:r>
        <w:r w:rsidR="00115098">
          <w:rPr>
            <w:noProof/>
            <w:webHidden/>
          </w:rPr>
          <w:fldChar w:fldCharType="begin"/>
        </w:r>
        <w:r w:rsidR="00115098">
          <w:rPr>
            <w:noProof/>
            <w:webHidden/>
          </w:rPr>
          <w:instrText xml:space="preserve"> PAGEREF _Toc57407577 \h </w:instrText>
        </w:r>
        <w:r w:rsidR="00115098">
          <w:rPr>
            <w:noProof/>
            <w:webHidden/>
          </w:rPr>
        </w:r>
        <w:r w:rsidR="00115098">
          <w:rPr>
            <w:noProof/>
            <w:webHidden/>
          </w:rPr>
          <w:fldChar w:fldCharType="separate"/>
        </w:r>
        <w:r w:rsidR="00115098">
          <w:rPr>
            <w:noProof/>
            <w:webHidden/>
          </w:rPr>
          <w:t>12</w:t>
        </w:r>
        <w:r w:rsidR="00115098">
          <w:rPr>
            <w:noProof/>
            <w:webHidden/>
          </w:rPr>
          <w:fldChar w:fldCharType="end"/>
        </w:r>
      </w:hyperlink>
    </w:p>
    <w:p w:rsidR="00115098" w:rsidRDefault="00521F13" w14:paraId="24CD8BA3" w14:textId="7DDD52AE">
      <w:pPr>
        <w:pStyle w:val="TOC2"/>
        <w:tabs>
          <w:tab w:val="left" w:pos="720"/>
          <w:tab w:val="right" w:pos="8550"/>
        </w:tabs>
        <w:rPr>
          <w:rFonts w:eastAsiaTheme="minorEastAsia" w:cstheme="minorBidi"/>
          <w:smallCaps w:val="0"/>
          <w:noProof/>
          <w:sz w:val="22"/>
          <w:szCs w:val="22"/>
          <w:lang w:eastAsia="nl-NL"/>
        </w:rPr>
      </w:pPr>
      <w:hyperlink w:history="1" w:anchor="_Toc57407578">
        <w:r w:rsidRPr="004F060E" w:rsidR="00115098">
          <w:rPr>
            <w:rStyle w:val="Hyperlink"/>
            <w:noProof/>
            <w14:scene3d>
              <w14:camera w14:prst="orthographicFront"/>
              <w14:lightRig w14:rig="threePt" w14:dir="t">
                <w14:rot w14:lat="0" w14:lon="0" w14:rev="0"/>
              </w14:lightRig>
            </w14:scene3d>
          </w:rPr>
          <w:t>5.1</w:t>
        </w:r>
        <w:r w:rsidR="00115098">
          <w:rPr>
            <w:rFonts w:eastAsiaTheme="minorEastAsia" w:cstheme="minorBidi"/>
            <w:smallCaps w:val="0"/>
            <w:noProof/>
            <w:sz w:val="22"/>
            <w:szCs w:val="22"/>
            <w:lang w:eastAsia="nl-NL"/>
          </w:rPr>
          <w:tab/>
        </w:r>
        <w:r w:rsidRPr="004F060E" w:rsidR="00115098">
          <w:rPr>
            <w:rStyle w:val="Hyperlink"/>
            <w:noProof/>
          </w:rPr>
          <w:t>Architectuur</w:t>
        </w:r>
        <w:r w:rsidR="00115098">
          <w:rPr>
            <w:noProof/>
            <w:webHidden/>
          </w:rPr>
          <w:tab/>
        </w:r>
        <w:r w:rsidR="00115098">
          <w:rPr>
            <w:noProof/>
            <w:webHidden/>
          </w:rPr>
          <w:fldChar w:fldCharType="begin"/>
        </w:r>
        <w:r w:rsidR="00115098">
          <w:rPr>
            <w:noProof/>
            <w:webHidden/>
          </w:rPr>
          <w:instrText xml:space="preserve"> PAGEREF _Toc57407578 \h </w:instrText>
        </w:r>
        <w:r w:rsidR="00115098">
          <w:rPr>
            <w:noProof/>
            <w:webHidden/>
          </w:rPr>
        </w:r>
        <w:r w:rsidR="00115098">
          <w:rPr>
            <w:noProof/>
            <w:webHidden/>
          </w:rPr>
          <w:fldChar w:fldCharType="separate"/>
        </w:r>
        <w:r w:rsidR="00115098">
          <w:rPr>
            <w:noProof/>
            <w:webHidden/>
          </w:rPr>
          <w:t>12</w:t>
        </w:r>
        <w:r w:rsidR="00115098">
          <w:rPr>
            <w:noProof/>
            <w:webHidden/>
          </w:rPr>
          <w:fldChar w:fldCharType="end"/>
        </w:r>
      </w:hyperlink>
    </w:p>
    <w:p w:rsidR="00115098" w:rsidRDefault="00521F13" w14:paraId="7C72B830" w14:textId="42DCA9FA">
      <w:pPr>
        <w:pStyle w:val="TOC2"/>
        <w:tabs>
          <w:tab w:val="left" w:pos="720"/>
          <w:tab w:val="right" w:pos="8550"/>
        </w:tabs>
        <w:rPr>
          <w:rFonts w:eastAsiaTheme="minorEastAsia" w:cstheme="minorBidi"/>
          <w:smallCaps w:val="0"/>
          <w:noProof/>
          <w:sz w:val="22"/>
          <w:szCs w:val="22"/>
          <w:lang w:eastAsia="nl-NL"/>
        </w:rPr>
      </w:pPr>
      <w:hyperlink w:history="1" w:anchor="_Toc57407579">
        <w:r w:rsidRPr="004F060E" w:rsidR="00115098">
          <w:rPr>
            <w:rStyle w:val="Hyperlink"/>
            <w:noProof/>
            <w14:scene3d>
              <w14:camera w14:prst="orthographicFront"/>
              <w14:lightRig w14:rig="threePt" w14:dir="t">
                <w14:rot w14:lat="0" w14:lon="0" w14:rev="0"/>
              </w14:lightRig>
            </w14:scene3d>
          </w:rPr>
          <w:t>5.2</w:t>
        </w:r>
        <w:r w:rsidR="00115098">
          <w:rPr>
            <w:rFonts w:eastAsiaTheme="minorEastAsia" w:cstheme="minorBidi"/>
            <w:smallCaps w:val="0"/>
            <w:noProof/>
            <w:sz w:val="22"/>
            <w:szCs w:val="22"/>
            <w:lang w:eastAsia="nl-NL"/>
          </w:rPr>
          <w:tab/>
        </w:r>
        <w:r w:rsidRPr="004F060E" w:rsidR="00115098">
          <w:rPr>
            <w:rStyle w:val="Hyperlink"/>
            <w:noProof/>
          </w:rPr>
          <w:t>Praktische implementatie</w:t>
        </w:r>
        <w:r w:rsidR="00115098">
          <w:rPr>
            <w:noProof/>
            <w:webHidden/>
          </w:rPr>
          <w:tab/>
        </w:r>
        <w:r w:rsidR="00115098">
          <w:rPr>
            <w:noProof/>
            <w:webHidden/>
          </w:rPr>
          <w:fldChar w:fldCharType="begin"/>
        </w:r>
        <w:r w:rsidR="00115098">
          <w:rPr>
            <w:noProof/>
            <w:webHidden/>
          </w:rPr>
          <w:instrText xml:space="preserve"> PAGEREF _Toc57407579 \h </w:instrText>
        </w:r>
        <w:r w:rsidR="00115098">
          <w:rPr>
            <w:noProof/>
            <w:webHidden/>
          </w:rPr>
        </w:r>
        <w:r w:rsidR="00115098">
          <w:rPr>
            <w:noProof/>
            <w:webHidden/>
          </w:rPr>
          <w:fldChar w:fldCharType="separate"/>
        </w:r>
        <w:r w:rsidR="00115098">
          <w:rPr>
            <w:noProof/>
            <w:webHidden/>
          </w:rPr>
          <w:t>13</w:t>
        </w:r>
        <w:r w:rsidR="00115098">
          <w:rPr>
            <w:noProof/>
            <w:webHidden/>
          </w:rPr>
          <w:fldChar w:fldCharType="end"/>
        </w:r>
      </w:hyperlink>
    </w:p>
    <w:p w:rsidR="00115098" w:rsidRDefault="00521F13" w14:paraId="581110AF" w14:textId="43F7AD66">
      <w:pPr>
        <w:pStyle w:val="TOC2"/>
        <w:tabs>
          <w:tab w:val="left" w:pos="720"/>
          <w:tab w:val="right" w:pos="8550"/>
        </w:tabs>
        <w:rPr>
          <w:rFonts w:eastAsiaTheme="minorEastAsia" w:cstheme="minorBidi"/>
          <w:smallCaps w:val="0"/>
          <w:noProof/>
          <w:sz w:val="22"/>
          <w:szCs w:val="22"/>
          <w:lang w:eastAsia="nl-NL"/>
        </w:rPr>
      </w:pPr>
      <w:hyperlink w:history="1" w:anchor="_Toc57407580">
        <w:r w:rsidRPr="004F060E" w:rsidR="00115098">
          <w:rPr>
            <w:rStyle w:val="Hyperlink"/>
            <w:noProof/>
            <w14:scene3d>
              <w14:camera w14:prst="orthographicFront"/>
              <w14:lightRig w14:rig="threePt" w14:dir="t">
                <w14:rot w14:lat="0" w14:lon="0" w14:rev="0"/>
              </w14:lightRig>
            </w14:scene3d>
          </w:rPr>
          <w:t>5.3</w:t>
        </w:r>
        <w:r w:rsidR="00115098">
          <w:rPr>
            <w:rFonts w:eastAsiaTheme="minorEastAsia" w:cstheme="minorBidi"/>
            <w:smallCaps w:val="0"/>
            <w:noProof/>
            <w:sz w:val="22"/>
            <w:szCs w:val="22"/>
            <w:lang w:eastAsia="nl-NL"/>
          </w:rPr>
          <w:tab/>
        </w:r>
        <w:r w:rsidRPr="004F060E" w:rsidR="00115098">
          <w:rPr>
            <w:rStyle w:val="Hyperlink"/>
            <w:noProof/>
          </w:rPr>
          <w:t>Firewall globale regels</w:t>
        </w:r>
        <w:r w:rsidR="00115098">
          <w:rPr>
            <w:noProof/>
            <w:webHidden/>
          </w:rPr>
          <w:tab/>
        </w:r>
        <w:r w:rsidR="00115098">
          <w:rPr>
            <w:noProof/>
            <w:webHidden/>
          </w:rPr>
          <w:fldChar w:fldCharType="begin"/>
        </w:r>
        <w:r w:rsidR="00115098">
          <w:rPr>
            <w:noProof/>
            <w:webHidden/>
          </w:rPr>
          <w:instrText xml:space="preserve"> PAGEREF _Toc57407580 \h </w:instrText>
        </w:r>
        <w:r w:rsidR="00115098">
          <w:rPr>
            <w:noProof/>
            <w:webHidden/>
          </w:rPr>
        </w:r>
        <w:r w:rsidR="00115098">
          <w:rPr>
            <w:noProof/>
            <w:webHidden/>
          </w:rPr>
          <w:fldChar w:fldCharType="separate"/>
        </w:r>
        <w:r w:rsidR="00115098">
          <w:rPr>
            <w:noProof/>
            <w:webHidden/>
          </w:rPr>
          <w:t>13</w:t>
        </w:r>
        <w:r w:rsidR="00115098">
          <w:rPr>
            <w:noProof/>
            <w:webHidden/>
          </w:rPr>
          <w:fldChar w:fldCharType="end"/>
        </w:r>
      </w:hyperlink>
    </w:p>
    <w:p w:rsidR="00115098" w:rsidRDefault="00521F13" w14:paraId="21B9DE2C" w14:textId="7D334BC2">
      <w:pPr>
        <w:pStyle w:val="TOC3"/>
        <w:tabs>
          <w:tab w:val="left" w:pos="1080"/>
          <w:tab w:val="right" w:pos="8550"/>
        </w:tabs>
        <w:rPr>
          <w:rFonts w:eastAsiaTheme="minorEastAsia" w:cstheme="minorBidi"/>
          <w:i w:val="0"/>
          <w:iCs w:val="0"/>
          <w:noProof/>
          <w:sz w:val="22"/>
          <w:szCs w:val="22"/>
          <w:lang w:eastAsia="nl-NL"/>
        </w:rPr>
      </w:pPr>
      <w:hyperlink w:history="1" w:anchor="_Toc57407581">
        <w:r w:rsidRPr="004F060E" w:rsidR="00115098">
          <w:rPr>
            <w:rStyle w:val="Hyperlink"/>
            <w:noProof/>
          </w:rPr>
          <w:t>5.3.1</w:t>
        </w:r>
        <w:r w:rsidR="00115098">
          <w:rPr>
            <w:rFonts w:eastAsiaTheme="minorEastAsia" w:cstheme="minorBidi"/>
            <w:i w:val="0"/>
            <w:iCs w:val="0"/>
            <w:noProof/>
            <w:sz w:val="22"/>
            <w:szCs w:val="22"/>
            <w:lang w:eastAsia="nl-NL"/>
          </w:rPr>
          <w:tab/>
        </w:r>
        <w:r w:rsidRPr="004F060E" w:rsidR="00115098">
          <w:rPr>
            <w:rStyle w:val="Hyperlink"/>
            <w:noProof/>
          </w:rPr>
          <w:t>DMZ</w:t>
        </w:r>
        <w:r w:rsidR="00115098">
          <w:rPr>
            <w:noProof/>
            <w:webHidden/>
          </w:rPr>
          <w:tab/>
        </w:r>
        <w:r w:rsidR="00115098">
          <w:rPr>
            <w:noProof/>
            <w:webHidden/>
          </w:rPr>
          <w:fldChar w:fldCharType="begin"/>
        </w:r>
        <w:r w:rsidR="00115098">
          <w:rPr>
            <w:noProof/>
            <w:webHidden/>
          </w:rPr>
          <w:instrText xml:space="preserve"> PAGEREF _Toc57407581 \h </w:instrText>
        </w:r>
        <w:r w:rsidR="00115098">
          <w:rPr>
            <w:noProof/>
            <w:webHidden/>
          </w:rPr>
        </w:r>
        <w:r w:rsidR="00115098">
          <w:rPr>
            <w:noProof/>
            <w:webHidden/>
          </w:rPr>
          <w:fldChar w:fldCharType="separate"/>
        </w:r>
        <w:r w:rsidR="00115098">
          <w:rPr>
            <w:noProof/>
            <w:webHidden/>
          </w:rPr>
          <w:t>13</w:t>
        </w:r>
        <w:r w:rsidR="00115098">
          <w:rPr>
            <w:noProof/>
            <w:webHidden/>
          </w:rPr>
          <w:fldChar w:fldCharType="end"/>
        </w:r>
      </w:hyperlink>
    </w:p>
    <w:p w:rsidR="00115098" w:rsidRDefault="00521F13" w14:paraId="728CF43B" w14:textId="3A94F46C">
      <w:pPr>
        <w:pStyle w:val="TOC3"/>
        <w:tabs>
          <w:tab w:val="left" w:pos="1080"/>
          <w:tab w:val="right" w:pos="8550"/>
        </w:tabs>
        <w:rPr>
          <w:rFonts w:eastAsiaTheme="minorEastAsia" w:cstheme="minorBidi"/>
          <w:i w:val="0"/>
          <w:iCs w:val="0"/>
          <w:noProof/>
          <w:sz w:val="22"/>
          <w:szCs w:val="22"/>
          <w:lang w:eastAsia="nl-NL"/>
        </w:rPr>
      </w:pPr>
      <w:hyperlink w:history="1" w:anchor="_Toc57407582">
        <w:r w:rsidRPr="004F060E" w:rsidR="00115098">
          <w:rPr>
            <w:rStyle w:val="Hyperlink"/>
            <w:noProof/>
          </w:rPr>
          <w:t>5.3.2</w:t>
        </w:r>
        <w:r w:rsidR="00115098">
          <w:rPr>
            <w:rFonts w:eastAsiaTheme="minorEastAsia" w:cstheme="minorBidi"/>
            <w:i w:val="0"/>
            <w:iCs w:val="0"/>
            <w:noProof/>
            <w:sz w:val="22"/>
            <w:szCs w:val="22"/>
            <w:lang w:eastAsia="nl-NL"/>
          </w:rPr>
          <w:tab/>
        </w:r>
        <w:r w:rsidRPr="004F060E" w:rsidR="00115098">
          <w:rPr>
            <w:rStyle w:val="Hyperlink"/>
            <w:noProof/>
          </w:rPr>
          <w:t>LAN</w:t>
        </w:r>
        <w:r w:rsidR="00115098">
          <w:rPr>
            <w:noProof/>
            <w:webHidden/>
          </w:rPr>
          <w:tab/>
        </w:r>
        <w:r w:rsidR="00115098">
          <w:rPr>
            <w:noProof/>
            <w:webHidden/>
          </w:rPr>
          <w:fldChar w:fldCharType="begin"/>
        </w:r>
        <w:r w:rsidR="00115098">
          <w:rPr>
            <w:noProof/>
            <w:webHidden/>
          </w:rPr>
          <w:instrText xml:space="preserve"> PAGEREF _Toc57407582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248268C2" w14:textId="5CD7183A">
      <w:pPr>
        <w:pStyle w:val="TOC3"/>
        <w:tabs>
          <w:tab w:val="left" w:pos="1080"/>
          <w:tab w:val="right" w:pos="8550"/>
        </w:tabs>
        <w:rPr>
          <w:rFonts w:eastAsiaTheme="minorEastAsia" w:cstheme="minorBidi"/>
          <w:i w:val="0"/>
          <w:iCs w:val="0"/>
          <w:noProof/>
          <w:sz w:val="22"/>
          <w:szCs w:val="22"/>
          <w:lang w:eastAsia="nl-NL"/>
        </w:rPr>
      </w:pPr>
      <w:hyperlink w:history="1" w:anchor="_Toc57407583">
        <w:r w:rsidRPr="004F060E" w:rsidR="00115098">
          <w:rPr>
            <w:rStyle w:val="Hyperlink"/>
            <w:noProof/>
          </w:rPr>
          <w:t>5.3.3</w:t>
        </w:r>
        <w:r w:rsidR="00115098">
          <w:rPr>
            <w:rFonts w:eastAsiaTheme="minorEastAsia" w:cstheme="minorBidi"/>
            <w:i w:val="0"/>
            <w:iCs w:val="0"/>
            <w:noProof/>
            <w:sz w:val="22"/>
            <w:szCs w:val="22"/>
            <w:lang w:eastAsia="nl-NL"/>
          </w:rPr>
          <w:tab/>
        </w:r>
        <w:r w:rsidRPr="004F060E" w:rsidR="00115098">
          <w:rPr>
            <w:rStyle w:val="Hyperlink"/>
            <w:noProof/>
          </w:rPr>
          <w:t>WiFi</w:t>
        </w:r>
        <w:r w:rsidR="00115098">
          <w:rPr>
            <w:noProof/>
            <w:webHidden/>
          </w:rPr>
          <w:tab/>
        </w:r>
        <w:r w:rsidR="00115098">
          <w:rPr>
            <w:noProof/>
            <w:webHidden/>
          </w:rPr>
          <w:fldChar w:fldCharType="begin"/>
        </w:r>
        <w:r w:rsidR="00115098">
          <w:rPr>
            <w:noProof/>
            <w:webHidden/>
          </w:rPr>
          <w:instrText xml:space="preserve"> PAGEREF _Toc57407583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39F98E8D" w14:textId="205A9DCB">
      <w:pPr>
        <w:pStyle w:val="TOC3"/>
        <w:tabs>
          <w:tab w:val="left" w:pos="1080"/>
          <w:tab w:val="right" w:pos="8550"/>
        </w:tabs>
        <w:rPr>
          <w:rFonts w:eastAsiaTheme="minorEastAsia" w:cstheme="minorBidi"/>
          <w:i w:val="0"/>
          <w:iCs w:val="0"/>
          <w:noProof/>
          <w:sz w:val="22"/>
          <w:szCs w:val="22"/>
          <w:lang w:eastAsia="nl-NL"/>
        </w:rPr>
      </w:pPr>
      <w:hyperlink w:history="1" w:anchor="_Toc57407584">
        <w:r w:rsidRPr="004F060E" w:rsidR="00115098">
          <w:rPr>
            <w:rStyle w:val="Hyperlink"/>
            <w:noProof/>
          </w:rPr>
          <w:t>5.3.4</w:t>
        </w:r>
        <w:r w:rsidR="00115098">
          <w:rPr>
            <w:rFonts w:eastAsiaTheme="minorEastAsia" w:cstheme="minorBidi"/>
            <w:i w:val="0"/>
            <w:iCs w:val="0"/>
            <w:noProof/>
            <w:sz w:val="22"/>
            <w:szCs w:val="22"/>
            <w:lang w:eastAsia="nl-NL"/>
          </w:rPr>
          <w:tab/>
        </w:r>
        <w:r w:rsidRPr="004F060E" w:rsidR="00115098">
          <w:rPr>
            <w:rStyle w:val="Hyperlink"/>
            <w:noProof/>
          </w:rPr>
          <w:t>Utility</w:t>
        </w:r>
        <w:r w:rsidR="00115098">
          <w:rPr>
            <w:noProof/>
            <w:webHidden/>
          </w:rPr>
          <w:tab/>
        </w:r>
        <w:r w:rsidR="00115098">
          <w:rPr>
            <w:noProof/>
            <w:webHidden/>
          </w:rPr>
          <w:fldChar w:fldCharType="begin"/>
        </w:r>
        <w:r w:rsidR="00115098">
          <w:rPr>
            <w:noProof/>
            <w:webHidden/>
          </w:rPr>
          <w:instrText xml:space="preserve"> PAGEREF _Toc57407584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35DE9A47" w14:textId="5470FD88">
      <w:pPr>
        <w:pStyle w:val="TOC2"/>
        <w:tabs>
          <w:tab w:val="left" w:pos="720"/>
          <w:tab w:val="right" w:pos="8550"/>
        </w:tabs>
        <w:rPr>
          <w:rFonts w:eastAsiaTheme="minorEastAsia" w:cstheme="minorBidi"/>
          <w:smallCaps w:val="0"/>
          <w:noProof/>
          <w:sz w:val="22"/>
          <w:szCs w:val="22"/>
          <w:lang w:eastAsia="nl-NL"/>
        </w:rPr>
      </w:pPr>
      <w:hyperlink w:history="1" w:anchor="_Toc57407585">
        <w:r w:rsidRPr="004F060E" w:rsidR="00115098">
          <w:rPr>
            <w:rStyle w:val="Hyperlink"/>
            <w:noProof/>
            <w14:scene3d>
              <w14:camera w14:prst="orthographicFront"/>
              <w14:lightRig w14:rig="threePt" w14:dir="t">
                <w14:rot w14:lat="0" w14:lon="0" w14:rev="0"/>
              </w14:lightRig>
            </w14:scene3d>
          </w:rPr>
          <w:t>5.4</w:t>
        </w:r>
        <w:r w:rsidR="00115098">
          <w:rPr>
            <w:rFonts w:eastAsiaTheme="minorEastAsia" w:cstheme="minorBidi"/>
            <w:smallCaps w:val="0"/>
            <w:noProof/>
            <w:sz w:val="22"/>
            <w:szCs w:val="22"/>
            <w:lang w:eastAsia="nl-NL"/>
          </w:rPr>
          <w:tab/>
        </w:r>
        <w:r w:rsidRPr="004F060E" w:rsidR="00115098">
          <w:rPr>
            <w:rStyle w:val="Hyperlink"/>
            <w:noProof/>
          </w:rPr>
          <w:t>Realisatie</w:t>
        </w:r>
        <w:r w:rsidR="00115098">
          <w:rPr>
            <w:noProof/>
            <w:webHidden/>
          </w:rPr>
          <w:tab/>
        </w:r>
        <w:r w:rsidR="00115098">
          <w:rPr>
            <w:noProof/>
            <w:webHidden/>
          </w:rPr>
          <w:fldChar w:fldCharType="begin"/>
        </w:r>
        <w:r w:rsidR="00115098">
          <w:rPr>
            <w:noProof/>
            <w:webHidden/>
          </w:rPr>
          <w:instrText xml:space="preserve"> PAGEREF _Toc57407585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37D17494" w14:textId="17707876">
      <w:pPr>
        <w:pStyle w:val="TOC3"/>
        <w:tabs>
          <w:tab w:val="left" w:pos="1080"/>
          <w:tab w:val="right" w:pos="8550"/>
        </w:tabs>
        <w:rPr>
          <w:rFonts w:eastAsiaTheme="minorEastAsia" w:cstheme="minorBidi"/>
          <w:i w:val="0"/>
          <w:iCs w:val="0"/>
          <w:noProof/>
          <w:sz w:val="22"/>
          <w:szCs w:val="22"/>
          <w:lang w:eastAsia="nl-NL"/>
        </w:rPr>
      </w:pPr>
      <w:hyperlink w:history="1" w:anchor="_Toc57407586">
        <w:r w:rsidRPr="004F060E" w:rsidR="00115098">
          <w:rPr>
            <w:rStyle w:val="Hyperlink"/>
            <w:noProof/>
          </w:rPr>
          <w:t>5.4.1</w:t>
        </w:r>
        <w:r w:rsidR="00115098">
          <w:rPr>
            <w:rFonts w:eastAsiaTheme="minorEastAsia" w:cstheme="minorBidi"/>
            <w:i w:val="0"/>
            <w:iCs w:val="0"/>
            <w:noProof/>
            <w:sz w:val="22"/>
            <w:szCs w:val="22"/>
            <w:lang w:eastAsia="nl-NL"/>
          </w:rPr>
          <w:tab/>
        </w:r>
        <w:r w:rsidRPr="004F060E" w:rsidR="00115098">
          <w:rPr>
            <w:rStyle w:val="Hyperlink"/>
            <w:noProof/>
          </w:rPr>
          <w:t>Systeemontwerp</w:t>
        </w:r>
        <w:r w:rsidR="00115098">
          <w:rPr>
            <w:noProof/>
            <w:webHidden/>
          </w:rPr>
          <w:tab/>
        </w:r>
        <w:r w:rsidR="00115098">
          <w:rPr>
            <w:noProof/>
            <w:webHidden/>
          </w:rPr>
          <w:fldChar w:fldCharType="begin"/>
        </w:r>
        <w:r w:rsidR="00115098">
          <w:rPr>
            <w:noProof/>
            <w:webHidden/>
          </w:rPr>
          <w:instrText xml:space="preserve"> PAGEREF _Toc57407586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797222FC" w14:textId="7522E4AE">
      <w:pPr>
        <w:pStyle w:val="TOC3"/>
        <w:tabs>
          <w:tab w:val="left" w:pos="1080"/>
          <w:tab w:val="right" w:pos="8550"/>
        </w:tabs>
        <w:rPr>
          <w:rFonts w:eastAsiaTheme="minorEastAsia" w:cstheme="minorBidi"/>
          <w:i w:val="0"/>
          <w:iCs w:val="0"/>
          <w:noProof/>
          <w:sz w:val="22"/>
          <w:szCs w:val="22"/>
          <w:lang w:eastAsia="nl-NL"/>
        </w:rPr>
      </w:pPr>
      <w:hyperlink w:history="1" w:anchor="_Toc57407587">
        <w:r w:rsidRPr="004F060E" w:rsidR="00115098">
          <w:rPr>
            <w:rStyle w:val="Hyperlink"/>
            <w:noProof/>
          </w:rPr>
          <w:t>5.4.2</w:t>
        </w:r>
        <w:r w:rsidR="00115098">
          <w:rPr>
            <w:rFonts w:eastAsiaTheme="minorEastAsia" w:cstheme="minorBidi"/>
            <w:i w:val="0"/>
            <w:iCs w:val="0"/>
            <w:noProof/>
            <w:sz w:val="22"/>
            <w:szCs w:val="22"/>
            <w:lang w:eastAsia="nl-NL"/>
          </w:rPr>
          <w:tab/>
        </w:r>
        <w:r w:rsidRPr="004F060E" w:rsidR="00115098">
          <w:rPr>
            <w:rStyle w:val="Hyperlink"/>
            <w:noProof/>
          </w:rPr>
          <w:t>Openstaande punten</w:t>
        </w:r>
        <w:r w:rsidR="00115098">
          <w:rPr>
            <w:noProof/>
            <w:webHidden/>
          </w:rPr>
          <w:tab/>
        </w:r>
        <w:r w:rsidR="00115098">
          <w:rPr>
            <w:noProof/>
            <w:webHidden/>
          </w:rPr>
          <w:fldChar w:fldCharType="begin"/>
        </w:r>
        <w:r w:rsidR="00115098">
          <w:rPr>
            <w:noProof/>
            <w:webHidden/>
          </w:rPr>
          <w:instrText xml:space="preserve"> PAGEREF _Toc57407587 \h </w:instrText>
        </w:r>
        <w:r w:rsidR="00115098">
          <w:rPr>
            <w:noProof/>
            <w:webHidden/>
          </w:rPr>
        </w:r>
        <w:r w:rsidR="00115098">
          <w:rPr>
            <w:noProof/>
            <w:webHidden/>
          </w:rPr>
          <w:fldChar w:fldCharType="separate"/>
        </w:r>
        <w:r w:rsidR="00115098">
          <w:rPr>
            <w:noProof/>
            <w:webHidden/>
          </w:rPr>
          <w:t>14</w:t>
        </w:r>
        <w:r w:rsidR="00115098">
          <w:rPr>
            <w:noProof/>
            <w:webHidden/>
          </w:rPr>
          <w:fldChar w:fldCharType="end"/>
        </w:r>
      </w:hyperlink>
    </w:p>
    <w:p w:rsidR="00115098" w:rsidRDefault="00521F13" w14:paraId="2AB519DB" w14:textId="45886B59">
      <w:pPr>
        <w:pStyle w:val="TOC1"/>
        <w:tabs>
          <w:tab w:val="left" w:pos="360"/>
          <w:tab w:val="right" w:pos="8550"/>
        </w:tabs>
        <w:rPr>
          <w:rFonts w:eastAsiaTheme="minorEastAsia" w:cstheme="minorBidi"/>
          <w:b w:val="0"/>
          <w:bCs w:val="0"/>
          <w:caps w:val="0"/>
          <w:noProof/>
          <w:sz w:val="22"/>
          <w:szCs w:val="22"/>
          <w:lang w:eastAsia="nl-NL"/>
        </w:rPr>
      </w:pPr>
      <w:hyperlink w:history="1" w:anchor="_Toc57407588">
        <w:r w:rsidRPr="004F060E" w:rsidR="00115098">
          <w:rPr>
            <w:rStyle w:val="Hyperlink"/>
            <w:noProof/>
          </w:rPr>
          <w:t>6</w:t>
        </w:r>
        <w:r w:rsidR="00115098">
          <w:rPr>
            <w:rFonts w:eastAsiaTheme="minorEastAsia" w:cstheme="minorBidi"/>
            <w:b w:val="0"/>
            <w:bCs w:val="0"/>
            <w:caps w:val="0"/>
            <w:noProof/>
            <w:sz w:val="22"/>
            <w:szCs w:val="22"/>
            <w:lang w:eastAsia="nl-NL"/>
          </w:rPr>
          <w:tab/>
        </w:r>
        <w:r w:rsidRPr="004F060E" w:rsidR="00115098">
          <w:rPr>
            <w:rStyle w:val="Hyperlink"/>
            <w:noProof/>
          </w:rPr>
          <w:t>Internet toegang</w:t>
        </w:r>
        <w:r w:rsidR="00115098">
          <w:rPr>
            <w:noProof/>
            <w:webHidden/>
          </w:rPr>
          <w:tab/>
        </w:r>
        <w:r w:rsidR="00115098">
          <w:rPr>
            <w:noProof/>
            <w:webHidden/>
          </w:rPr>
          <w:fldChar w:fldCharType="begin"/>
        </w:r>
        <w:r w:rsidR="00115098">
          <w:rPr>
            <w:noProof/>
            <w:webHidden/>
          </w:rPr>
          <w:instrText xml:space="preserve"> PAGEREF _Toc57407588 \h </w:instrText>
        </w:r>
        <w:r w:rsidR="00115098">
          <w:rPr>
            <w:noProof/>
            <w:webHidden/>
          </w:rPr>
        </w:r>
        <w:r w:rsidR="00115098">
          <w:rPr>
            <w:noProof/>
            <w:webHidden/>
          </w:rPr>
          <w:fldChar w:fldCharType="separate"/>
        </w:r>
        <w:r w:rsidR="00115098">
          <w:rPr>
            <w:noProof/>
            <w:webHidden/>
          </w:rPr>
          <w:t>16</w:t>
        </w:r>
        <w:r w:rsidR="00115098">
          <w:rPr>
            <w:noProof/>
            <w:webHidden/>
          </w:rPr>
          <w:fldChar w:fldCharType="end"/>
        </w:r>
      </w:hyperlink>
    </w:p>
    <w:p w:rsidR="00115098" w:rsidRDefault="00521F13" w14:paraId="00ADA73A" w14:textId="17413D7C">
      <w:pPr>
        <w:pStyle w:val="TOC1"/>
        <w:tabs>
          <w:tab w:val="left" w:pos="360"/>
          <w:tab w:val="right" w:pos="8550"/>
        </w:tabs>
        <w:rPr>
          <w:rFonts w:eastAsiaTheme="minorEastAsia" w:cstheme="minorBidi"/>
          <w:b w:val="0"/>
          <w:bCs w:val="0"/>
          <w:caps w:val="0"/>
          <w:noProof/>
          <w:sz w:val="22"/>
          <w:szCs w:val="22"/>
          <w:lang w:eastAsia="nl-NL"/>
        </w:rPr>
      </w:pPr>
      <w:hyperlink w:history="1" w:anchor="_Toc57407589">
        <w:r w:rsidRPr="004F060E" w:rsidR="00115098">
          <w:rPr>
            <w:rStyle w:val="Hyperlink"/>
            <w:noProof/>
            <w:lang w:val="en-US"/>
          </w:rPr>
          <w:t>7</w:t>
        </w:r>
        <w:r w:rsidR="00115098">
          <w:rPr>
            <w:rFonts w:eastAsiaTheme="minorEastAsia" w:cstheme="minorBidi"/>
            <w:b w:val="0"/>
            <w:bCs w:val="0"/>
            <w:caps w:val="0"/>
            <w:noProof/>
            <w:sz w:val="22"/>
            <w:szCs w:val="22"/>
            <w:lang w:eastAsia="nl-NL"/>
          </w:rPr>
          <w:tab/>
        </w:r>
        <w:r w:rsidRPr="004F060E" w:rsidR="00115098">
          <w:rPr>
            <w:rStyle w:val="Hyperlink"/>
            <w:noProof/>
            <w:lang w:val="en-US"/>
          </w:rPr>
          <w:t>Systemen</w:t>
        </w:r>
        <w:r w:rsidR="00115098">
          <w:rPr>
            <w:noProof/>
            <w:webHidden/>
          </w:rPr>
          <w:tab/>
        </w:r>
        <w:r w:rsidR="00115098">
          <w:rPr>
            <w:noProof/>
            <w:webHidden/>
          </w:rPr>
          <w:fldChar w:fldCharType="begin"/>
        </w:r>
        <w:r w:rsidR="00115098">
          <w:rPr>
            <w:noProof/>
            <w:webHidden/>
          </w:rPr>
          <w:instrText xml:space="preserve"> PAGEREF _Toc57407589 \h </w:instrText>
        </w:r>
        <w:r w:rsidR="00115098">
          <w:rPr>
            <w:noProof/>
            <w:webHidden/>
          </w:rPr>
        </w:r>
        <w:r w:rsidR="00115098">
          <w:rPr>
            <w:noProof/>
            <w:webHidden/>
          </w:rPr>
          <w:fldChar w:fldCharType="separate"/>
        </w:r>
        <w:r w:rsidR="00115098">
          <w:rPr>
            <w:noProof/>
            <w:webHidden/>
          </w:rPr>
          <w:t>17</w:t>
        </w:r>
        <w:r w:rsidR="00115098">
          <w:rPr>
            <w:noProof/>
            <w:webHidden/>
          </w:rPr>
          <w:fldChar w:fldCharType="end"/>
        </w:r>
      </w:hyperlink>
    </w:p>
    <w:p w:rsidR="00115098" w:rsidRDefault="00521F13" w14:paraId="20F5062F" w14:textId="49F54D89">
      <w:pPr>
        <w:pStyle w:val="TOC2"/>
        <w:tabs>
          <w:tab w:val="left" w:pos="720"/>
          <w:tab w:val="right" w:pos="8550"/>
        </w:tabs>
        <w:rPr>
          <w:rFonts w:eastAsiaTheme="minorEastAsia" w:cstheme="minorBidi"/>
          <w:smallCaps w:val="0"/>
          <w:noProof/>
          <w:sz w:val="22"/>
          <w:szCs w:val="22"/>
          <w:lang w:eastAsia="nl-NL"/>
        </w:rPr>
      </w:pPr>
      <w:hyperlink w:history="1" w:anchor="_Toc57407590">
        <w:r w:rsidRPr="004F060E" w:rsidR="00115098">
          <w:rPr>
            <w:rStyle w:val="Hyperlink"/>
            <w:noProof/>
            <w:lang w:val="en-US"/>
            <w14:scene3d>
              <w14:camera w14:prst="orthographicFront"/>
              <w14:lightRig w14:rig="threePt" w14:dir="t">
                <w14:rot w14:lat="0" w14:lon="0" w14:rev="0"/>
              </w14:lightRig>
            </w14:scene3d>
          </w:rPr>
          <w:t>7.1</w:t>
        </w:r>
        <w:r w:rsidR="00115098">
          <w:rPr>
            <w:rFonts w:eastAsiaTheme="minorEastAsia" w:cstheme="minorBidi"/>
            <w:smallCaps w:val="0"/>
            <w:noProof/>
            <w:sz w:val="22"/>
            <w:szCs w:val="22"/>
            <w:lang w:eastAsia="nl-NL"/>
          </w:rPr>
          <w:tab/>
        </w:r>
        <w:r w:rsidRPr="004F060E" w:rsidR="00115098">
          <w:rPr>
            <w:rStyle w:val="Hyperlink"/>
            <w:noProof/>
            <w:lang w:val="en-US"/>
          </w:rPr>
          <w:t>Virtuele omgeving</w:t>
        </w:r>
        <w:r w:rsidR="00115098">
          <w:rPr>
            <w:noProof/>
            <w:webHidden/>
          </w:rPr>
          <w:tab/>
        </w:r>
        <w:r w:rsidR="00115098">
          <w:rPr>
            <w:noProof/>
            <w:webHidden/>
          </w:rPr>
          <w:fldChar w:fldCharType="begin"/>
        </w:r>
        <w:r w:rsidR="00115098">
          <w:rPr>
            <w:noProof/>
            <w:webHidden/>
          </w:rPr>
          <w:instrText xml:space="preserve"> PAGEREF _Toc57407590 \h </w:instrText>
        </w:r>
        <w:r w:rsidR="00115098">
          <w:rPr>
            <w:noProof/>
            <w:webHidden/>
          </w:rPr>
        </w:r>
        <w:r w:rsidR="00115098">
          <w:rPr>
            <w:noProof/>
            <w:webHidden/>
          </w:rPr>
          <w:fldChar w:fldCharType="separate"/>
        </w:r>
        <w:r w:rsidR="00115098">
          <w:rPr>
            <w:noProof/>
            <w:webHidden/>
          </w:rPr>
          <w:t>17</w:t>
        </w:r>
        <w:r w:rsidR="00115098">
          <w:rPr>
            <w:noProof/>
            <w:webHidden/>
          </w:rPr>
          <w:fldChar w:fldCharType="end"/>
        </w:r>
      </w:hyperlink>
    </w:p>
    <w:p w:rsidR="00115098" w:rsidRDefault="00521F13" w14:paraId="72FAEFB2" w14:textId="0F8B72C0">
      <w:pPr>
        <w:pStyle w:val="TOC3"/>
        <w:tabs>
          <w:tab w:val="left" w:pos="1080"/>
          <w:tab w:val="right" w:pos="8550"/>
        </w:tabs>
        <w:rPr>
          <w:rFonts w:eastAsiaTheme="minorEastAsia" w:cstheme="minorBidi"/>
          <w:i w:val="0"/>
          <w:iCs w:val="0"/>
          <w:noProof/>
          <w:sz w:val="22"/>
          <w:szCs w:val="22"/>
          <w:lang w:eastAsia="nl-NL"/>
        </w:rPr>
      </w:pPr>
      <w:hyperlink w:history="1" w:anchor="_Toc57407591">
        <w:r w:rsidRPr="004F060E" w:rsidR="00115098">
          <w:rPr>
            <w:rStyle w:val="Hyperlink"/>
            <w:noProof/>
            <w:lang w:val="en-US"/>
          </w:rPr>
          <w:t>7.1.1</w:t>
        </w:r>
        <w:r w:rsidR="00115098">
          <w:rPr>
            <w:rFonts w:eastAsiaTheme="minorEastAsia" w:cstheme="minorBidi"/>
            <w:i w:val="0"/>
            <w:iCs w:val="0"/>
            <w:noProof/>
            <w:sz w:val="22"/>
            <w:szCs w:val="22"/>
            <w:lang w:eastAsia="nl-NL"/>
          </w:rPr>
          <w:tab/>
        </w:r>
        <w:r w:rsidRPr="004F060E" w:rsidR="00115098">
          <w:rPr>
            <w:rStyle w:val="Hyperlink"/>
            <w:noProof/>
          </w:rPr>
          <w:t>SEN</w:t>
        </w:r>
        <w:r w:rsidRPr="004F060E" w:rsidR="00115098">
          <w:rPr>
            <w:rStyle w:val="Hyperlink"/>
            <w:noProof/>
            <w:lang w:val="en-US"/>
          </w:rPr>
          <w:t>DLAB CLOUD</w:t>
        </w:r>
        <w:r w:rsidR="00115098">
          <w:rPr>
            <w:noProof/>
            <w:webHidden/>
          </w:rPr>
          <w:tab/>
        </w:r>
        <w:r w:rsidR="00115098">
          <w:rPr>
            <w:noProof/>
            <w:webHidden/>
          </w:rPr>
          <w:fldChar w:fldCharType="begin"/>
        </w:r>
        <w:r w:rsidR="00115098">
          <w:rPr>
            <w:noProof/>
            <w:webHidden/>
          </w:rPr>
          <w:instrText xml:space="preserve"> PAGEREF _Toc57407591 \h </w:instrText>
        </w:r>
        <w:r w:rsidR="00115098">
          <w:rPr>
            <w:noProof/>
            <w:webHidden/>
          </w:rPr>
        </w:r>
        <w:r w:rsidR="00115098">
          <w:rPr>
            <w:noProof/>
            <w:webHidden/>
          </w:rPr>
          <w:fldChar w:fldCharType="separate"/>
        </w:r>
        <w:r w:rsidR="00115098">
          <w:rPr>
            <w:noProof/>
            <w:webHidden/>
          </w:rPr>
          <w:t>17</w:t>
        </w:r>
        <w:r w:rsidR="00115098">
          <w:rPr>
            <w:noProof/>
            <w:webHidden/>
          </w:rPr>
          <w:fldChar w:fldCharType="end"/>
        </w:r>
      </w:hyperlink>
    </w:p>
    <w:p w:rsidR="00115098" w:rsidRDefault="00521F13" w14:paraId="1FCA74F7" w14:textId="00977839">
      <w:pPr>
        <w:pStyle w:val="TOC3"/>
        <w:tabs>
          <w:tab w:val="left" w:pos="1080"/>
          <w:tab w:val="right" w:pos="8550"/>
        </w:tabs>
        <w:rPr>
          <w:rFonts w:eastAsiaTheme="minorEastAsia" w:cstheme="minorBidi"/>
          <w:i w:val="0"/>
          <w:iCs w:val="0"/>
          <w:noProof/>
          <w:sz w:val="22"/>
          <w:szCs w:val="22"/>
          <w:lang w:eastAsia="nl-NL"/>
        </w:rPr>
      </w:pPr>
      <w:hyperlink w:history="1" w:anchor="_Toc57407592">
        <w:r w:rsidRPr="004F060E" w:rsidR="00115098">
          <w:rPr>
            <w:rStyle w:val="Hyperlink"/>
            <w:noProof/>
          </w:rPr>
          <w:t>7.1.2</w:t>
        </w:r>
        <w:r w:rsidR="00115098">
          <w:rPr>
            <w:rFonts w:eastAsiaTheme="minorEastAsia" w:cstheme="minorBidi"/>
            <w:i w:val="0"/>
            <w:iCs w:val="0"/>
            <w:noProof/>
            <w:sz w:val="22"/>
            <w:szCs w:val="22"/>
            <w:lang w:eastAsia="nl-NL"/>
          </w:rPr>
          <w:tab/>
        </w:r>
        <w:r w:rsidRPr="004F060E" w:rsidR="00115098">
          <w:rPr>
            <w:rStyle w:val="Hyperlink"/>
            <w:noProof/>
          </w:rPr>
          <w:t>DMZ</w:t>
        </w:r>
        <w:r w:rsidR="00115098">
          <w:rPr>
            <w:noProof/>
            <w:webHidden/>
          </w:rPr>
          <w:tab/>
        </w:r>
        <w:r w:rsidR="00115098">
          <w:rPr>
            <w:noProof/>
            <w:webHidden/>
          </w:rPr>
          <w:fldChar w:fldCharType="begin"/>
        </w:r>
        <w:r w:rsidR="00115098">
          <w:rPr>
            <w:noProof/>
            <w:webHidden/>
          </w:rPr>
          <w:instrText xml:space="preserve"> PAGEREF _Toc57407592 \h </w:instrText>
        </w:r>
        <w:r w:rsidR="00115098">
          <w:rPr>
            <w:noProof/>
            <w:webHidden/>
          </w:rPr>
        </w:r>
        <w:r w:rsidR="00115098">
          <w:rPr>
            <w:noProof/>
            <w:webHidden/>
          </w:rPr>
          <w:fldChar w:fldCharType="separate"/>
        </w:r>
        <w:r w:rsidR="00115098">
          <w:rPr>
            <w:noProof/>
            <w:webHidden/>
          </w:rPr>
          <w:t>17</w:t>
        </w:r>
        <w:r w:rsidR="00115098">
          <w:rPr>
            <w:noProof/>
            <w:webHidden/>
          </w:rPr>
          <w:fldChar w:fldCharType="end"/>
        </w:r>
      </w:hyperlink>
    </w:p>
    <w:p w:rsidR="00115098" w:rsidRDefault="00521F13" w14:paraId="34F5FC2D" w14:textId="4CE404A0">
      <w:pPr>
        <w:pStyle w:val="TOC2"/>
        <w:tabs>
          <w:tab w:val="left" w:pos="720"/>
          <w:tab w:val="right" w:pos="8550"/>
        </w:tabs>
        <w:rPr>
          <w:rFonts w:eastAsiaTheme="minorEastAsia" w:cstheme="minorBidi"/>
          <w:smallCaps w:val="0"/>
          <w:noProof/>
          <w:sz w:val="22"/>
          <w:szCs w:val="22"/>
          <w:lang w:eastAsia="nl-NL"/>
        </w:rPr>
      </w:pPr>
      <w:hyperlink w:history="1" w:anchor="_Toc57407593">
        <w:r w:rsidRPr="004F060E" w:rsidR="00115098">
          <w:rPr>
            <w:rStyle w:val="Hyperlink"/>
            <w:noProof/>
            <w14:scene3d>
              <w14:camera w14:prst="orthographicFront"/>
              <w14:lightRig w14:rig="threePt" w14:dir="t">
                <w14:rot w14:lat="0" w14:lon="0" w14:rev="0"/>
              </w14:lightRig>
            </w14:scene3d>
          </w:rPr>
          <w:t>7.2</w:t>
        </w:r>
        <w:r w:rsidR="00115098">
          <w:rPr>
            <w:rFonts w:eastAsiaTheme="minorEastAsia" w:cstheme="minorBidi"/>
            <w:smallCaps w:val="0"/>
            <w:noProof/>
            <w:sz w:val="22"/>
            <w:szCs w:val="22"/>
            <w:lang w:eastAsia="nl-NL"/>
          </w:rPr>
          <w:tab/>
        </w:r>
        <w:r w:rsidRPr="004F060E" w:rsidR="00115098">
          <w:rPr>
            <w:rStyle w:val="Hyperlink"/>
            <w:noProof/>
          </w:rPr>
          <w:t>Server: gateway</w:t>
        </w:r>
        <w:r w:rsidR="00115098">
          <w:rPr>
            <w:noProof/>
            <w:webHidden/>
          </w:rPr>
          <w:tab/>
        </w:r>
        <w:r w:rsidR="00115098">
          <w:rPr>
            <w:noProof/>
            <w:webHidden/>
          </w:rPr>
          <w:fldChar w:fldCharType="begin"/>
        </w:r>
        <w:r w:rsidR="00115098">
          <w:rPr>
            <w:noProof/>
            <w:webHidden/>
          </w:rPr>
          <w:instrText xml:space="preserve"> PAGEREF _Toc57407593 \h </w:instrText>
        </w:r>
        <w:r w:rsidR="00115098">
          <w:rPr>
            <w:noProof/>
            <w:webHidden/>
          </w:rPr>
        </w:r>
        <w:r w:rsidR="00115098">
          <w:rPr>
            <w:noProof/>
            <w:webHidden/>
          </w:rPr>
          <w:fldChar w:fldCharType="separate"/>
        </w:r>
        <w:r w:rsidR="00115098">
          <w:rPr>
            <w:noProof/>
            <w:webHidden/>
          </w:rPr>
          <w:t>18</w:t>
        </w:r>
        <w:r w:rsidR="00115098">
          <w:rPr>
            <w:noProof/>
            <w:webHidden/>
          </w:rPr>
          <w:fldChar w:fldCharType="end"/>
        </w:r>
      </w:hyperlink>
    </w:p>
    <w:p w:rsidR="00115098" w:rsidRDefault="00521F13" w14:paraId="5BD81905" w14:textId="30466B9F">
      <w:pPr>
        <w:pStyle w:val="TOC2"/>
        <w:tabs>
          <w:tab w:val="left" w:pos="720"/>
          <w:tab w:val="right" w:pos="8550"/>
        </w:tabs>
        <w:rPr>
          <w:rFonts w:eastAsiaTheme="minorEastAsia" w:cstheme="minorBidi"/>
          <w:smallCaps w:val="0"/>
          <w:noProof/>
          <w:sz w:val="22"/>
          <w:szCs w:val="22"/>
          <w:lang w:eastAsia="nl-NL"/>
        </w:rPr>
      </w:pPr>
      <w:hyperlink w:history="1" w:anchor="_Toc57407594">
        <w:r w:rsidRPr="004F060E" w:rsidR="00115098">
          <w:rPr>
            <w:rStyle w:val="Hyperlink"/>
            <w:noProof/>
            <w:lang w:val="en-US"/>
            <w14:scene3d>
              <w14:camera w14:prst="orthographicFront"/>
              <w14:lightRig w14:rig="threePt" w14:dir="t">
                <w14:rot w14:lat="0" w14:lon="0" w14:rev="0"/>
              </w14:lightRig>
            </w14:scene3d>
          </w:rPr>
          <w:t>7.3</w:t>
        </w:r>
        <w:r w:rsidR="00115098">
          <w:rPr>
            <w:rFonts w:eastAsiaTheme="minorEastAsia" w:cstheme="minorBidi"/>
            <w:smallCaps w:val="0"/>
            <w:noProof/>
            <w:sz w:val="22"/>
            <w:szCs w:val="22"/>
            <w:lang w:eastAsia="nl-NL"/>
          </w:rPr>
          <w:tab/>
        </w:r>
        <w:r w:rsidRPr="004F060E" w:rsidR="00115098">
          <w:rPr>
            <w:rStyle w:val="Hyperlink"/>
            <w:noProof/>
            <w:lang w:val="en-US"/>
          </w:rPr>
          <w:t>Server: router</w:t>
        </w:r>
        <w:r w:rsidR="00115098">
          <w:rPr>
            <w:noProof/>
            <w:webHidden/>
          </w:rPr>
          <w:tab/>
        </w:r>
        <w:r w:rsidR="00115098">
          <w:rPr>
            <w:noProof/>
            <w:webHidden/>
          </w:rPr>
          <w:fldChar w:fldCharType="begin"/>
        </w:r>
        <w:r w:rsidR="00115098">
          <w:rPr>
            <w:noProof/>
            <w:webHidden/>
          </w:rPr>
          <w:instrText xml:space="preserve"> PAGEREF _Toc57407594 \h </w:instrText>
        </w:r>
        <w:r w:rsidR="00115098">
          <w:rPr>
            <w:noProof/>
            <w:webHidden/>
          </w:rPr>
        </w:r>
        <w:r w:rsidR="00115098">
          <w:rPr>
            <w:noProof/>
            <w:webHidden/>
          </w:rPr>
          <w:fldChar w:fldCharType="separate"/>
        </w:r>
        <w:r w:rsidR="00115098">
          <w:rPr>
            <w:noProof/>
            <w:webHidden/>
          </w:rPr>
          <w:t>18</w:t>
        </w:r>
        <w:r w:rsidR="00115098">
          <w:rPr>
            <w:noProof/>
            <w:webHidden/>
          </w:rPr>
          <w:fldChar w:fldCharType="end"/>
        </w:r>
      </w:hyperlink>
    </w:p>
    <w:p w:rsidR="00115098" w:rsidRDefault="00521F13" w14:paraId="0C44CA62" w14:textId="6A2D5776">
      <w:pPr>
        <w:pStyle w:val="TOC2"/>
        <w:tabs>
          <w:tab w:val="left" w:pos="720"/>
          <w:tab w:val="right" w:pos="8550"/>
        </w:tabs>
        <w:rPr>
          <w:rFonts w:eastAsiaTheme="minorEastAsia" w:cstheme="minorBidi"/>
          <w:smallCaps w:val="0"/>
          <w:noProof/>
          <w:sz w:val="22"/>
          <w:szCs w:val="22"/>
          <w:lang w:eastAsia="nl-NL"/>
        </w:rPr>
      </w:pPr>
      <w:hyperlink w:history="1" w:anchor="_Toc57407595">
        <w:r w:rsidRPr="004F060E" w:rsidR="00115098">
          <w:rPr>
            <w:rStyle w:val="Hyperlink"/>
            <w:noProof/>
            <w:lang w:val="en-US"/>
            <w14:scene3d>
              <w14:camera w14:prst="orthographicFront"/>
              <w14:lightRig w14:rig="threePt" w14:dir="t">
                <w14:rot w14:lat="0" w14:lon="0" w14:rev="0"/>
              </w14:lightRig>
            </w14:scene3d>
          </w:rPr>
          <w:t>7.4</w:t>
        </w:r>
        <w:r w:rsidR="00115098">
          <w:rPr>
            <w:rFonts w:eastAsiaTheme="minorEastAsia" w:cstheme="minorBidi"/>
            <w:smallCaps w:val="0"/>
            <w:noProof/>
            <w:sz w:val="22"/>
            <w:szCs w:val="22"/>
            <w:lang w:eastAsia="nl-NL"/>
          </w:rPr>
          <w:tab/>
        </w:r>
        <w:r w:rsidRPr="004F060E" w:rsidR="00115098">
          <w:rPr>
            <w:rStyle w:val="Hyperlink"/>
            <w:noProof/>
            <w:lang w:val="en-US"/>
          </w:rPr>
          <w:t>Server: jumphost</w:t>
        </w:r>
        <w:r w:rsidR="00115098">
          <w:rPr>
            <w:noProof/>
            <w:webHidden/>
          </w:rPr>
          <w:tab/>
        </w:r>
        <w:r w:rsidR="00115098">
          <w:rPr>
            <w:noProof/>
            <w:webHidden/>
          </w:rPr>
          <w:fldChar w:fldCharType="begin"/>
        </w:r>
        <w:r w:rsidR="00115098">
          <w:rPr>
            <w:noProof/>
            <w:webHidden/>
          </w:rPr>
          <w:instrText xml:space="preserve"> PAGEREF _Toc57407595 \h </w:instrText>
        </w:r>
        <w:r w:rsidR="00115098">
          <w:rPr>
            <w:noProof/>
            <w:webHidden/>
          </w:rPr>
        </w:r>
        <w:r w:rsidR="00115098">
          <w:rPr>
            <w:noProof/>
            <w:webHidden/>
          </w:rPr>
          <w:fldChar w:fldCharType="separate"/>
        </w:r>
        <w:r w:rsidR="00115098">
          <w:rPr>
            <w:noProof/>
            <w:webHidden/>
          </w:rPr>
          <w:t>18</w:t>
        </w:r>
        <w:r w:rsidR="00115098">
          <w:rPr>
            <w:noProof/>
            <w:webHidden/>
          </w:rPr>
          <w:fldChar w:fldCharType="end"/>
        </w:r>
      </w:hyperlink>
    </w:p>
    <w:p w:rsidR="00115098" w:rsidRDefault="00521F13" w14:paraId="4614C4DA" w14:textId="0D7CDB0A">
      <w:pPr>
        <w:pStyle w:val="TOC3"/>
        <w:tabs>
          <w:tab w:val="left" w:pos="1080"/>
          <w:tab w:val="right" w:pos="8550"/>
        </w:tabs>
        <w:rPr>
          <w:rFonts w:eastAsiaTheme="minorEastAsia" w:cstheme="minorBidi"/>
          <w:i w:val="0"/>
          <w:iCs w:val="0"/>
          <w:noProof/>
          <w:sz w:val="22"/>
          <w:szCs w:val="22"/>
          <w:lang w:eastAsia="nl-NL"/>
        </w:rPr>
      </w:pPr>
      <w:hyperlink w:history="1" w:anchor="_Toc57407596">
        <w:r w:rsidRPr="004F060E" w:rsidR="00115098">
          <w:rPr>
            <w:rStyle w:val="Hyperlink"/>
            <w:noProof/>
          </w:rPr>
          <w:t>7.4.1</w:t>
        </w:r>
        <w:r w:rsidR="00115098">
          <w:rPr>
            <w:rFonts w:eastAsiaTheme="minorEastAsia" w:cstheme="minorBidi"/>
            <w:i w:val="0"/>
            <w:iCs w:val="0"/>
            <w:noProof/>
            <w:sz w:val="22"/>
            <w:szCs w:val="22"/>
            <w:lang w:eastAsia="nl-NL"/>
          </w:rPr>
          <w:tab/>
        </w:r>
        <w:r w:rsidRPr="004F060E" w:rsidR="00115098">
          <w:rPr>
            <w:rStyle w:val="Hyperlink"/>
            <w:noProof/>
          </w:rPr>
          <w:t>Architectuur</w:t>
        </w:r>
        <w:r w:rsidR="00115098">
          <w:rPr>
            <w:noProof/>
            <w:webHidden/>
          </w:rPr>
          <w:tab/>
        </w:r>
        <w:r w:rsidR="00115098">
          <w:rPr>
            <w:noProof/>
            <w:webHidden/>
          </w:rPr>
          <w:fldChar w:fldCharType="begin"/>
        </w:r>
        <w:r w:rsidR="00115098">
          <w:rPr>
            <w:noProof/>
            <w:webHidden/>
          </w:rPr>
          <w:instrText xml:space="preserve"> PAGEREF _Toc57407596 \h </w:instrText>
        </w:r>
        <w:r w:rsidR="00115098">
          <w:rPr>
            <w:noProof/>
            <w:webHidden/>
          </w:rPr>
        </w:r>
        <w:r w:rsidR="00115098">
          <w:rPr>
            <w:noProof/>
            <w:webHidden/>
          </w:rPr>
          <w:fldChar w:fldCharType="separate"/>
        </w:r>
        <w:r w:rsidR="00115098">
          <w:rPr>
            <w:noProof/>
            <w:webHidden/>
          </w:rPr>
          <w:t>18</w:t>
        </w:r>
        <w:r w:rsidR="00115098">
          <w:rPr>
            <w:noProof/>
            <w:webHidden/>
          </w:rPr>
          <w:fldChar w:fldCharType="end"/>
        </w:r>
      </w:hyperlink>
    </w:p>
    <w:p w:rsidR="00115098" w:rsidRDefault="00521F13" w14:paraId="25D0C254" w14:textId="15B8BE4A">
      <w:pPr>
        <w:pStyle w:val="TOC3"/>
        <w:tabs>
          <w:tab w:val="left" w:pos="1080"/>
          <w:tab w:val="right" w:pos="8550"/>
        </w:tabs>
        <w:rPr>
          <w:rFonts w:eastAsiaTheme="minorEastAsia" w:cstheme="minorBidi"/>
          <w:i w:val="0"/>
          <w:iCs w:val="0"/>
          <w:noProof/>
          <w:sz w:val="22"/>
          <w:szCs w:val="22"/>
          <w:lang w:eastAsia="nl-NL"/>
        </w:rPr>
      </w:pPr>
      <w:hyperlink w:history="1" w:anchor="_Toc57407597">
        <w:r w:rsidRPr="004F060E" w:rsidR="00115098">
          <w:rPr>
            <w:rStyle w:val="Hyperlink"/>
            <w:noProof/>
          </w:rPr>
          <w:t>7.4.2</w:t>
        </w:r>
        <w:r w:rsidR="00115098">
          <w:rPr>
            <w:rFonts w:eastAsiaTheme="minorEastAsia" w:cstheme="minorBidi"/>
            <w:i w:val="0"/>
            <w:iCs w:val="0"/>
            <w:noProof/>
            <w:sz w:val="22"/>
            <w:szCs w:val="22"/>
            <w:lang w:eastAsia="nl-NL"/>
          </w:rPr>
          <w:tab/>
        </w:r>
        <w:r w:rsidRPr="004F060E" w:rsidR="00115098">
          <w:rPr>
            <w:rStyle w:val="Hyperlink"/>
            <w:noProof/>
          </w:rPr>
          <w:t>Cybersecurity implementatie</w:t>
        </w:r>
        <w:r w:rsidR="00115098">
          <w:rPr>
            <w:noProof/>
            <w:webHidden/>
          </w:rPr>
          <w:tab/>
        </w:r>
        <w:r w:rsidR="00115098">
          <w:rPr>
            <w:noProof/>
            <w:webHidden/>
          </w:rPr>
          <w:fldChar w:fldCharType="begin"/>
        </w:r>
        <w:r w:rsidR="00115098">
          <w:rPr>
            <w:noProof/>
            <w:webHidden/>
          </w:rPr>
          <w:instrText xml:space="preserve"> PAGEREF _Toc57407597 \h </w:instrText>
        </w:r>
        <w:r w:rsidR="00115098">
          <w:rPr>
            <w:noProof/>
            <w:webHidden/>
          </w:rPr>
        </w:r>
        <w:r w:rsidR="00115098">
          <w:rPr>
            <w:noProof/>
            <w:webHidden/>
          </w:rPr>
          <w:fldChar w:fldCharType="separate"/>
        </w:r>
        <w:r w:rsidR="00115098">
          <w:rPr>
            <w:noProof/>
            <w:webHidden/>
          </w:rPr>
          <w:t>18</w:t>
        </w:r>
        <w:r w:rsidR="00115098">
          <w:rPr>
            <w:noProof/>
            <w:webHidden/>
          </w:rPr>
          <w:fldChar w:fldCharType="end"/>
        </w:r>
      </w:hyperlink>
    </w:p>
    <w:p w:rsidR="00115098" w:rsidRDefault="00521F13" w14:paraId="54BBCFE7" w14:textId="4818286A">
      <w:pPr>
        <w:pStyle w:val="TOC3"/>
        <w:tabs>
          <w:tab w:val="left" w:pos="1080"/>
          <w:tab w:val="right" w:pos="8550"/>
        </w:tabs>
        <w:rPr>
          <w:rFonts w:eastAsiaTheme="minorEastAsia" w:cstheme="minorBidi"/>
          <w:i w:val="0"/>
          <w:iCs w:val="0"/>
          <w:noProof/>
          <w:sz w:val="22"/>
          <w:szCs w:val="22"/>
          <w:lang w:eastAsia="nl-NL"/>
        </w:rPr>
      </w:pPr>
      <w:hyperlink w:history="1" w:anchor="_Toc57407598">
        <w:r w:rsidRPr="004F060E" w:rsidR="00115098">
          <w:rPr>
            <w:rStyle w:val="Hyperlink"/>
            <w:noProof/>
            <w:lang w:val="en-US"/>
          </w:rPr>
          <w:t>7.4.3</w:t>
        </w:r>
        <w:r w:rsidR="00115098">
          <w:rPr>
            <w:rFonts w:eastAsiaTheme="minorEastAsia" w:cstheme="minorBidi"/>
            <w:i w:val="0"/>
            <w:iCs w:val="0"/>
            <w:noProof/>
            <w:sz w:val="22"/>
            <w:szCs w:val="22"/>
            <w:lang w:eastAsia="nl-NL"/>
          </w:rPr>
          <w:tab/>
        </w:r>
        <w:r w:rsidRPr="004F060E" w:rsidR="00115098">
          <w:rPr>
            <w:rStyle w:val="Hyperlink"/>
            <w:noProof/>
            <w:lang w:val="en-US"/>
          </w:rPr>
          <w:t>Systeem details</w:t>
        </w:r>
        <w:r w:rsidR="00115098">
          <w:rPr>
            <w:noProof/>
            <w:webHidden/>
          </w:rPr>
          <w:tab/>
        </w:r>
        <w:r w:rsidR="00115098">
          <w:rPr>
            <w:noProof/>
            <w:webHidden/>
          </w:rPr>
          <w:fldChar w:fldCharType="begin"/>
        </w:r>
        <w:r w:rsidR="00115098">
          <w:rPr>
            <w:noProof/>
            <w:webHidden/>
          </w:rPr>
          <w:instrText xml:space="preserve"> PAGEREF _Toc57407598 \h </w:instrText>
        </w:r>
        <w:r w:rsidR="00115098">
          <w:rPr>
            <w:noProof/>
            <w:webHidden/>
          </w:rPr>
        </w:r>
        <w:r w:rsidR="00115098">
          <w:rPr>
            <w:noProof/>
            <w:webHidden/>
          </w:rPr>
          <w:fldChar w:fldCharType="separate"/>
        </w:r>
        <w:r w:rsidR="00115098">
          <w:rPr>
            <w:noProof/>
            <w:webHidden/>
          </w:rPr>
          <w:t>19</w:t>
        </w:r>
        <w:r w:rsidR="00115098">
          <w:rPr>
            <w:noProof/>
            <w:webHidden/>
          </w:rPr>
          <w:fldChar w:fldCharType="end"/>
        </w:r>
      </w:hyperlink>
    </w:p>
    <w:p w:rsidR="00115098" w:rsidRDefault="00521F13" w14:paraId="4423C462" w14:textId="1A730E51">
      <w:pPr>
        <w:pStyle w:val="TOC3"/>
        <w:tabs>
          <w:tab w:val="left" w:pos="1080"/>
          <w:tab w:val="right" w:pos="8550"/>
        </w:tabs>
        <w:rPr>
          <w:rFonts w:eastAsiaTheme="minorEastAsia" w:cstheme="minorBidi"/>
          <w:i w:val="0"/>
          <w:iCs w:val="0"/>
          <w:noProof/>
          <w:sz w:val="22"/>
          <w:szCs w:val="22"/>
          <w:lang w:eastAsia="nl-NL"/>
        </w:rPr>
      </w:pPr>
      <w:hyperlink w:history="1" w:anchor="_Toc57407599">
        <w:r w:rsidRPr="004F060E" w:rsidR="00115098">
          <w:rPr>
            <w:rStyle w:val="Hyperlink"/>
            <w:noProof/>
            <w:lang w:val="en-US"/>
          </w:rPr>
          <w:t>7.4.4</w:t>
        </w:r>
        <w:r w:rsidR="00115098">
          <w:rPr>
            <w:rFonts w:eastAsiaTheme="minorEastAsia" w:cstheme="minorBidi"/>
            <w:i w:val="0"/>
            <w:iCs w:val="0"/>
            <w:noProof/>
            <w:sz w:val="22"/>
            <w:szCs w:val="22"/>
            <w:lang w:eastAsia="nl-NL"/>
          </w:rPr>
          <w:tab/>
        </w:r>
        <w:r w:rsidRPr="004F060E" w:rsidR="00115098">
          <w:rPr>
            <w:rStyle w:val="Hyperlink"/>
            <w:noProof/>
            <w:lang w:val="en-US"/>
          </w:rPr>
          <w:t>Installed software</w:t>
        </w:r>
        <w:r w:rsidR="00115098">
          <w:rPr>
            <w:noProof/>
            <w:webHidden/>
          </w:rPr>
          <w:tab/>
        </w:r>
        <w:r w:rsidR="00115098">
          <w:rPr>
            <w:noProof/>
            <w:webHidden/>
          </w:rPr>
          <w:fldChar w:fldCharType="begin"/>
        </w:r>
        <w:r w:rsidR="00115098">
          <w:rPr>
            <w:noProof/>
            <w:webHidden/>
          </w:rPr>
          <w:instrText xml:space="preserve"> PAGEREF _Toc57407599 \h </w:instrText>
        </w:r>
        <w:r w:rsidR="00115098">
          <w:rPr>
            <w:noProof/>
            <w:webHidden/>
          </w:rPr>
        </w:r>
        <w:r w:rsidR="00115098">
          <w:rPr>
            <w:noProof/>
            <w:webHidden/>
          </w:rPr>
          <w:fldChar w:fldCharType="separate"/>
        </w:r>
        <w:r w:rsidR="00115098">
          <w:rPr>
            <w:noProof/>
            <w:webHidden/>
          </w:rPr>
          <w:t>19</w:t>
        </w:r>
        <w:r w:rsidR="00115098">
          <w:rPr>
            <w:noProof/>
            <w:webHidden/>
          </w:rPr>
          <w:fldChar w:fldCharType="end"/>
        </w:r>
      </w:hyperlink>
    </w:p>
    <w:p w:rsidR="00115098" w:rsidRDefault="00521F13" w14:paraId="2B31B9EC" w14:textId="097D891E">
      <w:pPr>
        <w:pStyle w:val="TOC3"/>
        <w:tabs>
          <w:tab w:val="left" w:pos="1080"/>
          <w:tab w:val="right" w:pos="8550"/>
        </w:tabs>
        <w:rPr>
          <w:rFonts w:eastAsiaTheme="minorEastAsia" w:cstheme="minorBidi"/>
          <w:i w:val="0"/>
          <w:iCs w:val="0"/>
          <w:noProof/>
          <w:sz w:val="22"/>
          <w:szCs w:val="22"/>
          <w:lang w:eastAsia="nl-NL"/>
        </w:rPr>
      </w:pPr>
      <w:hyperlink w:history="1" w:anchor="_Toc57407600">
        <w:r w:rsidRPr="004F060E" w:rsidR="00115098">
          <w:rPr>
            <w:rStyle w:val="Hyperlink"/>
            <w:noProof/>
            <w:lang w:val="en-US"/>
          </w:rPr>
          <w:t>7.4.5</w:t>
        </w:r>
        <w:r w:rsidR="00115098">
          <w:rPr>
            <w:rFonts w:eastAsiaTheme="minorEastAsia" w:cstheme="minorBidi"/>
            <w:i w:val="0"/>
            <w:iCs w:val="0"/>
            <w:noProof/>
            <w:sz w:val="22"/>
            <w:szCs w:val="22"/>
            <w:lang w:eastAsia="nl-NL"/>
          </w:rPr>
          <w:tab/>
        </w:r>
        <w:r w:rsidRPr="004F060E" w:rsidR="00115098">
          <w:rPr>
            <w:rStyle w:val="Hyperlink"/>
            <w:noProof/>
            <w:lang w:val="en-US"/>
          </w:rPr>
          <w:t>Users</w:t>
        </w:r>
        <w:r w:rsidR="00115098">
          <w:rPr>
            <w:noProof/>
            <w:webHidden/>
          </w:rPr>
          <w:tab/>
        </w:r>
        <w:r w:rsidR="00115098">
          <w:rPr>
            <w:noProof/>
            <w:webHidden/>
          </w:rPr>
          <w:fldChar w:fldCharType="begin"/>
        </w:r>
        <w:r w:rsidR="00115098">
          <w:rPr>
            <w:noProof/>
            <w:webHidden/>
          </w:rPr>
          <w:instrText xml:space="preserve"> PAGEREF _Toc57407600 \h </w:instrText>
        </w:r>
        <w:r w:rsidR="00115098">
          <w:rPr>
            <w:noProof/>
            <w:webHidden/>
          </w:rPr>
        </w:r>
        <w:r w:rsidR="00115098">
          <w:rPr>
            <w:noProof/>
            <w:webHidden/>
          </w:rPr>
          <w:fldChar w:fldCharType="separate"/>
        </w:r>
        <w:r w:rsidR="00115098">
          <w:rPr>
            <w:noProof/>
            <w:webHidden/>
          </w:rPr>
          <w:t>19</w:t>
        </w:r>
        <w:r w:rsidR="00115098">
          <w:rPr>
            <w:noProof/>
            <w:webHidden/>
          </w:rPr>
          <w:fldChar w:fldCharType="end"/>
        </w:r>
      </w:hyperlink>
    </w:p>
    <w:p w:rsidR="00115098" w:rsidRDefault="00521F13" w14:paraId="2DB64FCD" w14:textId="24478796">
      <w:pPr>
        <w:pStyle w:val="TOC3"/>
        <w:tabs>
          <w:tab w:val="left" w:pos="1080"/>
          <w:tab w:val="right" w:pos="8550"/>
        </w:tabs>
        <w:rPr>
          <w:rFonts w:eastAsiaTheme="minorEastAsia" w:cstheme="minorBidi"/>
          <w:i w:val="0"/>
          <w:iCs w:val="0"/>
          <w:noProof/>
          <w:sz w:val="22"/>
          <w:szCs w:val="22"/>
          <w:lang w:eastAsia="nl-NL"/>
        </w:rPr>
      </w:pPr>
      <w:hyperlink w:history="1" w:anchor="_Toc57407601">
        <w:r w:rsidRPr="004F060E" w:rsidR="00115098">
          <w:rPr>
            <w:rStyle w:val="Hyperlink"/>
            <w:noProof/>
            <w:lang w:val="en-US"/>
          </w:rPr>
          <w:t>7.4.6</w:t>
        </w:r>
        <w:r w:rsidR="00115098">
          <w:rPr>
            <w:rFonts w:eastAsiaTheme="minorEastAsia" w:cstheme="minorBidi"/>
            <w:i w:val="0"/>
            <w:iCs w:val="0"/>
            <w:noProof/>
            <w:sz w:val="22"/>
            <w:szCs w:val="22"/>
            <w:lang w:eastAsia="nl-NL"/>
          </w:rPr>
          <w:tab/>
        </w:r>
        <w:r w:rsidRPr="004F060E" w:rsidR="00115098">
          <w:rPr>
            <w:rStyle w:val="Hyperlink"/>
            <w:noProof/>
            <w:lang w:val="en-US"/>
          </w:rPr>
          <w:t>SSH Tunnels</w:t>
        </w:r>
        <w:r w:rsidR="00115098">
          <w:rPr>
            <w:noProof/>
            <w:webHidden/>
          </w:rPr>
          <w:tab/>
        </w:r>
        <w:r w:rsidR="00115098">
          <w:rPr>
            <w:noProof/>
            <w:webHidden/>
          </w:rPr>
          <w:fldChar w:fldCharType="begin"/>
        </w:r>
        <w:r w:rsidR="00115098">
          <w:rPr>
            <w:noProof/>
            <w:webHidden/>
          </w:rPr>
          <w:instrText xml:space="preserve"> PAGEREF _Toc57407601 \h </w:instrText>
        </w:r>
        <w:r w:rsidR="00115098">
          <w:rPr>
            <w:noProof/>
            <w:webHidden/>
          </w:rPr>
        </w:r>
        <w:r w:rsidR="00115098">
          <w:rPr>
            <w:noProof/>
            <w:webHidden/>
          </w:rPr>
          <w:fldChar w:fldCharType="separate"/>
        </w:r>
        <w:r w:rsidR="00115098">
          <w:rPr>
            <w:noProof/>
            <w:webHidden/>
          </w:rPr>
          <w:t>19</w:t>
        </w:r>
        <w:r w:rsidR="00115098">
          <w:rPr>
            <w:noProof/>
            <w:webHidden/>
          </w:rPr>
          <w:fldChar w:fldCharType="end"/>
        </w:r>
      </w:hyperlink>
    </w:p>
    <w:p w:rsidR="00115098" w:rsidRDefault="00521F13" w14:paraId="462046BC" w14:textId="10033475">
      <w:pPr>
        <w:pStyle w:val="TOC3"/>
        <w:tabs>
          <w:tab w:val="left" w:pos="1080"/>
          <w:tab w:val="right" w:pos="8550"/>
        </w:tabs>
        <w:rPr>
          <w:rFonts w:eastAsiaTheme="minorEastAsia" w:cstheme="minorBidi"/>
          <w:i w:val="0"/>
          <w:iCs w:val="0"/>
          <w:noProof/>
          <w:sz w:val="22"/>
          <w:szCs w:val="22"/>
          <w:lang w:eastAsia="nl-NL"/>
        </w:rPr>
      </w:pPr>
      <w:hyperlink w:history="1" w:anchor="_Toc57407602">
        <w:r w:rsidRPr="004F060E" w:rsidR="00115098">
          <w:rPr>
            <w:rStyle w:val="Hyperlink"/>
            <w:noProof/>
            <w:lang w:val="en-US"/>
          </w:rPr>
          <w:t>7.4.7</w:t>
        </w:r>
        <w:r w:rsidR="00115098">
          <w:rPr>
            <w:rFonts w:eastAsiaTheme="minorEastAsia" w:cstheme="minorBidi"/>
            <w:i w:val="0"/>
            <w:iCs w:val="0"/>
            <w:noProof/>
            <w:sz w:val="22"/>
            <w:szCs w:val="22"/>
            <w:lang w:eastAsia="nl-NL"/>
          </w:rPr>
          <w:tab/>
        </w:r>
        <w:r w:rsidRPr="004F060E" w:rsidR="00115098">
          <w:rPr>
            <w:rStyle w:val="Hyperlink"/>
            <w:noProof/>
            <w:lang w:val="en-US"/>
          </w:rPr>
          <w:t>Startup</w:t>
        </w:r>
        <w:r w:rsidR="00115098">
          <w:rPr>
            <w:noProof/>
            <w:webHidden/>
          </w:rPr>
          <w:tab/>
        </w:r>
        <w:r w:rsidR="00115098">
          <w:rPr>
            <w:noProof/>
            <w:webHidden/>
          </w:rPr>
          <w:fldChar w:fldCharType="begin"/>
        </w:r>
        <w:r w:rsidR="00115098">
          <w:rPr>
            <w:noProof/>
            <w:webHidden/>
          </w:rPr>
          <w:instrText xml:space="preserve"> PAGEREF _Toc57407602 \h </w:instrText>
        </w:r>
        <w:r w:rsidR="00115098">
          <w:rPr>
            <w:noProof/>
            <w:webHidden/>
          </w:rPr>
        </w:r>
        <w:r w:rsidR="00115098">
          <w:rPr>
            <w:noProof/>
            <w:webHidden/>
          </w:rPr>
          <w:fldChar w:fldCharType="separate"/>
        </w:r>
        <w:r w:rsidR="00115098">
          <w:rPr>
            <w:noProof/>
            <w:webHidden/>
          </w:rPr>
          <w:t>19</w:t>
        </w:r>
        <w:r w:rsidR="00115098">
          <w:rPr>
            <w:noProof/>
            <w:webHidden/>
          </w:rPr>
          <w:fldChar w:fldCharType="end"/>
        </w:r>
      </w:hyperlink>
    </w:p>
    <w:p w:rsidR="00115098" w:rsidRDefault="00521F13" w14:paraId="5F467D47" w14:textId="1CB5B20A">
      <w:pPr>
        <w:pStyle w:val="TOC2"/>
        <w:tabs>
          <w:tab w:val="left" w:pos="720"/>
          <w:tab w:val="right" w:pos="8550"/>
        </w:tabs>
        <w:rPr>
          <w:rFonts w:eastAsiaTheme="minorEastAsia" w:cstheme="minorBidi"/>
          <w:smallCaps w:val="0"/>
          <w:noProof/>
          <w:sz w:val="22"/>
          <w:szCs w:val="22"/>
          <w:lang w:eastAsia="nl-NL"/>
        </w:rPr>
      </w:pPr>
      <w:hyperlink w:history="1" w:anchor="_Toc57407603">
        <w:r w:rsidRPr="004F060E" w:rsidR="00115098">
          <w:rPr>
            <w:rStyle w:val="Hyperlink"/>
            <w:noProof/>
            <w:lang w:val="en-US"/>
            <w14:scene3d>
              <w14:camera w14:prst="orthographicFront"/>
              <w14:lightRig w14:rig="threePt" w14:dir="t">
                <w14:rot w14:lat="0" w14:lon="0" w14:rev="0"/>
              </w14:lightRig>
            </w14:scene3d>
          </w:rPr>
          <w:t>7.5</w:t>
        </w:r>
        <w:r w:rsidR="00115098">
          <w:rPr>
            <w:rFonts w:eastAsiaTheme="minorEastAsia" w:cstheme="minorBidi"/>
            <w:smallCaps w:val="0"/>
            <w:noProof/>
            <w:sz w:val="22"/>
            <w:szCs w:val="22"/>
            <w:lang w:eastAsia="nl-NL"/>
          </w:rPr>
          <w:tab/>
        </w:r>
        <w:r w:rsidRPr="004F060E" w:rsidR="00115098">
          <w:rPr>
            <w:rStyle w:val="Hyperlink"/>
            <w:noProof/>
            <w:lang w:val="en-US"/>
          </w:rPr>
          <w:t>Server: zonneboot</w:t>
        </w:r>
        <w:r w:rsidR="00115098">
          <w:rPr>
            <w:noProof/>
            <w:webHidden/>
          </w:rPr>
          <w:tab/>
        </w:r>
        <w:r w:rsidR="00115098">
          <w:rPr>
            <w:noProof/>
            <w:webHidden/>
          </w:rPr>
          <w:fldChar w:fldCharType="begin"/>
        </w:r>
        <w:r w:rsidR="00115098">
          <w:rPr>
            <w:noProof/>
            <w:webHidden/>
          </w:rPr>
          <w:instrText xml:space="preserve"> PAGEREF _Toc57407603 \h </w:instrText>
        </w:r>
        <w:r w:rsidR="00115098">
          <w:rPr>
            <w:noProof/>
            <w:webHidden/>
          </w:rPr>
        </w:r>
        <w:r w:rsidR="00115098">
          <w:rPr>
            <w:noProof/>
            <w:webHidden/>
          </w:rPr>
          <w:fldChar w:fldCharType="separate"/>
        </w:r>
        <w:r w:rsidR="00115098">
          <w:rPr>
            <w:noProof/>
            <w:webHidden/>
          </w:rPr>
          <w:t>20</w:t>
        </w:r>
        <w:r w:rsidR="00115098">
          <w:rPr>
            <w:noProof/>
            <w:webHidden/>
          </w:rPr>
          <w:fldChar w:fldCharType="end"/>
        </w:r>
      </w:hyperlink>
    </w:p>
    <w:p w:rsidR="00115098" w:rsidRDefault="00521F13" w14:paraId="2E40E49C" w14:textId="393AE10A">
      <w:pPr>
        <w:pStyle w:val="TOC3"/>
        <w:tabs>
          <w:tab w:val="left" w:pos="1080"/>
          <w:tab w:val="right" w:pos="8550"/>
        </w:tabs>
        <w:rPr>
          <w:rFonts w:eastAsiaTheme="minorEastAsia" w:cstheme="minorBidi"/>
          <w:i w:val="0"/>
          <w:iCs w:val="0"/>
          <w:noProof/>
          <w:sz w:val="22"/>
          <w:szCs w:val="22"/>
          <w:lang w:eastAsia="nl-NL"/>
        </w:rPr>
      </w:pPr>
      <w:hyperlink w:history="1" w:anchor="_Toc57407604">
        <w:r w:rsidRPr="004F060E" w:rsidR="00115098">
          <w:rPr>
            <w:rStyle w:val="Hyperlink"/>
            <w:noProof/>
            <w:lang w:val="en-US"/>
          </w:rPr>
          <w:t>7.5.1</w:t>
        </w:r>
        <w:r w:rsidR="00115098">
          <w:rPr>
            <w:rFonts w:eastAsiaTheme="minorEastAsia" w:cstheme="minorBidi"/>
            <w:i w:val="0"/>
            <w:iCs w:val="0"/>
            <w:noProof/>
            <w:sz w:val="22"/>
            <w:szCs w:val="22"/>
            <w:lang w:eastAsia="nl-NL"/>
          </w:rPr>
          <w:tab/>
        </w:r>
        <w:r w:rsidRPr="004F060E" w:rsidR="00115098">
          <w:rPr>
            <w:rStyle w:val="Hyperlink"/>
            <w:noProof/>
            <w:lang w:val="en-US"/>
          </w:rPr>
          <w:t>Systeem details</w:t>
        </w:r>
        <w:r w:rsidR="00115098">
          <w:rPr>
            <w:noProof/>
            <w:webHidden/>
          </w:rPr>
          <w:tab/>
        </w:r>
        <w:r w:rsidR="00115098">
          <w:rPr>
            <w:noProof/>
            <w:webHidden/>
          </w:rPr>
          <w:fldChar w:fldCharType="begin"/>
        </w:r>
        <w:r w:rsidR="00115098">
          <w:rPr>
            <w:noProof/>
            <w:webHidden/>
          </w:rPr>
          <w:instrText xml:space="preserve"> PAGEREF _Toc57407604 \h </w:instrText>
        </w:r>
        <w:r w:rsidR="00115098">
          <w:rPr>
            <w:noProof/>
            <w:webHidden/>
          </w:rPr>
        </w:r>
        <w:r w:rsidR="00115098">
          <w:rPr>
            <w:noProof/>
            <w:webHidden/>
          </w:rPr>
          <w:fldChar w:fldCharType="separate"/>
        </w:r>
        <w:r w:rsidR="00115098">
          <w:rPr>
            <w:noProof/>
            <w:webHidden/>
          </w:rPr>
          <w:t>20</w:t>
        </w:r>
        <w:r w:rsidR="00115098">
          <w:rPr>
            <w:noProof/>
            <w:webHidden/>
          </w:rPr>
          <w:fldChar w:fldCharType="end"/>
        </w:r>
      </w:hyperlink>
    </w:p>
    <w:p w:rsidR="00115098" w:rsidRDefault="00521F13" w14:paraId="0A8F0A05" w14:textId="7B6B586A">
      <w:pPr>
        <w:pStyle w:val="TOC1"/>
        <w:tabs>
          <w:tab w:val="right" w:pos="8550"/>
        </w:tabs>
        <w:rPr>
          <w:rFonts w:eastAsiaTheme="minorEastAsia" w:cstheme="minorBidi"/>
          <w:b w:val="0"/>
          <w:bCs w:val="0"/>
          <w:caps w:val="0"/>
          <w:noProof/>
          <w:sz w:val="22"/>
          <w:szCs w:val="22"/>
          <w:lang w:eastAsia="nl-NL"/>
        </w:rPr>
      </w:pPr>
      <w:hyperlink w:history="1" w:anchor="_Toc57407605">
        <w:r w:rsidRPr="004F060E" w:rsidR="00115098">
          <w:rPr>
            <w:rStyle w:val="Hyperlink"/>
            <w:noProof/>
          </w:rPr>
          <w:t>Verwijzingen</w:t>
        </w:r>
        <w:r w:rsidR="00115098">
          <w:rPr>
            <w:noProof/>
            <w:webHidden/>
          </w:rPr>
          <w:tab/>
        </w:r>
        <w:r w:rsidR="00115098">
          <w:rPr>
            <w:noProof/>
            <w:webHidden/>
          </w:rPr>
          <w:fldChar w:fldCharType="begin"/>
        </w:r>
        <w:r w:rsidR="00115098">
          <w:rPr>
            <w:noProof/>
            <w:webHidden/>
          </w:rPr>
          <w:instrText xml:space="preserve"> PAGEREF _Toc57407605 \h </w:instrText>
        </w:r>
        <w:r w:rsidR="00115098">
          <w:rPr>
            <w:noProof/>
            <w:webHidden/>
          </w:rPr>
        </w:r>
        <w:r w:rsidR="00115098">
          <w:rPr>
            <w:noProof/>
            <w:webHidden/>
          </w:rPr>
          <w:fldChar w:fldCharType="separate"/>
        </w:r>
        <w:r w:rsidR="00115098">
          <w:rPr>
            <w:noProof/>
            <w:webHidden/>
          </w:rPr>
          <w:t>22</w:t>
        </w:r>
        <w:r w:rsidR="00115098">
          <w:rPr>
            <w:noProof/>
            <w:webHidden/>
          </w:rPr>
          <w:fldChar w:fldCharType="end"/>
        </w:r>
      </w:hyperlink>
    </w:p>
    <w:p w:rsidRPr="000765C8" w:rsidR="003C11D7" w:rsidP="00115098" w:rsidRDefault="007C3358" w14:paraId="13F5F23E" w14:textId="10A20F14">
      <w:r w:rsidRPr="000765C8">
        <w:fldChar w:fldCharType="end"/>
      </w:r>
    </w:p>
    <w:p w:rsidRPr="000765C8" w:rsidR="003C11D7" w:rsidRDefault="003C11D7" w14:paraId="3E23D9E5" w14:textId="77777777">
      <w:pPr>
        <w:spacing w:line="240" w:lineRule="auto"/>
        <w:sectPr w:rsidRPr="000765C8" w:rsidR="003C11D7" w:rsidSect="009B5360">
          <w:headerReference w:type="first" r:id="rId14"/>
          <w:pgSz w:w="11906" w:h="16838" w:code="9"/>
          <w:pgMar w:top="1893" w:right="1191" w:bottom="2160" w:left="2155" w:header="567" w:footer="482" w:gutter="0"/>
          <w:pgNumType w:fmt="lowerRoman" w:start="1"/>
          <w:cols w:space="708"/>
          <w:formProt w:val="0"/>
          <w:titlePg/>
          <w:docGrid w:linePitch="245"/>
        </w:sectPr>
      </w:pPr>
    </w:p>
    <w:p w:rsidRPr="000765C8" w:rsidR="003C11D7" w:rsidRDefault="003C11D7" w14:paraId="006B04FB" w14:textId="77777777">
      <w:pPr>
        <w:spacing w:line="240" w:lineRule="auto"/>
      </w:pPr>
    </w:p>
    <w:p w:rsidRPr="000765C8" w:rsidR="00AD68F5" w:rsidP="007C3358" w:rsidRDefault="00AD68F5" w14:paraId="24AABC0B" w14:textId="73F37114">
      <w:pPr>
        <w:pStyle w:val="Heading1"/>
      </w:pPr>
      <w:bookmarkStart w:name="_Toc57407564" w:id="0"/>
      <w:r w:rsidRPr="000765C8">
        <w:t>Inleiding</w:t>
      </w:r>
      <w:bookmarkEnd w:id="0"/>
    </w:p>
    <w:p w:rsidR="00C35F30" w:rsidP="0030538D" w:rsidRDefault="007B73BB" w14:paraId="60302FE7" w14:textId="5E2366C3">
      <w:r>
        <w:t xml:space="preserve">Het </w:t>
      </w:r>
      <w:r w:rsidR="00621098">
        <w:t>SENDLAB</w:t>
      </w:r>
      <w:r>
        <w:t xml:space="preserve"> naar een hoger plan! Binnen Avans Hogeschool doet het lectoraat Smart Energy, van het expertisecentrum Technische Innovatie, onderzoek naar de energietransitie. In deze transitie staat decentrale energieopwekking en duurzame opwekking centraal.</w:t>
      </w:r>
      <w:r w:rsidR="00102A3E">
        <w:t xml:space="preserve"> </w:t>
      </w:r>
      <w:r>
        <w:t>Nederland heeft als doel gesteld</w:t>
      </w:r>
      <w:r w:rsidR="000E2997">
        <w:t xml:space="preserve">, vastgelegd in de energieagenda, </w:t>
      </w:r>
      <w:r>
        <w:t xml:space="preserve">om in 2050 de energievoorziening </w:t>
      </w:r>
      <w:r w:rsidR="00752BC8">
        <w:t xml:space="preserve">een CO2 arme energievoorziening </w:t>
      </w:r>
      <w:r>
        <w:t>ingericht te hebben (</w:t>
      </w:r>
      <w:r w:rsidR="000E2997">
        <w:t>Ministerie van Economische zaken, 2016).</w:t>
      </w:r>
      <w:r w:rsidR="00752BC8">
        <w:t xml:space="preserve"> Om deze doelstelling te halen is het doel </w:t>
      </w:r>
      <w:r w:rsidR="00C35F30">
        <w:t xml:space="preserve">van de energietransitie </w:t>
      </w:r>
      <w:r w:rsidR="00752BC8">
        <w:t>om in 2030 de broeikasgassen met 49% te verlagen.</w:t>
      </w:r>
      <w:r w:rsidR="00C35F30">
        <w:t xml:space="preserve"> De partijen die deze doelstelling moeten realiseren is de industrie, gebouwde omgeving, mobiliteit, landbouw en de energiesector (Bracht, 2019). </w:t>
      </w:r>
    </w:p>
    <w:p w:rsidR="00C35F30" w:rsidP="0030538D" w:rsidRDefault="00C35F30" w14:paraId="67FC614B" w14:textId="0BDBB069"/>
    <w:p w:rsidR="00C35F30" w:rsidP="0030538D" w:rsidRDefault="00C35F30" w14:paraId="060B65EB" w14:textId="708B1BB2">
      <w:r>
        <w:t>Fundamentele stappen zullen er gezet moeten worden om van fossiele brandstoffen naar duurzame bronnen te gaan. De vraag naar energie blijft bestaan en mogelijk groeien. Er komen nieuwe energiesystemen op verschillende niveaus: Woning, wijk, regio, nationaal en internationaal. Nieuwe spelers zullen zich gaan inmengen in de huidige energiemarkt. Om deze energievoorziening goed te regelen en op elkaar af te stemmen, is er tevens (real-time) communic</w:t>
      </w:r>
      <w:r w:rsidR="00102A3E">
        <w:t xml:space="preserve">atie tussen de componenten </w:t>
      </w:r>
      <w:r w:rsidR="009C285A">
        <w:t>belangrijk</w:t>
      </w:r>
      <w:r>
        <w:t xml:space="preserve">. Kortom, het energiesysteem wordt </w:t>
      </w:r>
      <w:r w:rsidR="00102A3E">
        <w:t xml:space="preserve">veel </w:t>
      </w:r>
      <w:r>
        <w:t>complexer. Het is noodzakelijk dat we een betrouwbaar, veilig en betaalbaar energiesysteem behouden.</w:t>
      </w:r>
    </w:p>
    <w:p w:rsidR="00C35F30" w:rsidP="0030538D" w:rsidRDefault="00C35F30" w14:paraId="3652EB61" w14:textId="68A96BF4"/>
    <w:p w:rsidR="00C35F30" w:rsidP="0030538D" w:rsidRDefault="00C35F30" w14:paraId="469F4D87" w14:textId="5310BF39">
      <w:r>
        <w:t xml:space="preserve">Er gaat veel veranderen en er is veel kennis nodig op het gebied van “het” nieuwe energiesysteem van de toekomst. </w:t>
      </w:r>
      <w:r w:rsidR="008D1420">
        <w:t xml:space="preserve">Deze kennis en opleidingen bestaan vaak nog niet en zullen in de komende tijd gerealiseerd moeten worden. Om dit gelijktijdig te laten gaan, heeft Topsector energie ingezet op </w:t>
      </w:r>
      <w:proofErr w:type="spellStart"/>
      <w:r w:rsidR="008D1420">
        <w:t>learning</w:t>
      </w:r>
      <w:proofErr w:type="spellEnd"/>
      <w:r w:rsidR="008D1420">
        <w:t xml:space="preserve"> </w:t>
      </w:r>
      <w:proofErr w:type="spellStart"/>
      <w:r w:rsidR="008D1420">
        <w:t>communities</w:t>
      </w:r>
      <w:proofErr w:type="spellEnd"/>
      <w:r w:rsidR="008D1420">
        <w:t xml:space="preserve">. Binnen deze </w:t>
      </w:r>
      <w:proofErr w:type="spellStart"/>
      <w:r w:rsidR="008D1420">
        <w:t>communities</w:t>
      </w:r>
      <w:proofErr w:type="spellEnd"/>
      <w:r w:rsidR="008D1420">
        <w:t xml:space="preserve"> gaan scholen (</w:t>
      </w:r>
      <w:r w:rsidR="00424747">
        <w:t>Universiteiten</w:t>
      </w:r>
      <w:r w:rsidR="008D1420">
        <w:t xml:space="preserve">, Hogescholen en </w:t>
      </w:r>
      <w:proofErr w:type="spellStart"/>
      <w:r w:rsidR="008D1420">
        <w:t>MBO’s</w:t>
      </w:r>
      <w:proofErr w:type="spellEnd"/>
      <w:r w:rsidR="008D1420">
        <w:t xml:space="preserve">) samen met het bedrijfsleven aan de slag met de huidige en toekomstige uitdagingen. </w:t>
      </w:r>
      <w:r w:rsidR="00FC3617">
        <w:t>In deze projecten wordt de kennis opgebouwd en levert dit meteen mensen op met de juiste kennis.</w:t>
      </w:r>
    </w:p>
    <w:p w:rsidR="00FC3617" w:rsidP="0030538D" w:rsidRDefault="00FC3617" w14:paraId="6EC4DC47" w14:textId="55A6745D"/>
    <w:p w:rsidR="0068088C" w:rsidP="0030538D" w:rsidRDefault="00FC3617" w14:paraId="2E679691" w14:textId="478307CF">
      <w:r>
        <w:t>Het lectoraat Smart Energie geeft gehoor aan de uitdagingen van Nederland. Het onderzoek richt zich op energiebesparing en de inpassing van duurzame energie, waarbij het gebruik van technologische ontwikkelingen centraal staat. Er zijn drie onderzoekslijnen uiteengezet: Meten &amp; weten, inpassen &amp; koppelen</w:t>
      </w:r>
      <w:r w:rsidR="001011DA">
        <w:t xml:space="preserve"> en consuminderen &amp; </w:t>
      </w:r>
      <w:proofErr w:type="spellStart"/>
      <w:r w:rsidR="001011DA">
        <w:t>prosumeren</w:t>
      </w:r>
      <w:proofErr w:type="spellEnd"/>
      <w:r w:rsidR="001011DA">
        <w:t xml:space="preserve"> (</w:t>
      </w:r>
      <w:proofErr w:type="spellStart"/>
      <w:r w:rsidR="001011DA">
        <w:t>Doomernik</w:t>
      </w:r>
      <w:proofErr w:type="spellEnd"/>
      <w:r w:rsidR="001011DA">
        <w:t>, 2017).</w:t>
      </w:r>
      <w:r w:rsidR="00855663">
        <w:t xml:space="preserve"> </w:t>
      </w:r>
      <w:r w:rsidR="0068088C">
        <w:t xml:space="preserve">In 2018 is het </w:t>
      </w:r>
      <w:r w:rsidR="00621098">
        <w:t>SENDLAB</w:t>
      </w:r>
      <w:r w:rsidR="0068088C">
        <w:t xml:space="preserve"> opgericht om onderzoek te kunnen doen naar energiebesparing en inpassing van duurzame energie. Het doel is om het lokaal LA1.21 energieneutraal te maken en hierbij kennis op te doen dat relevant is voor de energietransitie. </w:t>
      </w:r>
      <w:r w:rsidR="00DA69AB">
        <w:t xml:space="preserve">Begin 2019 is het lectoraat in de energy </w:t>
      </w:r>
      <w:proofErr w:type="spellStart"/>
      <w:r w:rsidR="00DA69AB">
        <w:t>learning</w:t>
      </w:r>
      <w:proofErr w:type="spellEnd"/>
      <w:r w:rsidR="00DA69AB">
        <w:t xml:space="preserve"> community (ELC) project gestapt om samen met Universiteiten en </w:t>
      </w:r>
      <w:proofErr w:type="spellStart"/>
      <w:r w:rsidR="00DA69AB">
        <w:t>MBO’s</w:t>
      </w:r>
      <w:proofErr w:type="spellEnd"/>
      <w:r w:rsidR="00DA69AB">
        <w:t xml:space="preserve"> samen te werken aan de uitdagingen van de energietransitie. Het </w:t>
      </w:r>
      <w:r w:rsidR="00621098">
        <w:t>SENDLAB</w:t>
      </w:r>
      <w:r w:rsidR="00DA69AB">
        <w:t xml:space="preserve"> speelt hierin een cruciale rol om de verschillende ideeën en experimenten verder te kunnen onderzoeken.</w:t>
      </w:r>
    </w:p>
    <w:p w:rsidR="00DA69AB" w:rsidP="0030538D" w:rsidRDefault="00DA69AB" w14:paraId="5B7486C6" w14:textId="471A9B5E"/>
    <w:p w:rsidR="00DA69AB" w:rsidP="0030538D" w:rsidRDefault="00DA69AB" w14:paraId="62C7359F" w14:textId="3A4C6A00">
      <w:r>
        <w:t>Technische Informatica heeft, i</w:t>
      </w:r>
      <w:r w:rsidR="00CE7D32">
        <w:t>n opdracht van het lectoraat voor</w:t>
      </w:r>
      <w:r>
        <w:t xml:space="preserve"> het ELC project</w:t>
      </w:r>
      <w:r w:rsidR="00CE7D32">
        <w:t xml:space="preserve">, het project opgepakt om </w:t>
      </w:r>
      <w:r w:rsidR="00424747">
        <w:t xml:space="preserve">de eerste stap te kunnen zetten voor het </w:t>
      </w:r>
      <w:r w:rsidR="00621098">
        <w:t>SENDLAB</w:t>
      </w:r>
      <w:r w:rsidR="00424747">
        <w:t xml:space="preserve">. In dit project wordt een ICT infrastructuur opgebouwd, een centrale database ingericht, API gerealiseerd, </w:t>
      </w:r>
      <w:r w:rsidR="00621098">
        <w:t>SENDLAB</w:t>
      </w:r>
      <w:r w:rsidR="00424747">
        <w:t xml:space="preserve"> meetpunten geïmplementeerd en een eerste visualisatie van de opgeslagen data.</w:t>
      </w:r>
      <w:r w:rsidR="00596F93">
        <w:t xml:space="preserve"> Het project werd uitgevoerd door derdejaars studenten in periode 3.3 en 3.4 van de different</w:t>
      </w:r>
      <w:r w:rsidR="00690EEB">
        <w:t xml:space="preserve">iatie Internet of </w:t>
      </w:r>
      <w:proofErr w:type="spellStart"/>
      <w:r w:rsidR="00690EEB">
        <w:t>Things</w:t>
      </w:r>
      <w:proofErr w:type="spellEnd"/>
      <w:r w:rsidR="00690EEB">
        <w:t xml:space="preserve"> (</w:t>
      </w:r>
      <w:proofErr w:type="spellStart"/>
      <w:r w:rsidR="00690EEB">
        <w:t>IoT</w:t>
      </w:r>
      <w:proofErr w:type="spellEnd"/>
      <w:r w:rsidR="00690EEB">
        <w:t>) onder begeleiding van Diederich Kroeske en Maurice Snoeren.</w:t>
      </w:r>
    </w:p>
    <w:p w:rsidR="00690EEB" w:rsidP="0030538D" w:rsidRDefault="00690EEB" w14:paraId="6A02C8F7" w14:textId="69961FC1"/>
    <w:p w:rsidRPr="000765C8" w:rsidR="003664D7" w:rsidP="003664D7" w:rsidRDefault="003664D7" w14:paraId="3F4D13F8" w14:textId="52216662">
      <w:r>
        <w:t>De SENDLAB Cloud is gerealiseerd. Om deze installatie goed te kunnen beheren, is er een goede documentatie nodig. Dit document beschrijft de verschillende aspecten van de SENDLAB Cloud en dient als bijgehouden te worden bij wijzigingen.</w:t>
      </w:r>
    </w:p>
    <w:p w:rsidRPr="00404356" w:rsidR="002832B9" w:rsidP="00765699" w:rsidRDefault="002832B9" w14:paraId="1041704C" w14:textId="1ADF7532">
      <w:r w:rsidRPr="000765C8">
        <w:br w:type="page"/>
      </w:r>
    </w:p>
    <w:p w:rsidR="00CD1BD2" w:rsidP="0015120E" w:rsidRDefault="003664D7" w14:paraId="3CA6366C" w14:textId="47ABF18E">
      <w:pPr>
        <w:pStyle w:val="Heading1"/>
      </w:pPr>
      <w:bookmarkStart w:name="_Toc57407565" w:id="1"/>
      <w:r>
        <w:t>SENDLAB Cloud</w:t>
      </w:r>
      <w:bookmarkEnd w:id="1"/>
    </w:p>
    <w:p w:rsidR="009D119A" w:rsidP="009D119A" w:rsidRDefault="003664D7" w14:paraId="529DE03C" w14:textId="40915D16">
      <w:r>
        <w:t xml:space="preserve">De SENDLAB Cloud is een computer rack met computers, dat er voor zorgt dat de data van het lab en het lokaal worden opgeslagen. </w:t>
      </w:r>
    </w:p>
    <w:p w:rsidRPr="009D119A" w:rsidR="009D119A" w:rsidP="009D119A" w:rsidRDefault="009D119A" w14:paraId="7AF17CC9" w14:textId="0FE7491E"/>
    <w:p w:rsidR="00637AB7" w:rsidP="00CD1BD2" w:rsidRDefault="00637AB7" w14:paraId="3AE3D276" w14:textId="0637CE21">
      <w:pPr>
        <w:pStyle w:val="Heading2"/>
      </w:pPr>
      <w:bookmarkStart w:name="_Toc57407566" w:id="2"/>
      <w:r>
        <w:t>Lectoraat Smart Energy</w:t>
      </w:r>
      <w:bookmarkEnd w:id="2"/>
    </w:p>
    <w:p w:rsidR="004D26F7" w:rsidP="004D26F7" w:rsidRDefault="004D26F7" w14:paraId="67DE29AB" w14:textId="77777777">
      <w:r>
        <w:t>Onze maatschappij wordt steeds afhankelijker van energie. De uitputting van fossiele energiebronnen dwingt ons te zoeken naar duurzame energievoorzieningen. Het lectoraat Smart Energy levert een bijdrage aan de ontwikkeling.</w:t>
      </w:r>
    </w:p>
    <w:p w:rsidR="004D26F7" w:rsidP="004D26F7" w:rsidRDefault="004D26F7" w14:paraId="50F16A33" w14:textId="77777777"/>
    <w:p w:rsidR="004D26F7" w:rsidP="004D26F7" w:rsidRDefault="004D26F7" w14:paraId="588401A4" w14:textId="77777777">
      <w:r>
        <w:t>Elk onderzoek bij het lectoraat Smart Energy is gericht op energiebesparing en het inpassen van duurzame energie, met gebruikmaking van technologische ontwikkelingen. Onderzoek gebeurt via drie onderzoekslijnen:</w:t>
      </w:r>
    </w:p>
    <w:p w:rsidR="004D26F7" w:rsidP="000D2FDD" w:rsidRDefault="004D26F7" w14:paraId="5B3FC59F" w14:textId="77777777">
      <w:pPr>
        <w:pStyle w:val="ListParagraph"/>
        <w:numPr>
          <w:ilvl w:val="0"/>
          <w:numId w:val="11"/>
        </w:numPr>
      </w:pPr>
      <w:r>
        <w:t>Meten &amp; Weten: geeft consumenten, bedrijven en overheden meer inzicht in hun energieverbruik, zodat zij de juiste beslissingen kunnen nemen over hun energiehuishouding.</w:t>
      </w:r>
    </w:p>
    <w:p w:rsidR="004D26F7" w:rsidP="000D2FDD" w:rsidRDefault="004D26F7" w14:paraId="388D44D2" w14:textId="77777777">
      <w:pPr>
        <w:pStyle w:val="ListParagraph"/>
        <w:numPr>
          <w:ilvl w:val="0"/>
          <w:numId w:val="11"/>
        </w:numPr>
      </w:pPr>
      <w:r>
        <w:t>Inpassen &amp; Koppelen: decentrale duurzame energiebronnen met een niet-stuurbaar aanbodpatroon en conversie- en opslagsystemen in de energie-infrastructuur in en om het huis toepassen. Zowel in het distributienetwerk als in de industrie. Het doel is het verduurzamen van het energiesysteem.</w:t>
      </w:r>
    </w:p>
    <w:p w:rsidRPr="004D26F7" w:rsidR="004D26F7" w:rsidP="000D2FDD" w:rsidRDefault="004D26F7" w14:paraId="25EB8C40" w14:textId="3452A563">
      <w:pPr>
        <w:pStyle w:val="ListParagraph"/>
        <w:numPr>
          <w:ilvl w:val="0"/>
          <w:numId w:val="11"/>
        </w:numPr>
      </w:pPr>
      <w:r>
        <w:t xml:space="preserve">Consuminderen &amp; </w:t>
      </w:r>
      <w:proofErr w:type="spellStart"/>
      <w:r>
        <w:t>Prosumeren</w:t>
      </w:r>
      <w:proofErr w:type="spellEnd"/>
      <w:r>
        <w:t>: gericht op de mogelijkheden om energiezuinig gedrag en gebruik van duurzame energie door consumenten, bedrijven en overheden te faciliteren met technische hulpmiddelen, met als doel de overgang naar een duurzame energiehuishouding te versnellen.</w:t>
      </w:r>
    </w:p>
    <w:p w:rsidR="00637AB7" w:rsidP="00637AB7" w:rsidRDefault="00637AB7" w14:paraId="63288433" w14:textId="07CF2698"/>
    <w:p w:rsidR="00637AB7" w:rsidP="00637AB7" w:rsidRDefault="00170E71" w14:paraId="3CBD66C4" w14:textId="6D59A3BA">
      <w:pPr>
        <w:pStyle w:val="Heading2"/>
      </w:pPr>
      <w:bookmarkStart w:name="_Toc531632840" w:id="3"/>
      <w:bookmarkStart w:name="_Toc57407567" w:id="4"/>
      <w:r>
        <w:t>Achtergrond</w:t>
      </w:r>
      <w:bookmarkEnd w:id="3"/>
      <w:bookmarkEnd w:id="4"/>
    </w:p>
    <w:p w:rsidR="00637AB7" w:rsidP="00637AB7" w:rsidRDefault="00637AB7" w14:paraId="491C4BD6" w14:textId="1F063777">
      <w:r>
        <w:t xml:space="preserve">Op de </w:t>
      </w:r>
      <w:proofErr w:type="spellStart"/>
      <w:r>
        <w:t>Lovensdijkstraat</w:t>
      </w:r>
      <w:proofErr w:type="spellEnd"/>
      <w:r>
        <w:t xml:space="preserve"> 6</w:t>
      </w:r>
      <w:r w:rsidR="00CD1BD2">
        <w:t>1</w:t>
      </w:r>
      <w:r>
        <w:t xml:space="preserve">, ruimte </w:t>
      </w:r>
      <w:r w:rsidR="00CD1BD2">
        <w:t>LA</w:t>
      </w:r>
      <w:r>
        <w:t xml:space="preserve">1.21, is </w:t>
      </w:r>
      <w:r w:rsidR="003A2E07">
        <w:t xml:space="preserve">het </w:t>
      </w:r>
      <w:r>
        <w:t>Smart Energy Delivery Lab (</w:t>
      </w:r>
      <w:r w:rsidR="00621098">
        <w:t>SENDLAB</w:t>
      </w:r>
      <w:r>
        <w:t>) gerealiseerd door de Opleiding Elektrotechni</w:t>
      </w:r>
      <w:r w:rsidR="003A2E07">
        <w:t>ek</w:t>
      </w:r>
      <w:r>
        <w:t xml:space="preserve"> van de Academie Engineering en ICT samen met het lectoraat Smart Energy. Dit lab</w:t>
      </w:r>
      <w:r w:rsidR="003A2E07">
        <w:t xml:space="preserve"> </w:t>
      </w:r>
      <w:r>
        <w:t xml:space="preserve">heeft als doel enerzijds </w:t>
      </w:r>
      <w:r w:rsidR="003A2E07">
        <w:t xml:space="preserve">het </w:t>
      </w:r>
      <w:r>
        <w:t xml:space="preserve">onderwijs te faciliteren en anderzijds toegepast onderzoek met studenten en docenten </w:t>
      </w:r>
      <w:r w:rsidR="003A2E07">
        <w:t>te faciliteren</w:t>
      </w:r>
      <w:r w:rsidR="00EB23B4">
        <w:t xml:space="preserve"> op het gebied van energievraagstukken</w:t>
      </w:r>
      <w:r>
        <w:t xml:space="preserve">. Het </w:t>
      </w:r>
      <w:r w:rsidR="00621098">
        <w:t>SENDLAB</w:t>
      </w:r>
      <w:r>
        <w:t xml:space="preserve"> zal dan ook een prominente rol vervullen binnen de huidige en toekomstige projecten van het lectoraat. </w:t>
      </w:r>
    </w:p>
    <w:p w:rsidR="00637AB7" w:rsidP="00637AB7" w:rsidRDefault="00637AB7" w14:paraId="5D963A64" w14:textId="5BBB1751"/>
    <w:p w:rsidR="00CD0B60" w:rsidP="00637AB7" w:rsidRDefault="00CD0B60" w14:paraId="0FF980C8" w14:textId="24FB9A5F">
      <w:pPr>
        <w:pStyle w:val="Heading2"/>
      </w:pPr>
      <w:bookmarkStart w:name="_Toc57407568" w:id="5"/>
      <w:r>
        <w:t>Probleemstelling</w:t>
      </w:r>
      <w:bookmarkEnd w:id="5"/>
    </w:p>
    <w:p w:rsidR="00637AB7" w:rsidP="00637AB7" w:rsidRDefault="00637AB7" w14:paraId="674AEC83" w14:textId="05EDA472">
      <w:r>
        <w:t xml:space="preserve">Het </w:t>
      </w:r>
      <w:r w:rsidR="00621098">
        <w:t>SENDLAB</w:t>
      </w:r>
      <w:r>
        <w:t xml:space="preserve"> is nog niet klaar! Op dit moment kunnen er al wel verschillende onderzoeken uitgevoerd worden. Hierbij kan me</w:t>
      </w:r>
      <w:r w:rsidR="0083023E">
        <w:t>e</w:t>
      </w:r>
      <w:r>
        <w:t xml:space="preserve"> denken aan het onderzoeken van de efficiëntie van zonnepanelen als functie van de instraling van de zon. </w:t>
      </w:r>
      <w:r w:rsidR="0083023E">
        <w:t>H</w:t>
      </w:r>
      <w:r>
        <w:t>et simuleren van zonnepanelen om de effecten te bekijken van de energiehuishouding en regelingen die geïmplementeerd zijn in de energieomvormer</w:t>
      </w:r>
      <w:r w:rsidR="002126DD">
        <w:t xml:space="preserve">s en -opslag. </w:t>
      </w:r>
      <w:r w:rsidR="002126DD">
        <w:fldChar w:fldCharType="begin"/>
      </w:r>
      <w:r w:rsidR="002126DD">
        <w:instrText xml:space="preserve"> REF _Ref12614834 \h </w:instrText>
      </w:r>
      <w:r w:rsidR="002126DD">
        <w:fldChar w:fldCharType="separate"/>
      </w:r>
      <w:r w:rsidR="002126DD">
        <w:t xml:space="preserve">Figuur </w:t>
      </w:r>
      <w:r w:rsidR="002126DD">
        <w:rPr>
          <w:noProof/>
        </w:rPr>
        <w:t>1</w:t>
      </w:r>
      <w:r w:rsidR="002126DD">
        <w:fldChar w:fldCharType="end"/>
      </w:r>
      <w:r w:rsidR="002126DD">
        <w:fldChar w:fldCharType="begin"/>
      </w:r>
      <w:r w:rsidR="002126DD">
        <w:instrText xml:space="preserve"> REF _Ref12614753 \h </w:instrText>
      </w:r>
      <w:r w:rsidR="002126DD">
        <w:fldChar w:fldCharType="end"/>
      </w:r>
      <w:r>
        <w:t xml:space="preserve"> geeft de componenten van het </w:t>
      </w:r>
      <w:r w:rsidR="00621098">
        <w:t>SENDLAB</w:t>
      </w:r>
      <w:r>
        <w:t xml:space="preserve"> weer</w:t>
      </w:r>
      <w:r w:rsidR="00F926C9">
        <w:t>, die voor het onderzoek ingezet kunnen</w:t>
      </w:r>
      <w:r>
        <w:t xml:space="preserve"> worden. De belangrijkste componenten zijn:</w:t>
      </w:r>
    </w:p>
    <w:p w:rsidR="00637AB7" w:rsidP="000D2FDD" w:rsidRDefault="00637AB7" w14:paraId="406043CB" w14:textId="77777777">
      <w:pPr>
        <w:pStyle w:val="ListParagraph"/>
        <w:numPr>
          <w:ilvl w:val="0"/>
          <w:numId w:val="7"/>
        </w:numPr>
      </w:pPr>
      <w:r>
        <w:t>Zonnepanelen op het dak</w:t>
      </w:r>
    </w:p>
    <w:p w:rsidR="00637AB7" w:rsidP="000D2FDD" w:rsidRDefault="00637AB7" w14:paraId="4815934B" w14:textId="77777777">
      <w:pPr>
        <w:pStyle w:val="ListParagraph"/>
        <w:numPr>
          <w:ilvl w:val="0"/>
          <w:numId w:val="7"/>
        </w:numPr>
      </w:pPr>
      <w:r>
        <w:t>Omvormer (</w:t>
      </w:r>
      <w:proofErr w:type="spellStart"/>
      <w:r>
        <w:t>teruglevering</w:t>
      </w:r>
      <w:proofErr w:type="spellEnd"/>
      <w:r>
        <w:t xml:space="preserve"> naar het net)</w:t>
      </w:r>
    </w:p>
    <w:p w:rsidR="00637AB7" w:rsidP="000D2FDD" w:rsidRDefault="00637AB7" w14:paraId="7EC08832" w14:textId="77777777">
      <w:pPr>
        <w:pStyle w:val="ListParagraph"/>
        <w:numPr>
          <w:ilvl w:val="0"/>
          <w:numId w:val="7"/>
        </w:numPr>
      </w:pPr>
      <w:r>
        <w:t>Energiestorage</w:t>
      </w:r>
    </w:p>
    <w:p w:rsidR="00637AB7" w:rsidP="000D2FDD" w:rsidRDefault="00637AB7" w14:paraId="3B35F235" w14:textId="77777777">
      <w:pPr>
        <w:pStyle w:val="ListParagraph"/>
        <w:numPr>
          <w:ilvl w:val="0"/>
          <w:numId w:val="7"/>
        </w:numPr>
      </w:pPr>
      <w:r>
        <w:t>Energiemeters</w:t>
      </w:r>
    </w:p>
    <w:p w:rsidR="00637AB7" w:rsidP="000D2FDD" w:rsidRDefault="00637AB7" w14:paraId="1F99A177" w14:textId="77777777">
      <w:pPr>
        <w:pStyle w:val="ListParagraph"/>
        <w:numPr>
          <w:ilvl w:val="0"/>
          <w:numId w:val="7"/>
        </w:numPr>
      </w:pPr>
      <w:r>
        <w:t>Warmtepomp</w:t>
      </w:r>
    </w:p>
    <w:p w:rsidR="00637AB7" w:rsidP="000D2FDD" w:rsidRDefault="00637AB7" w14:paraId="63D40D46" w14:textId="77777777">
      <w:pPr>
        <w:pStyle w:val="ListParagraph"/>
        <w:numPr>
          <w:ilvl w:val="0"/>
          <w:numId w:val="7"/>
        </w:numPr>
      </w:pPr>
      <w:r>
        <w:t>Monitoringsysteem</w:t>
      </w:r>
    </w:p>
    <w:p w:rsidR="00637AB7" w:rsidP="000D2FDD" w:rsidRDefault="00637AB7" w14:paraId="590E155D" w14:textId="77777777">
      <w:pPr>
        <w:pStyle w:val="ListParagraph"/>
        <w:numPr>
          <w:ilvl w:val="0"/>
          <w:numId w:val="7"/>
        </w:numPr>
      </w:pPr>
      <w:r>
        <w:t xml:space="preserve">Tesla </w:t>
      </w:r>
      <w:proofErr w:type="spellStart"/>
      <w:r>
        <w:t>Powerwall</w:t>
      </w:r>
      <w:proofErr w:type="spellEnd"/>
      <w:r>
        <w:t xml:space="preserve"> batterij</w:t>
      </w:r>
    </w:p>
    <w:p w:rsidR="00637AB7" w:rsidP="000D2FDD" w:rsidRDefault="00637AB7" w14:paraId="0C566FF3" w14:textId="77777777">
      <w:pPr>
        <w:pStyle w:val="ListParagraph"/>
        <w:numPr>
          <w:ilvl w:val="0"/>
          <w:numId w:val="7"/>
        </w:numPr>
      </w:pPr>
      <w:r>
        <w:t>Elektrische auto (staat bij de hoofdingang van LA)</w:t>
      </w:r>
    </w:p>
    <w:p w:rsidR="00637AB7" w:rsidP="002126DD" w:rsidRDefault="00727D30" w14:paraId="3EB6B617" w14:textId="7F123000">
      <w:pPr>
        <w:keepNext/>
      </w:pPr>
      <w:r>
        <w:rPr>
          <w:noProof/>
        </w:rPr>
        <mc:AlternateContent>
          <mc:Choice Requires="wps">
            <w:drawing>
              <wp:anchor distT="0" distB="0" distL="114300" distR="114300" simplePos="0" relativeHeight="251658243" behindDoc="0" locked="0" layoutInCell="1" allowOverlap="1" wp14:anchorId="445C8EC3" wp14:editId="0A52C620">
                <wp:simplePos x="0" y="0"/>
                <wp:positionH relativeFrom="column">
                  <wp:posOffset>199126</wp:posOffset>
                </wp:positionH>
                <wp:positionV relativeFrom="paragraph">
                  <wp:posOffset>3572582</wp:posOffset>
                </wp:positionV>
                <wp:extent cx="430593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rsidRPr="00C16B43" w:rsidR="00A85EBC" w:rsidP="002126DD" w:rsidRDefault="00A85EBC" w14:paraId="1955313A" w14:textId="3202370D">
                            <w:pPr>
                              <w:pStyle w:val="Caption"/>
                              <w:rPr>
                                <w:noProof/>
                              </w:rPr>
                            </w:pPr>
                            <w:bookmarkStart w:name="_Ref12614834" w:id="6"/>
                            <w:bookmarkStart w:name="_Ref12614830" w:id="7"/>
                            <w:r>
                              <w:t xml:space="preserve">Figuur </w:t>
                            </w:r>
                            <w:r>
                              <w:fldChar w:fldCharType="begin"/>
                            </w:r>
                            <w:r>
                              <w:instrText xml:space="preserve"> SEQ Figuur \* ARABIC </w:instrText>
                            </w:r>
                            <w:r>
                              <w:fldChar w:fldCharType="separate"/>
                            </w:r>
                            <w:r w:rsidR="000D2FDD">
                              <w:rPr>
                                <w:noProof/>
                              </w:rPr>
                              <w:t>1</w:t>
                            </w:r>
                            <w:r>
                              <w:fldChar w:fldCharType="end"/>
                            </w:r>
                            <w:bookmarkEnd w:id="6"/>
                            <w:r>
                              <w:t xml:space="preserve"> Componenten SENDLAB leslokaal LA1.21</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AAA2209">
              <v:shapetype id="_x0000_t202" coordsize="21600,21600" o:spt="202" path="m,l,21600r21600,l21600,xe" w14:anchorId="445C8EC3">
                <v:stroke joinstyle="miter"/>
                <v:path gradientshapeok="t" o:connecttype="rect"/>
              </v:shapetype>
              <v:shape id="Tekstvak 8" style="position:absolute;margin-left:15.7pt;margin-top:281.3pt;width:33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oEFg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">
                <v:textbox style="mso-fit-shape-to-text:t" inset="0,0,0,0">
                  <w:txbxContent>
                    <w:p w:rsidRPr="00C16B43" w:rsidR="00A85EBC" w:rsidP="002126DD" w:rsidRDefault="00A85EBC" w14:paraId="7C6C3923" w14:textId="3202370D">
                      <w:pPr>
                        <w:pStyle w:val="Caption"/>
                        <w:rPr>
                          <w:noProof/>
                        </w:rPr>
                      </w:pPr>
                      <w:r>
                        <w:t xml:space="preserve">Figuur </w:t>
                      </w:r>
                      <w:r>
                        <w:fldChar w:fldCharType="begin"/>
                      </w:r>
                      <w:r>
                        <w:instrText xml:space="preserve"> SEQ Figuur \* ARABIC </w:instrText>
                      </w:r>
                      <w:r>
                        <w:fldChar w:fldCharType="separate"/>
                      </w:r>
                      <w:r w:rsidR="000D2FDD">
                        <w:rPr>
                          <w:noProof/>
                        </w:rPr>
                        <w:t>1</w:t>
                      </w:r>
                      <w:r>
                        <w:fldChar w:fldCharType="end"/>
                      </w:r>
                      <w:r>
                        <w:t xml:space="preserve"> Componenten SENDLAB leslokaal LA1.21</w:t>
                      </w:r>
                    </w:p>
                  </w:txbxContent>
                </v:textbox>
                <w10:wrap type="square"/>
              </v:shape>
            </w:pict>
          </mc:Fallback>
        </mc:AlternateContent>
      </w:r>
      <w:r>
        <w:rPr>
          <w:noProof/>
        </w:rPr>
        <w:drawing>
          <wp:anchor distT="0" distB="0" distL="114300" distR="114300" simplePos="0" relativeHeight="251658240" behindDoc="0" locked="0" layoutInCell="1" allowOverlap="1" wp14:anchorId="6CC6B97C" wp14:editId="24877CB0">
            <wp:simplePos x="0" y="0"/>
            <wp:positionH relativeFrom="margin">
              <wp:align>left</wp:align>
            </wp:positionH>
            <wp:positionV relativeFrom="paragraph">
              <wp:align>top</wp:align>
            </wp:positionV>
            <wp:extent cx="5220335" cy="3277870"/>
            <wp:effectExtent l="190500" t="190500" r="189865" b="18923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32778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E7A7D">
        <w:br w:type="textWrapping" w:clear="all"/>
      </w:r>
    </w:p>
    <w:p w:rsidR="00637AB7" w:rsidP="00637AB7" w:rsidRDefault="008D02F0" w14:paraId="3BF5FC66" w14:textId="55B0D021">
      <w:pPr>
        <w:pStyle w:val="Heading2"/>
      </w:pPr>
      <w:bookmarkStart w:name="_Toc57407569" w:id="10"/>
      <w:r>
        <w:t xml:space="preserve">Wensen </w:t>
      </w:r>
      <w:r w:rsidR="00621098">
        <w:t>SENDLAB</w:t>
      </w:r>
      <w:bookmarkEnd w:id="10"/>
    </w:p>
    <w:p w:rsidR="00DA258E" w:rsidP="00DA258E" w:rsidRDefault="00DA258E" w14:paraId="62985C57" w14:textId="31E39DED">
      <w:r>
        <w:t xml:space="preserve">Het </w:t>
      </w:r>
      <w:r w:rsidR="00621098">
        <w:t>SENDLAB</w:t>
      </w:r>
      <w:r>
        <w:t xml:space="preserve"> is net aangeschaft. De eerste project</w:t>
      </w:r>
      <w:r w:rsidR="00A04B22">
        <w:t>en</w:t>
      </w:r>
      <w:r>
        <w:t xml:space="preserve"> zijn vanuit Elektrotechniek uitgevoerd. Voor de korte termijn is het noodzakelijk om het </w:t>
      </w:r>
      <w:r w:rsidR="00621098">
        <w:t>SENDLAB</w:t>
      </w:r>
      <w:r>
        <w:t xml:space="preserve"> op het niveau te krijgen waarbij onderzoeksprojecten goed het onderzoek kunnen uitvoeren in het </w:t>
      </w:r>
      <w:r w:rsidR="00621098">
        <w:t>SENDLAB</w:t>
      </w:r>
      <w:r w:rsidR="00475742">
        <w:t xml:space="preserve">. Dit betekent dat </w:t>
      </w:r>
      <w:r>
        <w:t>docenten en studenten het systeem op de volgende wijze kunnen gebruiken:</w:t>
      </w:r>
    </w:p>
    <w:p w:rsidR="00DA258E" w:rsidP="000D2FDD" w:rsidRDefault="00DA258E" w14:paraId="0A1B6673" w14:textId="4A95407F">
      <w:pPr>
        <w:pStyle w:val="ListParagraph"/>
        <w:numPr>
          <w:ilvl w:val="0"/>
          <w:numId w:val="8"/>
        </w:numPr>
      </w:pPr>
      <w:r>
        <w:t>Onderzoeksvra</w:t>
      </w:r>
      <w:r w:rsidR="00475742">
        <w:t>gen</w:t>
      </w:r>
      <w:r>
        <w:t xml:space="preserve"> formuleren</w:t>
      </w:r>
      <w:r w:rsidR="00475742">
        <w:t>.</w:t>
      </w:r>
    </w:p>
    <w:p w:rsidR="00DA258E" w:rsidP="000D2FDD" w:rsidRDefault="00DA258E" w14:paraId="58361262" w14:textId="34D7B3A6">
      <w:pPr>
        <w:pStyle w:val="ListParagraph"/>
        <w:numPr>
          <w:ilvl w:val="0"/>
          <w:numId w:val="8"/>
        </w:numPr>
      </w:pPr>
      <w:r>
        <w:t>Verschillende testscenario</w:t>
      </w:r>
      <w:r w:rsidR="00475742">
        <w:t>’</w:t>
      </w:r>
      <w:r>
        <w:t>s definiëren</w:t>
      </w:r>
      <w:r w:rsidR="00475742">
        <w:t>.</w:t>
      </w:r>
    </w:p>
    <w:p w:rsidR="00DA258E" w:rsidP="000D2FDD" w:rsidRDefault="00DA258E" w14:paraId="2D6C13D1" w14:textId="1F9967F8">
      <w:pPr>
        <w:pStyle w:val="ListParagraph"/>
        <w:numPr>
          <w:ilvl w:val="0"/>
          <w:numId w:val="8"/>
        </w:numPr>
      </w:pPr>
      <w:r>
        <w:t>Modeleren van een testscenario en de verschillende systemen correct instellen</w:t>
      </w:r>
      <w:r w:rsidR="00475742">
        <w:t>.</w:t>
      </w:r>
    </w:p>
    <w:p w:rsidRPr="00924692" w:rsidR="00DA258E" w:rsidP="000D2FDD" w:rsidRDefault="00475742" w14:paraId="26410714" w14:textId="6A933C23">
      <w:pPr>
        <w:pStyle w:val="ListParagraph"/>
        <w:numPr>
          <w:ilvl w:val="0"/>
          <w:numId w:val="8"/>
        </w:numPr>
      </w:pPr>
      <w:r>
        <w:t>Opslaan van meetdata.</w:t>
      </w:r>
    </w:p>
    <w:p w:rsidRPr="00924692" w:rsidR="00DA258E" w:rsidP="000D2FDD" w:rsidRDefault="00DA258E" w14:paraId="27B94F0D" w14:textId="2A63269A">
      <w:pPr>
        <w:pStyle w:val="ListParagraph"/>
        <w:numPr>
          <w:ilvl w:val="0"/>
          <w:numId w:val="8"/>
        </w:numPr>
      </w:pPr>
      <w:r w:rsidRPr="00924692">
        <w:t>Uitvoeren van de verschillende testen</w:t>
      </w:r>
      <w:r w:rsidR="00475742">
        <w:t>.</w:t>
      </w:r>
    </w:p>
    <w:p w:rsidRPr="00924692" w:rsidR="00DA258E" w:rsidP="000D2FDD" w:rsidRDefault="00475742" w14:paraId="0B1A75D3" w14:textId="3DA4E7DE">
      <w:pPr>
        <w:pStyle w:val="ListParagraph"/>
        <w:numPr>
          <w:ilvl w:val="0"/>
          <w:numId w:val="8"/>
        </w:numPr>
      </w:pPr>
      <w:r>
        <w:t>Verkrijgen en visualisatie van meetdata.</w:t>
      </w:r>
    </w:p>
    <w:p w:rsidR="00DA258E" w:rsidP="000D2FDD" w:rsidRDefault="00DA258E" w14:paraId="1126D9CD" w14:textId="39491780">
      <w:pPr>
        <w:pStyle w:val="ListParagraph"/>
        <w:numPr>
          <w:ilvl w:val="0"/>
          <w:numId w:val="8"/>
        </w:numPr>
      </w:pPr>
      <w:r>
        <w:t>Analyse uitvoeren op de verkregen data</w:t>
      </w:r>
      <w:r w:rsidR="00475742">
        <w:t>.</w:t>
      </w:r>
    </w:p>
    <w:p w:rsidR="00DA258E" w:rsidP="000D2FDD" w:rsidRDefault="00DA258E" w14:paraId="1A7E3F27" w14:textId="24C05B6E">
      <w:pPr>
        <w:pStyle w:val="ListParagraph"/>
        <w:numPr>
          <w:ilvl w:val="0"/>
          <w:numId w:val="8"/>
        </w:numPr>
      </w:pPr>
      <w:r>
        <w:t>Conclusies opmaken</w:t>
      </w:r>
      <w:r w:rsidR="00475742">
        <w:t>.</w:t>
      </w:r>
    </w:p>
    <w:p w:rsidR="00DA258E" w:rsidP="000D2FDD" w:rsidRDefault="00475742" w14:paraId="78497F0D" w14:textId="628B2853">
      <w:pPr>
        <w:pStyle w:val="ListParagraph"/>
        <w:numPr>
          <w:ilvl w:val="0"/>
          <w:numId w:val="8"/>
        </w:numPr>
      </w:pPr>
      <w:r>
        <w:t>R</w:t>
      </w:r>
      <w:r w:rsidR="00DA258E">
        <w:t>apport opleveren</w:t>
      </w:r>
      <w:r>
        <w:t xml:space="preserve"> conclusies experiment.</w:t>
      </w:r>
    </w:p>
    <w:p w:rsidR="00DA258E" w:rsidP="00DA258E" w:rsidRDefault="00DA258E" w14:paraId="369C054B" w14:textId="77777777"/>
    <w:p w:rsidR="00DA258E" w:rsidP="00DA258E" w:rsidRDefault="00DA258E" w14:paraId="1A83D38F" w14:textId="7FE87C9E">
      <w:r>
        <w:t xml:space="preserve">Op dit moment </w:t>
      </w:r>
      <w:r w:rsidR="00EA3E9F">
        <w:t xml:space="preserve">zijn </w:t>
      </w:r>
      <w:r>
        <w:t xml:space="preserve">de </w:t>
      </w:r>
      <w:r w:rsidR="00EA3E9F">
        <w:t xml:space="preserve">verschillende </w:t>
      </w:r>
      <w:r>
        <w:t xml:space="preserve">componenten </w:t>
      </w:r>
      <w:r w:rsidR="00EA3E9F">
        <w:t>niet met elkaar gekoppeld</w:t>
      </w:r>
      <w:r>
        <w:t xml:space="preserve">. </w:t>
      </w:r>
      <w:r w:rsidR="00CB744E">
        <w:t xml:space="preserve">Er is geen ICT netwerk aanwezig om dit op een goede en veilige manier te faciliteren. </w:t>
      </w:r>
      <w:r w:rsidR="002E16B9">
        <w:t>Daarnaast hebben de verschillende componenten verschillende manieren hoe de meetgegevens uitgelezen moeten worden. Om te zorgen dat de meetgegevens beschikbaar worden gemaakt, is het op korte termijn belangrijk om een database te realiseren. Voor ieder component is het belangrijk dat deze de data in de database schrijft. Later kunnen de onderzoekers deze data gebruiken binnen het onderzoek.</w:t>
      </w:r>
      <w:r w:rsidR="00CB744E">
        <w:t xml:space="preserve"> Visualisatie kan helpen met het tussentijdse inzicht te verkrijgen wat er gebeurd tijdens het experiment. Visualisatie is dan ook een belangrijk aspect voor een stuk zichtbaarheid van het </w:t>
      </w:r>
      <w:r w:rsidR="00621098">
        <w:t>SENDLAB</w:t>
      </w:r>
      <w:r w:rsidR="00CB744E">
        <w:t xml:space="preserve"> en ondersteuning tijdens de experimenten.</w:t>
      </w:r>
    </w:p>
    <w:p w:rsidR="00933F7B" w:rsidP="00DA258E" w:rsidRDefault="00933F7B" w14:paraId="550A87A2" w14:textId="0D5DBC64"/>
    <w:p w:rsidR="00933F7B" w:rsidP="00933F7B" w:rsidRDefault="00933F7B" w14:paraId="406BEA9E" w14:textId="10AB9A68">
      <w:r>
        <w:t xml:space="preserve">Het </w:t>
      </w:r>
      <w:r w:rsidR="00621098">
        <w:t>SENDLAB</w:t>
      </w:r>
      <w:r>
        <w:t xml:space="preserve"> heeft de behoefte om zijn data adequaat op te slaan en de mogelijkheid deze data later te kunnen gebruiken in andere applicaties of onderzoeken. Binnen Avans Hogeschool is er een studententeam dat werkt aan de zonneboot. Dit team heeft dezelfde behoefte, namelijk het opslaan van meetgegevens van de zonneboot, deze real-time beschikbaar te maken en te visualiseren. In de toekomst mogelijk de races te optimaliseren op basis van de meetdata. Het project richt zich daarom op een centrale database dat via verschillende interfaces beschikbaar wordt gesteld. In de toekomst is de verwachting dat er meer meetdata en andere project dezelfde behoefte gaan krijgen. Met het oog op dataengineering is het voor Avans Hogeschool interessant om een dergelijke data-</w:t>
      </w:r>
      <w:proofErr w:type="spellStart"/>
      <w:r>
        <w:t>cloud</w:t>
      </w:r>
      <w:proofErr w:type="spellEnd"/>
      <w:r>
        <w:t xml:space="preserve"> te realiseren. Zodoende is voor het </w:t>
      </w:r>
      <w:r w:rsidR="00621098">
        <w:t>SENDLAB</w:t>
      </w:r>
      <w:r>
        <w:t xml:space="preserve"> de volgende eerste stappen </w:t>
      </w:r>
      <w:r w:rsidR="00366F17">
        <w:t>gedefinieerd</w:t>
      </w:r>
      <w:r>
        <w:t>:</w:t>
      </w:r>
    </w:p>
    <w:p w:rsidR="00DA258E" w:rsidP="000D2FDD" w:rsidRDefault="00DA258E" w14:paraId="7599EC47" w14:textId="566D0FF5">
      <w:pPr>
        <w:pStyle w:val="ListParagraph"/>
        <w:numPr>
          <w:ilvl w:val="0"/>
          <w:numId w:val="12"/>
        </w:numPr>
      </w:pPr>
      <w:r>
        <w:t xml:space="preserve">Datalogging functionaliteit (alle </w:t>
      </w:r>
      <w:r w:rsidR="00621098">
        <w:t>SENDLAB</w:t>
      </w:r>
      <w:r w:rsidR="00A04B22">
        <w:t xml:space="preserve"> </w:t>
      </w:r>
      <w:r>
        <w:t>componenten)</w:t>
      </w:r>
    </w:p>
    <w:p w:rsidR="00DA258E" w:rsidP="000D2FDD" w:rsidRDefault="00DA258E" w14:paraId="2D0A55A8" w14:textId="77777777">
      <w:pPr>
        <w:pStyle w:val="ListParagraph"/>
        <w:numPr>
          <w:ilvl w:val="0"/>
          <w:numId w:val="12"/>
        </w:numPr>
      </w:pPr>
      <w:r>
        <w:t>Visualisatie van de data (actueel en historisch)</w:t>
      </w:r>
    </w:p>
    <w:p w:rsidR="00DA258E" w:rsidP="000D2FDD" w:rsidRDefault="00DA258E" w14:paraId="0427FA0D" w14:textId="3D46F75B">
      <w:pPr>
        <w:pStyle w:val="ListParagraph"/>
        <w:numPr>
          <w:ilvl w:val="0"/>
          <w:numId w:val="12"/>
        </w:numPr>
      </w:pPr>
      <w:r>
        <w:t>Netwerk realiseren</w:t>
      </w:r>
    </w:p>
    <w:p w:rsidR="003E7A7D" w:rsidP="003E7A7D" w:rsidRDefault="003E7A7D" w14:paraId="2597F746" w14:textId="77777777"/>
    <w:p w:rsidR="008A0F5A" w:rsidP="008A0F5A" w:rsidRDefault="008A0F5A" w14:paraId="6DB648DF" w14:textId="77777777">
      <w:pPr>
        <w:pStyle w:val="Heading2"/>
      </w:pPr>
      <w:bookmarkStart w:name="_Toc57407570" w:id="11"/>
      <w:r>
        <w:t>Doelstellingen</w:t>
      </w:r>
      <w:bookmarkEnd w:id="11"/>
    </w:p>
    <w:p w:rsidR="008A0F5A" w:rsidP="008A0F5A" w:rsidRDefault="00F17A0C" w14:paraId="05168009" w14:textId="19001A24">
      <w:r>
        <w:t>Met dit project zet h</w:t>
      </w:r>
      <w:r w:rsidR="008A0F5A">
        <w:t xml:space="preserve">et lectoraat de volgende stap met het </w:t>
      </w:r>
      <w:r w:rsidR="00621098">
        <w:t>SENDLAB</w:t>
      </w:r>
      <w:r w:rsidR="008A0F5A">
        <w:t xml:space="preserve">. Hierbij is het doel om het lab verder volwassen te maken, zodat onderwijs en projecten uitgevoerd kunnen worden. De doelstellingen, van deze eerste stap voor het </w:t>
      </w:r>
      <w:r w:rsidR="00621098">
        <w:t>SENDLAB</w:t>
      </w:r>
      <w:r w:rsidR="008A0F5A">
        <w:t>, zijn als volgt gedefinieerd:</w:t>
      </w:r>
    </w:p>
    <w:p w:rsidR="008A0F5A" w:rsidP="000D2FDD" w:rsidRDefault="008A0F5A" w14:paraId="4B3A97D6" w14:textId="3A857B84">
      <w:pPr>
        <w:pStyle w:val="ListParagraph"/>
        <w:numPr>
          <w:ilvl w:val="0"/>
          <w:numId w:val="9"/>
        </w:numPr>
      </w:pPr>
      <w:r>
        <w:t xml:space="preserve">Centrale dataopslag van de metingen van het </w:t>
      </w:r>
      <w:r w:rsidR="00621098">
        <w:t>SENDLAB</w:t>
      </w:r>
    </w:p>
    <w:p w:rsidR="008A0F5A" w:rsidP="000D2FDD" w:rsidRDefault="008A0F5A" w14:paraId="21DFB9EC" w14:textId="77777777">
      <w:pPr>
        <w:pStyle w:val="ListParagraph"/>
        <w:numPr>
          <w:ilvl w:val="0"/>
          <w:numId w:val="9"/>
        </w:numPr>
      </w:pPr>
      <w:r>
        <w:t>Centrale API (Application Programming Interface) voor het ophalen van data.</w:t>
      </w:r>
    </w:p>
    <w:p w:rsidR="008A0F5A" w:rsidP="000D2FDD" w:rsidRDefault="008A0F5A" w14:paraId="1EEC49A9" w14:textId="77777777">
      <w:pPr>
        <w:pStyle w:val="ListParagraph"/>
        <w:numPr>
          <w:ilvl w:val="0"/>
          <w:numId w:val="9"/>
        </w:numPr>
      </w:pPr>
      <w:r>
        <w:t>Aansluiten van de meetpunten: Zonnepanelen, omvormer, energieopslag, energiemeters, warmtepomp, Tesla batterij, elektrische auto.</w:t>
      </w:r>
    </w:p>
    <w:p w:rsidR="008A0F5A" w:rsidP="000D2FDD" w:rsidRDefault="008A0F5A" w14:paraId="69D29156" w14:textId="12B33FF9">
      <w:pPr>
        <w:pStyle w:val="ListParagraph"/>
        <w:numPr>
          <w:ilvl w:val="0"/>
          <w:numId w:val="9"/>
        </w:numPr>
      </w:pPr>
      <w:r>
        <w:t xml:space="preserve">Visualisatie van de data van de metingen van het </w:t>
      </w:r>
      <w:r w:rsidR="00621098">
        <w:t>SENDLAB</w:t>
      </w:r>
    </w:p>
    <w:p w:rsidR="008A0F5A" w:rsidP="000D2FDD" w:rsidRDefault="008A0F5A" w14:paraId="4E1E923E" w14:textId="7C76D7BB">
      <w:pPr>
        <w:pStyle w:val="ListParagraph"/>
        <w:numPr>
          <w:ilvl w:val="0"/>
          <w:numId w:val="9"/>
        </w:numPr>
      </w:pPr>
      <w:r>
        <w:t>Veilig netwerk en ontsluiting van de data.</w:t>
      </w:r>
    </w:p>
    <w:p w:rsidR="008A0F5A" w:rsidP="008A0F5A" w:rsidRDefault="008A0F5A" w14:paraId="763F258E" w14:textId="77777777"/>
    <w:p w:rsidR="003E7A7D" w:rsidP="003E7A7D" w:rsidRDefault="00942FF8" w14:paraId="51F609F3" w14:textId="2A45CD9C">
      <w:pPr>
        <w:pStyle w:val="Heading2"/>
      </w:pPr>
      <w:bookmarkStart w:name="_Toc57407571" w:id="12"/>
      <w:r>
        <w:t>Differentiatie planning</w:t>
      </w:r>
      <w:bookmarkEnd w:id="12"/>
    </w:p>
    <w:p w:rsidR="00283487" w:rsidP="00283487" w:rsidRDefault="003E7A7D" w14:paraId="28788918" w14:textId="77777777">
      <w:pPr>
        <w:keepNext/>
      </w:pPr>
      <w:r>
        <w:rPr>
          <w:noProof/>
        </w:rPr>
        <w:drawing>
          <wp:inline distT="0" distB="0" distL="0" distR="0" wp14:anchorId="53DB4208" wp14:editId="7CC73537">
            <wp:extent cx="5435600" cy="626322"/>
            <wp:effectExtent l="0" t="0" r="12700" b="596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E7A7D" w:rsidP="003E7A7D" w:rsidRDefault="003E7A7D" w14:paraId="0578EC31" w14:textId="77777777">
      <w:r>
        <w:rPr>
          <w:noProof/>
        </w:rPr>
        <mc:AlternateContent>
          <mc:Choice Requires="wps">
            <w:drawing>
              <wp:anchor distT="0" distB="0" distL="114300" distR="114300" simplePos="0" relativeHeight="251658242" behindDoc="0" locked="0" layoutInCell="1" allowOverlap="1" wp14:anchorId="7D1A1A75" wp14:editId="0151718D">
                <wp:simplePos x="0" y="0"/>
                <wp:positionH relativeFrom="margin">
                  <wp:align>right</wp:align>
                </wp:positionH>
                <wp:positionV relativeFrom="paragraph">
                  <wp:posOffset>19473</wp:posOffset>
                </wp:positionV>
                <wp:extent cx="1345777" cy="313267"/>
                <wp:effectExtent l="0" t="0" r="26035" b="10795"/>
                <wp:wrapNone/>
                <wp:docPr id="20" name="Rechthoek 20"/>
                <wp:cNvGraphicFramePr/>
                <a:graphic xmlns:a="http://schemas.openxmlformats.org/drawingml/2006/main">
                  <a:graphicData uri="http://schemas.microsoft.com/office/word/2010/wordprocessingShape">
                    <wps:wsp>
                      <wps:cNvSpPr/>
                      <wps:spPr>
                        <a:xfrm>
                          <a:off x="0" y="0"/>
                          <a:ext cx="1345777" cy="3132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5F7657" w:rsidR="00A85EBC" w:rsidP="003E7A7D" w:rsidRDefault="00A85EBC" w14:paraId="2F727D35" w14:textId="77777777">
                            <w:pPr>
                              <w:jc w:val="center"/>
                              <w:rPr>
                                <w:lang w:val="en-US"/>
                              </w:rPr>
                            </w:pPr>
                            <w:r>
                              <w:rPr>
                                <w:lang w:val="en-US"/>
                              </w:rPr>
                              <w:t>Periode 2 (3 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194109">
              <v:rect id="Rechthoek 20" style="position:absolute;margin-left:54.75pt;margin-top:1.55pt;width:105.95pt;height:24.6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7" fillcolor="#4f81bd [3204]" strokecolor="#243f60 [1604]" strokeweight="2pt" w14:anchorId="7D1A1A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">
                <v:textbox>
                  <w:txbxContent>
                    <w:p w:rsidRPr="005F7657" w:rsidR="00A85EBC" w:rsidP="003E7A7D" w:rsidRDefault="00A85EBC" w14:paraId="2C7D98AC" w14:textId="77777777">
                      <w:pPr>
                        <w:jc w:val="center"/>
                        <w:rPr>
                          <w:lang w:val="en-US"/>
                        </w:rPr>
                      </w:pPr>
                      <w:r>
                        <w:rPr>
                          <w:lang w:val="en-US"/>
                        </w:rPr>
                        <w:t>Periode 2 (3 d/w)</w:t>
                      </w:r>
                    </w:p>
                  </w:txbxContent>
                </v:textbox>
                <w10:wrap anchorx="margin"/>
              </v:rect>
            </w:pict>
          </mc:Fallback>
        </mc:AlternateContent>
      </w:r>
      <w:r>
        <w:rPr>
          <w:noProof/>
        </w:rPr>
        <mc:AlternateContent>
          <mc:Choice Requires="wps">
            <w:drawing>
              <wp:anchor distT="0" distB="0" distL="114300" distR="114300" simplePos="0" relativeHeight="251658241" behindDoc="0" locked="0" layoutInCell="1" allowOverlap="1" wp14:anchorId="5FC13EB6" wp14:editId="2C7DD75C">
                <wp:simplePos x="0" y="0"/>
                <wp:positionH relativeFrom="column">
                  <wp:posOffset>37042</wp:posOffset>
                </wp:positionH>
                <wp:positionV relativeFrom="paragraph">
                  <wp:posOffset>44873</wp:posOffset>
                </wp:positionV>
                <wp:extent cx="3437255" cy="287020"/>
                <wp:effectExtent l="0" t="0" r="10795" b="17780"/>
                <wp:wrapNone/>
                <wp:docPr id="21" name="Rechthoek 21"/>
                <wp:cNvGraphicFramePr/>
                <a:graphic xmlns:a="http://schemas.openxmlformats.org/drawingml/2006/main">
                  <a:graphicData uri="http://schemas.microsoft.com/office/word/2010/wordprocessingShape">
                    <wps:wsp>
                      <wps:cNvSpPr/>
                      <wps:spPr>
                        <a:xfrm>
                          <a:off x="0" y="0"/>
                          <a:ext cx="3437255" cy="287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5F7657" w:rsidR="00A85EBC" w:rsidP="003E7A7D" w:rsidRDefault="00A85EBC" w14:paraId="0F104F5F" w14:textId="77777777">
                            <w:pPr>
                              <w:jc w:val="center"/>
                              <w:rPr>
                                <w:lang w:val="en-US"/>
                              </w:rPr>
                            </w:pPr>
                            <w:r>
                              <w:rPr>
                                <w:lang w:val="en-US"/>
                              </w:rPr>
                              <w:t>Periode 1 (1 dag/week)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61F57B">
              <v:rect id="Rechthoek 21" style="position:absolute;margin-left:2.9pt;margin-top:3.55pt;width:270.65pt;height:22.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243f60 [1604]" strokeweight="2pt" w14:anchorId="5FC13E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">
                <v:textbox>
                  <w:txbxContent>
                    <w:p w:rsidRPr="005F7657" w:rsidR="00A85EBC" w:rsidP="003E7A7D" w:rsidRDefault="00A85EBC" w14:paraId="5A379B39" w14:textId="77777777">
                      <w:pPr>
                        <w:jc w:val="center"/>
                        <w:rPr>
                          <w:lang w:val="en-US"/>
                        </w:rPr>
                      </w:pPr>
                      <w:r>
                        <w:rPr>
                          <w:lang w:val="en-US"/>
                        </w:rPr>
                        <w:t>Periode 1 (1 dag/week)</w:t>
                      </w:r>
                    </w:p>
                  </w:txbxContent>
                </v:textbox>
              </v:rect>
            </w:pict>
          </mc:Fallback>
        </mc:AlternateContent>
      </w:r>
    </w:p>
    <w:p w:rsidR="003E7A7D" w:rsidP="003E7A7D" w:rsidRDefault="003E7A7D" w14:paraId="0B09B872" w14:textId="77777777"/>
    <w:p w:rsidR="003E7A7D" w:rsidP="003E7A7D" w:rsidRDefault="003E7A7D" w14:paraId="0EF59A13" w14:textId="77777777"/>
    <w:p w:rsidRPr="008F537D" w:rsidR="00283487" w:rsidP="00283487" w:rsidRDefault="00283487" w14:paraId="361E15E0" w14:textId="71056A55">
      <w:pPr>
        <w:pStyle w:val="Caption"/>
      </w:pPr>
      <w:r>
        <w:t xml:space="preserve">Figuur </w:t>
      </w:r>
      <w:r>
        <w:fldChar w:fldCharType="begin"/>
      </w:r>
      <w:r>
        <w:instrText xml:space="preserve"> SEQ Figuur \* ARABIC </w:instrText>
      </w:r>
      <w:r>
        <w:fldChar w:fldCharType="separate"/>
      </w:r>
      <w:r w:rsidR="000D2FDD">
        <w:rPr>
          <w:noProof/>
        </w:rPr>
        <w:t>2</w:t>
      </w:r>
      <w:r>
        <w:fldChar w:fldCharType="end"/>
      </w:r>
      <w:r>
        <w:t xml:space="preserve"> Planning differentiatie Technische Informatica.</w:t>
      </w:r>
    </w:p>
    <w:p w:rsidR="003E7A7D" w:rsidP="003E7A7D" w:rsidRDefault="003E7A7D" w14:paraId="2676FDC1" w14:textId="6CFEFCA6">
      <w:r>
        <w:t xml:space="preserve">Zoals weergegeven in de figuur hierboven, start de differentiatie met theoretische vakken. Er is op dat moment één dag in de week beschikbaar voor het project. De focus ligt in die periode op de start van het project, het inlezen in de componenten van het </w:t>
      </w:r>
      <w:r w:rsidR="00621098">
        <w:t>SENDLAB</w:t>
      </w:r>
      <w:r>
        <w:t xml:space="preserve"> en het ontwerpen van de verschillende onderdelen. In de tweede periode, hebben de studenten drie dagen in de week om aan het project te werken. De focus ligt dan op de realisatie van de verschillende onderdelen volgens het ontwerp. Daarnaast zullen er drie docenten meewerken één dan in de week aan deze projecten, om de studenten mee te helpen in de realisatie van de verschillende onderdele</w:t>
      </w:r>
      <w:r w:rsidR="008C0E79">
        <w:t>n.</w:t>
      </w:r>
    </w:p>
    <w:p w:rsidRPr="000F0CB6" w:rsidR="000F0CB6" w:rsidP="000F0CB6" w:rsidRDefault="000F0CB6" w14:paraId="19D1B91E" w14:textId="77777777"/>
    <w:p w:rsidR="003E7A7D" w:rsidP="003E7A7D" w:rsidRDefault="003E7A7D" w14:paraId="3DF19600" w14:textId="6A3B9DF9">
      <w:pPr>
        <w:pStyle w:val="Heading2"/>
      </w:pPr>
      <w:bookmarkStart w:name="_Toc57407572" w:id="13"/>
      <w:r>
        <w:t>De opdracht</w:t>
      </w:r>
      <w:bookmarkEnd w:id="13"/>
    </w:p>
    <w:p w:rsidR="00565FD7" w:rsidP="00B7240C" w:rsidRDefault="00B7240C" w14:paraId="38BB9E54" w14:textId="6FE10ED2">
      <w:r>
        <w:t>De studenten krijgen een vrije opdracht dat ze zelf</w:t>
      </w:r>
      <w:r w:rsidR="000B7BBF">
        <w:t xml:space="preserve">standig </w:t>
      </w:r>
      <w:r>
        <w:t xml:space="preserve">oppakken en onderzoeken. </w:t>
      </w:r>
      <w:r w:rsidR="007D64E5">
        <w:t xml:space="preserve">De studenten hebben de doelstellingen gekregen en het plan van aanpak van het </w:t>
      </w:r>
      <w:r w:rsidR="00621098">
        <w:t>SENDLAB</w:t>
      </w:r>
      <w:r w:rsidR="007D64E5">
        <w:t xml:space="preserve"> (Snoeren, 2018). </w:t>
      </w:r>
      <w:r w:rsidR="00D45F5C">
        <w:t xml:space="preserve">Daarbij een omgeving neer te zetten die zowel voor onderzoek als voor onderwijs ingezet kan worden. </w:t>
      </w:r>
      <w:r w:rsidR="000F0CB6">
        <w:t>In de eerste weken hebben de studenten de opdracht geformuleerd</w:t>
      </w:r>
      <w:r w:rsidR="00F84674">
        <w:t>,</w:t>
      </w:r>
      <w:r w:rsidR="000F0CB6">
        <w:t xml:space="preserve"> op basis van de</w:t>
      </w:r>
      <w:r w:rsidR="0012176B">
        <w:t xml:space="preserve"> gestelde doelstellingen</w:t>
      </w:r>
      <w:r w:rsidR="00F84674">
        <w:t>, door een centrale onderzoeksvragen en deelvragen op te stellen</w:t>
      </w:r>
      <w:r w:rsidR="0012176B">
        <w:t>.</w:t>
      </w:r>
      <w:r w:rsidR="00F84674">
        <w:t xml:space="preserve"> </w:t>
      </w:r>
    </w:p>
    <w:p w:rsidR="00565FD7" w:rsidP="00B7240C" w:rsidRDefault="00565FD7" w14:paraId="7A0FAE72" w14:textId="77777777"/>
    <w:p w:rsidR="00D45F5C" w:rsidP="00B7240C" w:rsidRDefault="00D45F5C" w14:paraId="303B3778" w14:textId="4AF026DC">
      <w:r>
        <w:t xml:space="preserve">Studenten hebben groepen gemaakt en onderwerpen gekozen, waarmee zij graag aan de slag wilden gaan. De volgende groepen zijn </w:t>
      </w:r>
      <w:r w:rsidR="00C45091">
        <w:t>gerealiseerd</w:t>
      </w:r>
      <w:r>
        <w:t>:</w:t>
      </w:r>
    </w:p>
    <w:p w:rsidR="00D45F5C" w:rsidP="000D2FDD" w:rsidRDefault="00D45F5C" w14:paraId="109350DC" w14:textId="01F47E87">
      <w:pPr>
        <w:pStyle w:val="ListParagraph"/>
        <w:numPr>
          <w:ilvl w:val="0"/>
          <w:numId w:val="10"/>
        </w:numPr>
      </w:pPr>
      <w:r>
        <w:t>API (Application Programming Interface)</w:t>
      </w:r>
    </w:p>
    <w:p w:rsidR="00D45F5C" w:rsidP="000D2FDD" w:rsidRDefault="00D45F5C" w14:paraId="1BA6A96F" w14:textId="04C60E36">
      <w:pPr>
        <w:pStyle w:val="ListParagraph"/>
        <w:numPr>
          <w:ilvl w:val="0"/>
          <w:numId w:val="10"/>
        </w:numPr>
      </w:pPr>
      <w:r>
        <w:t>Dataopslag</w:t>
      </w:r>
    </w:p>
    <w:p w:rsidR="00D45F5C" w:rsidP="000D2FDD" w:rsidRDefault="00D45F5C" w14:paraId="3D1BDF38" w14:textId="1B4529AB">
      <w:pPr>
        <w:pStyle w:val="ListParagraph"/>
        <w:numPr>
          <w:ilvl w:val="0"/>
          <w:numId w:val="10"/>
        </w:numPr>
      </w:pPr>
      <w:r>
        <w:t>Warmtepomp</w:t>
      </w:r>
    </w:p>
    <w:p w:rsidR="00D45F5C" w:rsidP="000D2FDD" w:rsidRDefault="00D45F5C" w14:paraId="475C3DEB" w14:textId="5F0FC81A">
      <w:pPr>
        <w:pStyle w:val="ListParagraph"/>
        <w:numPr>
          <w:ilvl w:val="0"/>
          <w:numId w:val="10"/>
        </w:numPr>
      </w:pPr>
      <w:r>
        <w:t>Lotus</w:t>
      </w:r>
    </w:p>
    <w:p w:rsidR="00D45F5C" w:rsidP="000D2FDD" w:rsidRDefault="00D45F5C" w14:paraId="7B7C74D8" w14:textId="7D20E974">
      <w:pPr>
        <w:pStyle w:val="ListParagraph"/>
        <w:numPr>
          <w:ilvl w:val="0"/>
          <w:numId w:val="10"/>
        </w:numPr>
      </w:pPr>
      <w:r>
        <w:t>Zonneboot</w:t>
      </w:r>
    </w:p>
    <w:p w:rsidR="00D45F5C" w:rsidP="000D2FDD" w:rsidRDefault="00D45F5C" w14:paraId="72A8F9B4" w14:textId="2D8C7041">
      <w:pPr>
        <w:pStyle w:val="ListParagraph"/>
        <w:numPr>
          <w:ilvl w:val="0"/>
          <w:numId w:val="10"/>
        </w:numPr>
      </w:pPr>
      <w:r>
        <w:t>Visualisatie</w:t>
      </w:r>
    </w:p>
    <w:p w:rsidR="00D45F5C" w:rsidP="00B7240C" w:rsidRDefault="00D45F5C" w14:paraId="5ECA69E1" w14:textId="77777777"/>
    <w:p w:rsidR="00D45F5C" w:rsidP="00B7240C" w:rsidRDefault="00D45F5C" w14:paraId="7B02055D" w14:textId="34F95B6C">
      <w:r>
        <w:t>Iedere studentengroep heeft de opdracht verder uitgewerkt en de onderzoeksvragen geformuleerd. Vervolgens hebben de studenten i</w:t>
      </w:r>
      <w:r w:rsidR="00F84674">
        <w:t xml:space="preserve">n de eerste periode </w:t>
      </w:r>
      <w:r>
        <w:t>(3.3) een analyse en ontwerp opgeleverd. De tweede periode (3.4) stond in het teken van de realisatie en testen. Hierbij hebben de studenten de opdracht gerealiseerd op basis van het gemaakte ontwerp.</w:t>
      </w:r>
    </w:p>
    <w:p w:rsidRPr="00924692" w:rsidR="00924692" w:rsidP="00924692" w:rsidRDefault="00924692" w14:paraId="1B6D1EA4" w14:textId="77777777"/>
    <w:p w:rsidRPr="000765C8" w:rsidR="00CF16F7" w:rsidRDefault="00CF16F7" w14:paraId="27732733" w14:textId="77777777">
      <w:pPr>
        <w:spacing w:line="240" w:lineRule="auto"/>
        <w:rPr>
          <w:rFonts w:cs="Arial"/>
          <w:b/>
          <w:bCs/>
          <w:kern w:val="32"/>
          <w:sz w:val="28"/>
          <w:szCs w:val="28"/>
        </w:rPr>
      </w:pPr>
      <w:r w:rsidRPr="000765C8">
        <w:br w:type="page"/>
      </w:r>
    </w:p>
    <w:p w:rsidR="00DC0297" w:rsidP="00DC0297" w:rsidRDefault="00DC0297" w14:paraId="6859C1EA" w14:textId="49879122">
      <w:pPr>
        <w:pStyle w:val="Heading1"/>
      </w:pPr>
      <w:bookmarkStart w:name="_Toc57407573" w:id="14"/>
      <w:r>
        <w:t>Hardware</w:t>
      </w:r>
      <w:bookmarkEnd w:id="14"/>
    </w:p>
    <w:p w:rsidR="00BC3C30" w:rsidP="00BC3C30" w:rsidRDefault="00BC3C30" w14:paraId="04E309A9" w14:textId="77777777">
      <w:r>
        <w:t>In dit hoofdstuk gaan we in op de hardware die in het SENDLAB staat opgesteld. Het SENDLAB bevat een ICT infrastructuur dat bestaat uit netwerkapparatuur, servers en AI reken computers.</w:t>
      </w:r>
    </w:p>
    <w:p w:rsidR="00BC3C30" w:rsidP="00BC3C30" w:rsidRDefault="00BC3C30" w14:paraId="70D7A1A9" w14:textId="12D15CD5">
      <w:r>
        <w:t xml:space="preserve"> </w:t>
      </w:r>
    </w:p>
    <w:p w:rsidR="00BC3C30" w:rsidP="00BC3C30" w:rsidRDefault="00BC3C30" w14:paraId="65B47217" w14:textId="34511483">
      <w:pPr>
        <w:pStyle w:val="Heading2"/>
      </w:pPr>
      <w:bookmarkStart w:name="_Toc57407574" w:id="15"/>
      <w:r>
        <w:t>Opstelling serverrack</w:t>
      </w:r>
      <w:bookmarkEnd w:id="15"/>
    </w:p>
    <w:p w:rsidR="00622385" w:rsidP="00BC3C30" w:rsidRDefault="00622385" w14:paraId="1B0D193F" w14:textId="3C01C12F">
      <w:r>
        <w:t xml:space="preserve">In het SENDLAB staat een 19inch serverrack. De figuur hieronder geeft aan hoe deze geïnstalleerd is en op welke wijze het rack is ingedeeld. Het Avans netwerk wordt verbonden met de Gateway, die bovenin het rack zit. Vervolgens wordt een DMZ omgeving ingericht. Deze omgeving ontsluit de </w:t>
      </w:r>
      <w:proofErr w:type="spellStart"/>
      <w:r>
        <w:t>Utility</w:t>
      </w:r>
      <w:proofErr w:type="spellEnd"/>
      <w:r>
        <w:t xml:space="preserve"> en Cloud omgevingen. Vanuit de </w:t>
      </w:r>
      <w:proofErr w:type="spellStart"/>
      <w:r>
        <w:t>Utility</w:t>
      </w:r>
      <w:proofErr w:type="spellEnd"/>
      <w:r>
        <w:t xml:space="preserve"> omgeving wordt het lokale lab netwerk ontsloten. De inrichting is dan ook weergegeven in de fysieke installatie.</w:t>
      </w:r>
      <w:r w:rsidR="00FA1CF4">
        <w:t xml:space="preserve"> Hierbij </w:t>
      </w:r>
      <w:r w:rsidR="008E062F">
        <w:t xml:space="preserve">is de </w:t>
      </w:r>
      <w:proofErr w:type="spellStart"/>
      <w:r w:rsidR="008E062F">
        <w:t>main</w:t>
      </w:r>
      <w:proofErr w:type="spellEnd"/>
      <w:r w:rsidR="008E062F">
        <w:t xml:space="preserve"> switch geconfigureerd om alle onderliggende netwerken te ontsluiten.</w:t>
      </w:r>
    </w:p>
    <w:p w:rsidRPr="00BC3C30" w:rsidR="00622385" w:rsidP="00BC3C30" w:rsidRDefault="00622385" w14:paraId="46D11F52" w14:textId="77777777"/>
    <w:p w:rsidR="00622385" w:rsidP="00622385" w:rsidRDefault="00991306" w14:paraId="322E9514" w14:textId="77777777">
      <w:pPr>
        <w:keepNext/>
      </w:pPr>
      <w:r w:rsidRPr="00991306">
        <w:rPr>
          <w:noProof/>
        </w:rPr>
        <w:drawing>
          <wp:inline distT="0" distB="0" distL="0" distR="0" wp14:anchorId="79F5E195" wp14:editId="297C9FF2">
            <wp:extent cx="4552489" cy="5676900"/>
            <wp:effectExtent l="0" t="0" r="63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6" cy="5684354"/>
                    </a:xfrm>
                    <a:prstGeom prst="rect">
                      <a:avLst/>
                    </a:prstGeom>
                    <a:noFill/>
                    <a:ln>
                      <a:noFill/>
                    </a:ln>
                  </pic:spPr>
                </pic:pic>
              </a:graphicData>
            </a:graphic>
          </wp:inline>
        </w:drawing>
      </w:r>
    </w:p>
    <w:p w:rsidR="00A85EBC" w:rsidP="000D2FDD" w:rsidRDefault="00622385" w14:paraId="297ABC37" w14:textId="410EFE99">
      <w:pPr>
        <w:pStyle w:val="Caption"/>
      </w:pPr>
      <w:r>
        <w:t xml:space="preserve">Figuur </w:t>
      </w:r>
      <w:r>
        <w:fldChar w:fldCharType="begin"/>
      </w:r>
      <w:r>
        <w:instrText xml:space="preserve"> SEQ Figuur \* ARABIC </w:instrText>
      </w:r>
      <w:r>
        <w:fldChar w:fldCharType="separate"/>
      </w:r>
      <w:r w:rsidR="000D2FDD">
        <w:rPr>
          <w:noProof/>
        </w:rPr>
        <w:t>3</w:t>
      </w:r>
      <w:r>
        <w:fldChar w:fldCharType="end"/>
      </w:r>
      <w:r>
        <w:t xml:space="preserve"> Opstelling serverrack.</w:t>
      </w:r>
    </w:p>
    <w:p w:rsidR="00A85EBC" w:rsidP="000D2FDD" w:rsidRDefault="000D2FDD" w14:paraId="37088FB8" w14:textId="2711E35F">
      <w:pPr>
        <w:pStyle w:val="Heading2"/>
      </w:pPr>
      <w:bookmarkStart w:name="_Toc57407575" w:id="16"/>
      <w:r>
        <w:t>Inschakelen en uitschakelen hardware</w:t>
      </w:r>
      <w:bookmarkEnd w:id="16"/>
    </w:p>
    <w:p w:rsidRPr="000D2FDD" w:rsidR="000D2FDD" w:rsidP="000D2FDD" w:rsidRDefault="000D2FDD" w14:paraId="744C75BF" w14:textId="2FD8D820">
      <w:r>
        <w:t>De procedure van het in- en uitschakelen is exact hetzelfde. Op het moment dat de servers uitgezet moeten worden, dient deze procedure gevolgd te worden. Zorg er altijd voor dat de contactpersoon op de hoogte is van deze gebeurtenis, zodat alle projecten en studenten op de hoogte gesteld kunnen worden.</w:t>
      </w:r>
    </w:p>
    <w:p w:rsidR="00A85EBC" w:rsidP="00122D33" w:rsidRDefault="000D2FDD" w14:paraId="688E5016" w14:textId="0B03F27D">
      <w:r>
        <w:rPr>
          <w:noProof/>
        </w:rPr>
        <mc:AlternateContent>
          <mc:Choice Requires="wps">
            <w:drawing>
              <wp:anchor distT="0" distB="0" distL="114300" distR="114300" simplePos="0" relativeHeight="251658245" behindDoc="0" locked="0" layoutInCell="1" allowOverlap="1" wp14:anchorId="4C8D91EC" wp14:editId="317A6493">
                <wp:simplePos x="0" y="0"/>
                <wp:positionH relativeFrom="column">
                  <wp:posOffset>2605698</wp:posOffset>
                </wp:positionH>
                <wp:positionV relativeFrom="paragraph">
                  <wp:posOffset>144194</wp:posOffset>
                </wp:positionV>
                <wp:extent cx="2807677" cy="5427784"/>
                <wp:effectExtent l="0" t="0" r="12065" b="20955"/>
                <wp:wrapNone/>
                <wp:docPr id="7" name="Rechthoek 7"/>
                <wp:cNvGraphicFramePr/>
                <a:graphic xmlns:a="http://schemas.openxmlformats.org/drawingml/2006/main">
                  <a:graphicData uri="http://schemas.microsoft.com/office/word/2010/wordprocessingShape">
                    <wps:wsp>
                      <wps:cNvSpPr/>
                      <wps:spPr>
                        <a:xfrm>
                          <a:off x="0" y="0"/>
                          <a:ext cx="2807677" cy="5427784"/>
                        </a:xfrm>
                        <a:prstGeom prst="rect">
                          <a:avLst/>
                        </a:prstGeom>
                      </wps:spPr>
                      <wps:style>
                        <a:lnRef idx="2">
                          <a:schemeClr val="dk1"/>
                        </a:lnRef>
                        <a:fillRef idx="1">
                          <a:schemeClr val="lt1"/>
                        </a:fillRef>
                        <a:effectRef idx="0">
                          <a:schemeClr val="dk1"/>
                        </a:effectRef>
                        <a:fontRef idx="minor">
                          <a:schemeClr val="dk1"/>
                        </a:fontRef>
                      </wps:style>
                      <wps:txbx>
                        <w:txbxContent>
                          <w:p w:rsidRPr="008E6600" w:rsidR="008E6600" w:rsidP="00636F95" w:rsidRDefault="008E6600" w14:paraId="77CA4C67" w14:textId="4AAE0A9B">
                            <w:pPr>
                              <w:rPr>
                                <w:b/>
                              </w:rPr>
                            </w:pPr>
                            <w:r w:rsidRPr="008E6600">
                              <w:rPr>
                                <w:b/>
                              </w:rPr>
                              <w:t>Uitschakelen</w:t>
                            </w:r>
                            <w:r>
                              <w:rPr>
                                <w:b/>
                              </w:rPr>
                              <w:t>:</w:t>
                            </w:r>
                          </w:p>
                          <w:p w:rsidRPr="00636F95" w:rsidR="000D2FDD" w:rsidP="00636F95" w:rsidRDefault="00636F95" w14:paraId="0BE43DB7" w14:textId="1AF6593D">
                            <w:pPr>
                              <w:pStyle w:val="ListParagraph"/>
                              <w:numPr>
                                <w:ilvl w:val="0"/>
                                <w:numId w:val="14"/>
                              </w:numPr>
                              <w:ind w:left="426"/>
                            </w:pPr>
                            <w:r w:rsidRPr="00636F95">
                              <w:t>Stuur een Whats-app bericht aan de contactpersoon (staat op het serverrack)</w:t>
                            </w:r>
                          </w:p>
                          <w:p w:rsidR="00636F95" w:rsidP="00636F95" w:rsidRDefault="00636F95" w14:paraId="1E92AAE5" w14:textId="7BA860D6">
                            <w:pPr>
                              <w:pStyle w:val="ListParagraph"/>
                              <w:numPr>
                                <w:ilvl w:val="0"/>
                                <w:numId w:val="14"/>
                              </w:numPr>
                              <w:ind w:left="426"/>
                            </w:pPr>
                            <w:r>
                              <w:t>Start bij de bovenste server en druk op de aan/uit-knop (groene lampje, zie blauwe pijl)</w:t>
                            </w:r>
                          </w:p>
                          <w:p w:rsidR="00636F95" w:rsidP="00636F95" w:rsidRDefault="00636F95" w14:paraId="0597F5D8" w14:textId="1F4C76D2">
                            <w:pPr>
                              <w:pStyle w:val="ListParagraph"/>
                              <w:numPr>
                                <w:ilvl w:val="0"/>
                                <w:numId w:val="14"/>
                              </w:numPr>
                              <w:ind w:left="426"/>
                            </w:pPr>
                            <w:r>
                              <w:t>Druk op alle aan/ui</w:t>
                            </w:r>
                            <w:r w:rsidR="003C3927">
                              <w:t>t</w:t>
                            </w:r>
                            <w:r>
                              <w:t>-knoppen van de servers eronder van boven naar beneden</w:t>
                            </w:r>
                          </w:p>
                          <w:p w:rsidR="00636F95" w:rsidP="00636F95" w:rsidRDefault="008E6600" w14:paraId="0C683F16" w14:textId="656B985B">
                            <w:pPr>
                              <w:pStyle w:val="ListParagraph"/>
                              <w:numPr>
                                <w:ilvl w:val="0"/>
                                <w:numId w:val="14"/>
                              </w:numPr>
                              <w:ind w:left="426"/>
                            </w:pPr>
                            <w:r>
                              <w:t>Wacht tot alle server zichzelf hebben uitgeschakeld</w:t>
                            </w:r>
                          </w:p>
                          <w:p w:rsidRPr="008E6600" w:rsidR="008E6600" w:rsidP="00636F95" w:rsidRDefault="008E6600" w14:paraId="6BC0CEE5" w14:textId="6A71D70F">
                            <w:pPr>
                              <w:pStyle w:val="ListParagraph"/>
                              <w:numPr>
                                <w:ilvl w:val="0"/>
                                <w:numId w:val="14"/>
                              </w:numPr>
                              <w:ind w:left="426"/>
                            </w:pPr>
                            <w:r>
                              <w:rPr>
                                <w:b/>
                              </w:rPr>
                              <w:t>Bel contactpersoon op wanneer de server niet stoppen en volg de instructies op</w:t>
                            </w:r>
                          </w:p>
                          <w:p w:rsidR="008E6600" w:rsidP="00636F95" w:rsidRDefault="008E6600" w14:paraId="2C543DE1" w14:textId="1830C066">
                            <w:pPr>
                              <w:pStyle w:val="ListParagraph"/>
                              <w:numPr>
                                <w:ilvl w:val="0"/>
                                <w:numId w:val="14"/>
                              </w:numPr>
                              <w:ind w:left="426"/>
                            </w:pPr>
                            <w:r>
                              <w:t>Haal de spanning van het serverrack eraf.</w:t>
                            </w:r>
                          </w:p>
                          <w:p w:rsidR="008E6600" w:rsidP="008E6600" w:rsidRDefault="008E6600" w14:paraId="2151C440" w14:textId="369B239D"/>
                          <w:p w:rsidRPr="008E6600" w:rsidR="008E6600" w:rsidP="008E6600" w:rsidRDefault="008E6600" w14:paraId="4F974092" w14:textId="43F9B66D">
                            <w:pPr>
                              <w:rPr>
                                <w:b/>
                              </w:rPr>
                            </w:pPr>
                            <w:r>
                              <w:rPr>
                                <w:b/>
                              </w:rPr>
                              <w:t>In</w:t>
                            </w:r>
                            <w:r w:rsidRPr="008E6600">
                              <w:rPr>
                                <w:b/>
                              </w:rPr>
                              <w:t>schakelen</w:t>
                            </w:r>
                            <w:r>
                              <w:rPr>
                                <w:b/>
                              </w:rPr>
                              <w:t>:</w:t>
                            </w:r>
                          </w:p>
                          <w:p w:rsidR="003C3927" w:rsidP="003C3927" w:rsidRDefault="003C3927" w14:paraId="68068B4A" w14:textId="77777777">
                            <w:pPr>
                              <w:pStyle w:val="ListParagraph"/>
                              <w:numPr>
                                <w:ilvl w:val="0"/>
                                <w:numId w:val="15"/>
                              </w:numPr>
                              <w:ind w:left="426"/>
                            </w:pPr>
                            <w:r>
                              <w:t>Zet de spanning op het serverrack</w:t>
                            </w:r>
                          </w:p>
                          <w:p w:rsidR="008E6600" w:rsidP="003C3927" w:rsidRDefault="008E6600" w14:paraId="04E54CE0" w14:textId="3F0C1DD8">
                            <w:pPr>
                              <w:pStyle w:val="ListParagraph"/>
                              <w:numPr>
                                <w:ilvl w:val="0"/>
                                <w:numId w:val="15"/>
                              </w:numPr>
                              <w:ind w:left="426"/>
                            </w:pPr>
                            <w:r>
                              <w:t>Start bij de bovenste server en druk op de aan/uit-knop (groene lampje, zie blauwe pijl)</w:t>
                            </w:r>
                            <w:r w:rsidR="000C5F1D">
                              <w:t xml:space="preserve"> – </w:t>
                            </w:r>
                            <w:r w:rsidRPr="000C5F1D" w:rsidR="000C5F1D">
                              <w:rPr>
                                <w:b/>
                              </w:rPr>
                              <w:t>het kan zijn dat een aantal servers automatisch starten</w:t>
                            </w:r>
                          </w:p>
                          <w:p w:rsidR="008E6600" w:rsidP="003C3927" w:rsidRDefault="008E6600" w14:paraId="6BC2CD5E" w14:textId="6BF79CD2">
                            <w:pPr>
                              <w:pStyle w:val="ListParagraph"/>
                              <w:numPr>
                                <w:ilvl w:val="0"/>
                                <w:numId w:val="15"/>
                              </w:numPr>
                              <w:ind w:left="426"/>
                            </w:pPr>
                            <w:r>
                              <w:t>Druk op alle aan/ui</w:t>
                            </w:r>
                            <w:r w:rsidR="003C3927">
                              <w:t>t</w:t>
                            </w:r>
                            <w:r>
                              <w:t>-knoppen van de servers eronder van boven naar beneden</w:t>
                            </w:r>
                          </w:p>
                          <w:p w:rsidR="008E6600" w:rsidP="003C3927" w:rsidRDefault="008E6600" w14:paraId="2B4D7E7E" w14:textId="44A86C8C">
                            <w:pPr>
                              <w:pStyle w:val="ListParagraph"/>
                              <w:numPr>
                                <w:ilvl w:val="0"/>
                                <w:numId w:val="15"/>
                              </w:numPr>
                              <w:ind w:left="426"/>
                            </w:pPr>
                            <w:r>
                              <w:t>Wacht tot alle server z</w:t>
                            </w:r>
                            <w:r w:rsidR="003C3927">
                              <w:t>ichzelf hebben in</w:t>
                            </w:r>
                            <w:r>
                              <w:t>geschakeld</w:t>
                            </w:r>
                          </w:p>
                          <w:p w:rsidR="008E6600" w:rsidP="008E6600" w:rsidRDefault="008E6600" w14:paraId="1C57AE85" w14:textId="3ACEEDB0">
                            <w:pPr>
                              <w:pStyle w:val="ListParagraph"/>
                              <w:numPr>
                                <w:ilvl w:val="0"/>
                                <w:numId w:val="15"/>
                              </w:numPr>
                              <w:ind w:left="426"/>
                              <w:rPr>
                                <w:b/>
                              </w:rPr>
                            </w:pPr>
                            <w:r>
                              <w:rPr>
                                <w:b/>
                              </w:rPr>
                              <w:t xml:space="preserve">Bel contactpersoon op wanneer </w:t>
                            </w:r>
                            <w:r w:rsidR="003C3927">
                              <w:rPr>
                                <w:b/>
                              </w:rPr>
                              <w:t>niet alle servers aan schakelen</w:t>
                            </w:r>
                          </w:p>
                          <w:p w:rsidRPr="00636F95" w:rsidR="003C3927" w:rsidP="003C3927" w:rsidRDefault="003C3927" w14:paraId="1791B2D8" w14:textId="77777777">
                            <w:pPr>
                              <w:pStyle w:val="ListParagraph"/>
                              <w:numPr>
                                <w:ilvl w:val="0"/>
                                <w:numId w:val="15"/>
                              </w:numPr>
                              <w:ind w:left="426"/>
                            </w:pPr>
                            <w:r w:rsidRPr="00636F95">
                              <w:t>Stuur een Whats-app bericht aan de contactpersoon (staat op het serverrack)</w:t>
                            </w:r>
                          </w:p>
                          <w:p w:rsidRPr="003C3927" w:rsidR="003C3927" w:rsidP="003C3927" w:rsidRDefault="003C3927" w14:paraId="2F814D9C" w14:textId="28D19F47">
                            <w:pPr>
                              <w:rPr>
                                <w:b/>
                              </w:rPr>
                            </w:pPr>
                          </w:p>
                          <w:p w:rsidRPr="00636F95" w:rsidR="008E6600" w:rsidP="008E6600" w:rsidRDefault="008E6600" w14:paraId="78B2115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40E8844">
              <v:rect id="Rechthoek 7" style="position:absolute;margin-left:205.15pt;margin-top:11.35pt;width:221.1pt;height:427.4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9" fillcolor="white [3201]" strokecolor="black [3200]" strokeweight="2pt" w14:anchorId="4C8D91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">
                <v:textbox>
                  <w:txbxContent>
                    <w:p w:rsidRPr="008E6600" w:rsidR="008E6600" w:rsidP="00636F95" w:rsidRDefault="008E6600" w14:paraId="2788D5BB" w14:textId="4AAE0A9B">
                      <w:pPr>
                        <w:rPr>
                          <w:b/>
                        </w:rPr>
                      </w:pPr>
                      <w:r w:rsidRPr="008E6600">
                        <w:rPr>
                          <w:b/>
                        </w:rPr>
                        <w:t>Uitschakelen</w:t>
                      </w:r>
                      <w:r>
                        <w:rPr>
                          <w:b/>
                        </w:rPr>
                        <w:t>:</w:t>
                      </w:r>
                    </w:p>
                    <w:p w:rsidRPr="00636F95" w:rsidR="000D2FDD" w:rsidP="00636F95" w:rsidRDefault="00636F95" w14:paraId="42E9A96E" w14:textId="1AF6593D">
                      <w:pPr>
                        <w:pStyle w:val="ListParagraph"/>
                        <w:numPr>
                          <w:ilvl w:val="0"/>
                          <w:numId w:val="14"/>
                        </w:numPr>
                        <w:ind w:left="426"/>
                      </w:pPr>
                      <w:r w:rsidRPr="00636F95">
                        <w:t>Stuur een Whats-app bericht aan de contactpersoon (staat op het serverrack)</w:t>
                      </w:r>
                    </w:p>
                    <w:p w:rsidR="00636F95" w:rsidP="00636F95" w:rsidRDefault="00636F95" w14:paraId="59BE4B25" w14:textId="7BA860D6">
                      <w:pPr>
                        <w:pStyle w:val="ListParagraph"/>
                        <w:numPr>
                          <w:ilvl w:val="0"/>
                          <w:numId w:val="14"/>
                        </w:numPr>
                        <w:ind w:left="426"/>
                      </w:pPr>
                      <w:r>
                        <w:t>Start bij de bovenste server en druk op de aan/uit-knop (groene lampje, zie blauwe pijl)</w:t>
                      </w:r>
                    </w:p>
                    <w:p w:rsidR="00636F95" w:rsidP="00636F95" w:rsidRDefault="00636F95" w14:paraId="2FC59326" w14:textId="1F4C76D2">
                      <w:pPr>
                        <w:pStyle w:val="ListParagraph"/>
                        <w:numPr>
                          <w:ilvl w:val="0"/>
                          <w:numId w:val="14"/>
                        </w:numPr>
                        <w:ind w:left="426"/>
                      </w:pPr>
                      <w:r>
                        <w:t>Druk op alle aan/ui</w:t>
                      </w:r>
                      <w:r w:rsidR="003C3927">
                        <w:t>t</w:t>
                      </w:r>
                      <w:r>
                        <w:t>-knoppen van de servers eronder van boven naar beneden</w:t>
                      </w:r>
                    </w:p>
                    <w:p w:rsidR="00636F95" w:rsidP="00636F95" w:rsidRDefault="008E6600" w14:paraId="7EBBFDDC" w14:textId="656B985B">
                      <w:pPr>
                        <w:pStyle w:val="ListParagraph"/>
                        <w:numPr>
                          <w:ilvl w:val="0"/>
                          <w:numId w:val="14"/>
                        </w:numPr>
                        <w:ind w:left="426"/>
                      </w:pPr>
                      <w:r>
                        <w:t>Wacht tot alle server zichzelf hebben uitgeschakeld</w:t>
                      </w:r>
                    </w:p>
                    <w:p w:rsidRPr="008E6600" w:rsidR="008E6600" w:rsidP="00636F95" w:rsidRDefault="008E6600" w14:paraId="5889820B" w14:textId="6A71D70F">
                      <w:pPr>
                        <w:pStyle w:val="ListParagraph"/>
                        <w:numPr>
                          <w:ilvl w:val="0"/>
                          <w:numId w:val="14"/>
                        </w:numPr>
                        <w:ind w:left="426"/>
                      </w:pPr>
                      <w:r>
                        <w:rPr>
                          <w:b/>
                        </w:rPr>
                        <w:t>Bel contactpersoon op wanneer de server niet stoppen en volg de instructies op</w:t>
                      </w:r>
                    </w:p>
                    <w:p w:rsidR="008E6600" w:rsidP="00636F95" w:rsidRDefault="008E6600" w14:paraId="0567B66E" w14:textId="1830C066">
                      <w:pPr>
                        <w:pStyle w:val="ListParagraph"/>
                        <w:numPr>
                          <w:ilvl w:val="0"/>
                          <w:numId w:val="14"/>
                        </w:numPr>
                        <w:ind w:left="426"/>
                      </w:pPr>
                      <w:r>
                        <w:t>Haal de spanning van het serverrack eraf.</w:t>
                      </w:r>
                    </w:p>
                    <w:p w:rsidR="008E6600" w:rsidP="008E6600" w:rsidRDefault="008E6600" w14:paraId="672A6659" w14:textId="369B239D"/>
                    <w:p w:rsidRPr="008E6600" w:rsidR="008E6600" w:rsidP="008E6600" w:rsidRDefault="008E6600" w14:paraId="0FBEC8C9" w14:textId="43F9B66D">
                      <w:pPr>
                        <w:rPr>
                          <w:b/>
                        </w:rPr>
                      </w:pPr>
                      <w:r>
                        <w:rPr>
                          <w:b/>
                        </w:rPr>
                        <w:t>In</w:t>
                      </w:r>
                      <w:r w:rsidRPr="008E6600">
                        <w:rPr>
                          <w:b/>
                        </w:rPr>
                        <w:t>schakelen</w:t>
                      </w:r>
                      <w:r>
                        <w:rPr>
                          <w:b/>
                        </w:rPr>
                        <w:t>:</w:t>
                      </w:r>
                    </w:p>
                    <w:p w:rsidR="003C3927" w:rsidP="003C3927" w:rsidRDefault="003C3927" w14:paraId="0FD2FA92" w14:textId="77777777">
                      <w:pPr>
                        <w:pStyle w:val="ListParagraph"/>
                        <w:numPr>
                          <w:ilvl w:val="0"/>
                          <w:numId w:val="15"/>
                        </w:numPr>
                        <w:ind w:left="426"/>
                      </w:pPr>
                      <w:r>
                        <w:t>Zet de spanning op het serverrack</w:t>
                      </w:r>
                    </w:p>
                    <w:p w:rsidR="008E6600" w:rsidP="003C3927" w:rsidRDefault="008E6600" w14:paraId="04640532" w14:textId="3F0C1DD8">
                      <w:pPr>
                        <w:pStyle w:val="ListParagraph"/>
                        <w:numPr>
                          <w:ilvl w:val="0"/>
                          <w:numId w:val="15"/>
                        </w:numPr>
                        <w:ind w:left="426"/>
                      </w:pPr>
                      <w:r>
                        <w:t>Start bij de bovenste server en druk op de aan/uit-knop (groene lampje, zie blauwe pijl)</w:t>
                      </w:r>
                      <w:r w:rsidR="000C5F1D">
                        <w:t xml:space="preserve"> – </w:t>
                      </w:r>
                      <w:r w:rsidRPr="000C5F1D" w:rsidR="000C5F1D">
                        <w:rPr>
                          <w:b/>
                        </w:rPr>
                        <w:t>het kan zijn dat een aantal servers automatisch starten</w:t>
                      </w:r>
                    </w:p>
                    <w:p w:rsidR="008E6600" w:rsidP="003C3927" w:rsidRDefault="008E6600" w14:paraId="0BB62FDF" w14:textId="6BF79CD2">
                      <w:pPr>
                        <w:pStyle w:val="ListParagraph"/>
                        <w:numPr>
                          <w:ilvl w:val="0"/>
                          <w:numId w:val="15"/>
                        </w:numPr>
                        <w:ind w:left="426"/>
                      </w:pPr>
                      <w:r>
                        <w:t>Druk op alle aan/ui</w:t>
                      </w:r>
                      <w:r w:rsidR="003C3927">
                        <w:t>t</w:t>
                      </w:r>
                      <w:r>
                        <w:t>-knoppen van de servers eronder van boven naar beneden</w:t>
                      </w:r>
                    </w:p>
                    <w:p w:rsidR="008E6600" w:rsidP="003C3927" w:rsidRDefault="008E6600" w14:paraId="09D1F812" w14:textId="44A86C8C">
                      <w:pPr>
                        <w:pStyle w:val="ListParagraph"/>
                        <w:numPr>
                          <w:ilvl w:val="0"/>
                          <w:numId w:val="15"/>
                        </w:numPr>
                        <w:ind w:left="426"/>
                      </w:pPr>
                      <w:r>
                        <w:t>Wacht tot alle server z</w:t>
                      </w:r>
                      <w:r w:rsidR="003C3927">
                        <w:t>ichzelf hebben in</w:t>
                      </w:r>
                      <w:r>
                        <w:t>geschakeld</w:t>
                      </w:r>
                    </w:p>
                    <w:p w:rsidR="008E6600" w:rsidP="008E6600" w:rsidRDefault="008E6600" w14:paraId="3A2EC054" w14:textId="3ACEEDB0">
                      <w:pPr>
                        <w:pStyle w:val="ListParagraph"/>
                        <w:numPr>
                          <w:ilvl w:val="0"/>
                          <w:numId w:val="15"/>
                        </w:numPr>
                        <w:ind w:left="426"/>
                        <w:rPr>
                          <w:b/>
                        </w:rPr>
                      </w:pPr>
                      <w:r>
                        <w:rPr>
                          <w:b/>
                        </w:rPr>
                        <w:t xml:space="preserve">Bel contactpersoon op wanneer </w:t>
                      </w:r>
                      <w:r w:rsidR="003C3927">
                        <w:rPr>
                          <w:b/>
                        </w:rPr>
                        <w:t>niet alle servers aan schakelen</w:t>
                      </w:r>
                    </w:p>
                    <w:p w:rsidRPr="00636F95" w:rsidR="003C3927" w:rsidP="003C3927" w:rsidRDefault="003C3927" w14:paraId="0A954179" w14:textId="77777777">
                      <w:pPr>
                        <w:pStyle w:val="ListParagraph"/>
                        <w:numPr>
                          <w:ilvl w:val="0"/>
                          <w:numId w:val="15"/>
                        </w:numPr>
                        <w:ind w:left="426"/>
                      </w:pPr>
                      <w:r w:rsidRPr="00636F95">
                        <w:t>Stuur een Whats-app bericht aan de contactpersoon (staat op het serverrack)</w:t>
                      </w:r>
                    </w:p>
                    <w:p w:rsidRPr="003C3927" w:rsidR="003C3927" w:rsidP="003C3927" w:rsidRDefault="003C3927" w14:paraId="0A37501D" w14:textId="28D19F47">
                      <w:pPr>
                        <w:rPr>
                          <w:b/>
                        </w:rPr>
                      </w:pPr>
                    </w:p>
                    <w:p w:rsidRPr="00636F95" w:rsidR="008E6600" w:rsidP="008E6600" w:rsidRDefault="008E6600" w14:paraId="5DAB6C7B" w14:textId="77777777"/>
                  </w:txbxContent>
                </v:textbox>
              </v:rect>
            </w:pict>
          </mc:Fallback>
        </mc:AlternateContent>
      </w:r>
    </w:p>
    <w:p w:rsidR="000D2FDD" w:rsidP="000D2FDD" w:rsidRDefault="003C3927" w14:paraId="43B28370" w14:textId="3F993EC0">
      <w:pPr>
        <w:keepNext/>
      </w:pPr>
      <w:r>
        <w:rPr>
          <w:noProof/>
        </w:rPr>
        <mc:AlternateContent>
          <mc:Choice Requires="wps">
            <w:drawing>
              <wp:anchor distT="0" distB="0" distL="114300" distR="114300" simplePos="0" relativeHeight="251658247" behindDoc="0" locked="0" layoutInCell="1" allowOverlap="1" wp14:anchorId="2400B72B" wp14:editId="4648D5A8">
                <wp:simplePos x="0" y="0"/>
                <wp:positionH relativeFrom="column">
                  <wp:posOffset>460374</wp:posOffset>
                </wp:positionH>
                <wp:positionV relativeFrom="paragraph">
                  <wp:posOffset>636562</wp:posOffset>
                </wp:positionV>
                <wp:extent cx="2214929" cy="574431"/>
                <wp:effectExtent l="0" t="76200" r="13970" b="35560"/>
                <wp:wrapNone/>
                <wp:docPr id="11" name="Rechte verbindingslijn met pijl 11"/>
                <wp:cNvGraphicFramePr/>
                <a:graphic xmlns:a="http://schemas.openxmlformats.org/drawingml/2006/main">
                  <a:graphicData uri="http://schemas.microsoft.com/office/word/2010/wordprocessingShape">
                    <wps:wsp>
                      <wps:cNvCnPr/>
                      <wps:spPr>
                        <a:xfrm flipH="1" flipV="1">
                          <a:off x="0" y="0"/>
                          <a:ext cx="2214929" cy="574431"/>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44AE5B6">
              <v:shapetype id="_x0000_t32" coordsize="21600,21600" o:oned="t" filled="f" o:spt="32" path="m,l21600,21600e" w14:anchorId="77CE6861">
                <v:path fillok="f" arrowok="t" o:connecttype="none"/>
                <o:lock v:ext="edit" shapetype="t"/>
              </v:shapetype>
              <v:shape id="Rechte verbindingslijn met pijl 11" style="position:absolute;margin-left:36.25pt;margin-top:50.1pt;width:174.4pt;height:45.25pt;flip:x y;z-index:251662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">
                <v:stroke endarrow="block"/>
              </v:shape>
            </w:pict>
          </mc:Fallback>
        </mc:AlternateContent>
      </w:r>
      <w:r>
        <w:rPr>
          <w:noProof/>
        </w:rPr>
        <mc:AlternateContent>
          <mc:Choice Requires="wps">
            <w:drawing>
              <wp:anchor distT="0" distB="0" distL="114300" distR="114300" simplePos="0" relativeHeight="251658249" behindDoc="0" locked="0" layoutInCell="1" allowOverlap="1" wp14:anchorId="2397BE85" wp14:editId="2941F557">
                <wp:simplePos x="0" y="0"/>
                <wp:positionH relativeFrom="column">
                  <wp:posOffset>360728</wp:posOffset>
                </wp:positionH>
                <wp:positionV relativeFrom="paragraph">
                  <wp:posOffset>1210994</wp:posOffset>
                </wp:positionV>
                <wp:extent cx="2314917" cy="2918509"/>
                <wp:effectExtent l="38100" t="19050" r="28575" b="53340"/>
                <wp:wrapNone/>
                <wp:docPr id="13" name="Rechte verbindingslijn met pijl 13"/>
                <wp:cNvGraphicFramePr/>
                <a:graphic xmlns:a="http://schemas.openxmlformats.org/drawingml/2006/main">
                  <a:graphicData uri="http://schemas.microsoft.com/office/word/2010/wordprocessingShape">
                    <wps:wsp>
                      <wps:cNvCnPr/>
                      <wps:spPr>
                        <a:xfrm flipH="1">
                          <a:off x="0" y="0"/>
                          <a:ext cx="2314917" cy="291850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4848E8C">
              <v:shape id="Rechte verbindingslijn met pijl 13" style="position:absolute;margin-left:28.4pt;margin-top:95.35pt;width:182.3pt;height:229.8pt;flip:x;z-index:251666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" w14:anchorId="65FC0BED">
                <v:stroke endarrow="block"/>
              </v:shape>
            </w:pict>
          </mc:Fallback>
        </mc:AlternateContent>
      </w:r>
      <w:r>
        <w:rPr>
          <w:noProof/>
        </w:rPr>
        <mc:AlternateContent>
          <mc:Choice Requires="wps">
            <w:drawing>
              <wp:anchor distT="0" distB="0" distL="114300" distR="114300" simplePos="0" relativeHeight="251658248" behindDoc="0" locked="0" layoutInCell="1" allowOverlap="1" wp14:anchorId="30C6B9C0" wp14:editId="6A343DE3">
                <wp:simplePos x="0" y="0"/>
                <wp:positionH relativeFrom="column">
                  <wp:posOffset>489682</wp:posOffset>
                </wp:positionH>
                <wp:positionV relativeFrom="paragraph">
                  <wp:posOffset>1222717</wp:posOffset>
                </wp:positionV>
                <wp:extent cx="2168769" cy="914644"/>
                <wp:effectExtent l="38100" t="19050" r="22225" b="57150"/>
                <wp:wrapNone/>
                <wp:docPr id="12" name="Rechte verbindingslijn met pijl 12"/>
                <wp:cNvGraphicFramePr/>
                <a:graphic xmlns:a="http://schemas.openxmlformats.org/drawingml/2006/main">
                  <a:graphicData uri="http://schemas.microsoft.com/office/word/2010/wordprocessingShape">
                    <wps:wsp>
                      <wps:cNvCnPr/>
                      <wps:spPr>
                        <a:xfrm flipH="1">
                          <a:off x="0" y="0"/>
                          <a:ext cx="2168769" cy="914644"/>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1D1CD3A">
              <v:shape id="Rechte verbindingslijn met pijl 12" style="position:absolute;margin-left:38.55pt;margin-top:96.3pt;width:170.75pt;height:1in;flip:x;z-index:251664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" w14:anchorId="0F6953C2">
                <v:stroke endarrow="block"/>
              </v:shape>
            </w:pict>
          </mc:Fallback>
        </mc:AlternateContent>
      </w:r>
      <w:r>
        <w:rPr>
          <w:noProof/>
        </w:rPr>
        <mc:AlternateContent>
          <mc:Choice Requires="wps">
            <w:drawing>
              <wp:anchor distT="0" distB="0" distL="114300" distR="114300" simplePos="0" relativeHeight="251658250" behindDoc="0" locked="0" layoutInCell="1" allowOverlap="1" wp14:anchorId="70A0DEA3" wp14:editId="59046B4D">
                <wp:simplePos x="0" y="0"/>
                <wp:positionH relativeFrom="margin">
                  <wp:posOffset>349005</wp:posOffset>
                </wp:positionH>
                <wp:positionV relativeFrom="paragraph">
                  <wp:posOffset>1205132</wp:posOffset>
                </wp:positionV>
                <wp:extent cx="2326835" cy="3657161"/>
                <wp:effectExtent l="38100" t="19050" r="16510" b="38735"/>
                <wp:wrapNone/>
                <wp:docPr id="14" name="Rechte verbindingslijn met pijl 14"/>
                <wp:cNvGraphicFramePr/>
                <a:graphic xmlns:a="http://schemas.openxmlformats.org/drawingml/2006/main">
                  <a:graphicData uri="http://schemas.microsoft.com/office/word/2010/wordprocessingShape">
                    <wps:wsp>
                      <wps:cNvCnPr/>
                      <wps:spPr>
                        <a:xfrm flipH="1">
                          <a:off x="0" y="0"/>
                          <a:ext cx="2326835" cy="3657161"/>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94EF15D">
              <v:shape id="Rechte verbindingslijn met pijl 14" style="position:absolute;margin-left:27.5pt;margin-top:94.9pt;width:183.2pt;height:287.95pt;flip:x;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" w14:anchorId="2ACB2652">
                <v:stroke endarrow="block"/>
                <w10:wrap anchorx="margin"/>
              </v:shape>
            </w:pict>
          </mc:Fallback>
        </mc:AlternateContent>
      </w:r>
      <w:r>
        <w:rPr>
          <w:noProof/>
        </w:rPr>
        <mc:AlternateContent>
          <mc:Choice Requires="wps">
            <w:drawing>
              <wp:anchor distT="0" distB="0" distL="114300" distR="114300" simplePos="0" relativeHeight="251658246" behindDoc="0" locked="0" layoutInCell="1" allowOverlap="1" wp14:anchorId="3474E508" wp14:editId="02782259">
                <wp:simplePos x="0" y="0"/>
                <wp:positionH relativeFrom="column">
                  <wp:posOffset>483821</wp:posOffset>
                </wp:positionH>
                <wp:positionV relativeFrom="paragraph">
                  <wp:posOffset>191085</wp:posOffset>
                </wp:positionV>
                <wp:extent cx="2192216" cy="545123"/>
                <wp:effectExtent l="0" t="76200" r="17780" b="26670"/>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2192216" cy="545123"/>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3AFAD5">
              <v:shape id="Rechte verbindingslijn met pijl 10" style="position:absolute;margin-left:38.1pt;margin-top:15.05pt;width:172.6pt;height:42.9pt;flip:x y;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" w14:anchorId="279C57A8">
                <v:stroke endarrow="block"/>
              </v:shape>
            </w:pict>
          </mc:Fallback>
        </mc:AlternateContent>
      </w:r>
      <w:r w:rsidR="00A85EBC">
        <w:rPr>
          <w:noProof/>
        </w:rPr>
        <w:drawing>
          <wp:inline distT="0" distB="0" distL="0" distR="0" wp14:anchorId="547476BC" wp14:editId="289841B5">
            <wp:extent cx="5435600" cy="2203450"/>
            <wp:effectExtent l="0" t="3175" r="9525" b="9525"/>
            <wp:docPr id="5" name="Afbeelding 5" descr="C:\Users\macsnoer\AppData\Local\Microsoft\Windows\INetCache\Content.Word\20201126_12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snoer\AppData\Local\Microsoft\Windows\INetCache\Content.Word\20201126_122209.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1962" b="23988"/>
                    <a:stretch/>
                  </pic:blipFill>
                  <pic:spPr bwMode="auto">
                    <a:xfrm rot="5400000">
                      <a:off x="0" y="0"/>
                      <a:ext cx="5435600" cy="2203450"/>
                    </a:xfrm>
                    <a:prstGeom prst="rect">
                      <a:avLst/>
                    </a:prstGeom>
                    <a:noFill/>
                    <a:ln>
                      <a:noFill/>
                    </a:ln>
                    <a:extLst>
                      <a:ext uri="{53640926-AAD7-44D8-BBD7-CCE9431645EC}">
                        <a14:shadowObscured xmlns:a14="http://schemas.microsoft.com/office/drawing/2010/main"/>
                      </a:ext>
                    </a:extLst>
                  </pic:spPr>
                </pic:pic>
              </a:graphicData>
            </a:graphic>
          </wp:inline>
        </w:drawing>
      </w:r>
    </w:p>
    <w:p w:rsidR="00A85EBC" w:rsidP="000D2FDD" w:rsidRDefault="000D2FDD" w14:paraId="3EBFB2DF" w14:textId="327C5843">
      <w:pPr>
        <w:pStyle w:val="Caption"/>
      </w:pPr>
      <w:r>
        <w:t xml:space="preserve">Figuur </w:t>
      </w:r>
      <w:r>
        <w:fldChar w:fldCharType="begin"/>
      </w:r>
      <w:r>
        <w:instrText xml:space="preserve"> SEQ Figuur \* ARABIC </w:instrText>
      </w:r>
      <w:r>
        <w:fldChar w:fldCharType="separate"/>
      </w:r>
      <w:r>
        <w:rPr>
          <w:noProof/>
        </w:rPr>
        <w:t>4</w:t>
      </w:r>
      <w:r>
        <w:fldChar w:fldCharType="end"/>
      </w:r>
      <w:r>
        <w:t xml:space="preserve"> Foto serverrack t.b.v. in- en uitschakel procedure.</w:t>
      </w:r>
    </w:p>
    <w:p w:rsidR="00A85EBC" w:rsidP="00122D33" w:rsidRDefault="00A85EBC" w14:paraId="6BFC349F" w14:textId="77777777"/>
    <w:p w:rsidR="00DC0297" w:rsidP="00122D33" w:rsidRDefault="00DC0297" w14:paraId="3F0B0343" w14:textId="1A4BE0CF">
      <w:r>
        <w:br w:type="page"/>
      </w:r>
    </w:p>
    <w:p w:rsidRPr="00122D33" w:rsidR="00122D33" w:rsidP="00122D33" w:rsidRDefault="00122D33" w14:paraId="11A59C7C" w14:textId="77777777"/>
    <w:p w:rsidR="00E62BD8" w:rsidP="00CF16F7" w:rsidRDefault="00E62BD8" w14:paraId="102FA825" w14:textId="549E8C6A">
      <w:pPr>
        <w:pStyle w:val="Heading1"/>
      </w:pPr>
      <w:bookmarkStart w:name="_Toc57407576" w:id="17"/>
      <w:r w:rsidRPr="000765C8">
        <w:t>Architectuur</w:t>
      </w:r>
      <w:bookmarkEnd w:id="17"/>
    </w:p>
    <w:p w:rsidR="005F7331" w:rsidP="005F7331" w:rsidRDefault="005F7331" w14:paraId="73664A60" w14:textId="27CA4149"/>
    <w:p w:rsidR="00D427E2" w:rsidRDefault="00D427E2" w14:paraId="1011CE43" w14:textId="77777777">
      <w:pPr>
        <w:spacing w:line="240" w:lineRule="auto"/>
        <w:rPr>
          <w:rFonts w:cs="Arial"/>
          <w:b/>
          <w:bCs/>
          <w:kern w:val="32"/>
          <w:sz w:val="28"/>
          <w:szCs w:val="28"/>
        </w:rPr>
      </w:pPr>
      <w:bookmarkStart w:name="_Toc12876738" w:id="18"/>
      <w:r>
        <w:br w:type="page"/>
      </w:r>
    </w:p>
    <w:p w:rsidRPr="000765C8" w:rsidR="005F7331" w:rsidP="005F7331" w:rsidRDefault="005F7331" w14:paraId="7677E56F" w14:textId="3D1AAE47">
      <w:pPr>
        <w:pStyle w:val="Heading1"/>
      </w:pPr>
      <w:bookmarkStart w:name="_Toc57407577" w:id="19"/>
      <w:r w:rsidRPr="000765C8">
        <w:t>Netwerk</w:t>
      </w:r>
      <w:bookmarkEnd w:id="18"/>
      <w:bookmarkEnd w:id="19"/>
      <w:r w:rsidR="0070666E">
        <w:t xml:space="preserve"> en configuratie</w:t>
      </w:r>
    </w:p>
    <w:p w:rsidR="005F7331" w:rsidP="005F7331" w:rsidRDefault="005F7331" w14:paraId="70A9D493" w14:textId="77777777">
      <w:r>
        <w:t>Tijdens het project is tevens de ICT infrastructuur gerealiseerd. Dit netwerk is door Sam Nicknam en Thijs Wijnen opgezet naast hun eigen opdracht van de Lotus. Zij waren het winnende team dat tijdens de module Netwerktechnologie het beste ontwerp hadden gerealiseerd. Dit hoofdstuk beschrijft hoe het netwerk is opgezet.</w:t>
      </w:r>
    </w:p>
    <w:p w:rsidR="005F7331" w:rsidP="005F7331" w:rsidRDefault="005F7331" w14:paraId="3E4CF1FB" w14:textId="77777777"/>
    <w:p w:rsidR="005F7331" w:rsidP="005F7331" w:rsidRDefault="005F7331" w14:paraId="28EBF749" w14:textId="77777777">
      <w:pPr>
        <w:pStyle w:val="Heading2"/>
      </w:pPr>
      <w:bookmarkStart w:name="_Toc12876739" w:id="20"/>
      <w:bookmarkStart w:name="_Toc57407578" w:id="21"/>
      <w:r>
        <w:t>Architectuur</w:t>
      </w:r>
      <w:bookmarkEnd w:id="20"/>
      <w:bookmarkEnd w:id="21"/>
    </w:p>
    <w:p w:rsidR="005F7331" w:rsidP="005F7331" w:rsidRDefault="005F7331" w14:paraId="7F7A81D5" w14:textId="77777777">
      <w:r>
        <w:t xml:space="preserve">Omdat het lab gebaseerd is op een SCADA systeem, is het architectuurprincipe van automatiseringssystemen (SCADA) toegepast. De standaarden die deze architectuurprincipes beschrijven zijn de IEC62264  en IEC62443. Hierin wordt het gehele automatiseringslandschap meegenomen van actuatoren en sensoren tot het kantoornetwerk en het Internet. </w:t>
      </w:r>
      <w:r>
        <w:fldChar w:fldCharType="begin"/>
      </w:r>
      <w:r>
        <w:instrText xml:space="preserve"> REF _Ref12627448 \h </w:instrText>
      </w:r>
      <w:r>
        <w:fldChar w:fldCharType="separate"/>
      </w:r>
      <w:r>
        <w:t xml:space="preserve">Figuur </w:t>
      </w:r>
      <w:r>
        <w:rPr>
          <w:noProof/>
        </w:rPr>
        <w:t>8</w:t>
      </w:r>
      <w:r>
        <w:fldChar w:fldCharType="end"/>
      </w:r>
      <w:r>
        <w:t xml:space="preserve"> toont het netwerkarchitectuur principe dat wordt gehanteerd voor het SENDLAB. </w:t>
      </w:r>
    </w:p>
    <w:p w:rsidR="005F7331" w:rsidP="005F7331" w:rsidRDefault="005F7331" w14:paraId="19D3D22D" w14:textId="77777777"/>
    <w:p w:rsidR="005F7331" w:rsidP="005F7331" w:rsidRDefault="005F7331" w14:paraId="6E32BD52" w14:textId="77777777">
      <w:pPr>
        <w:keepNext/>
      </w:pPr>
      <w:r>
        <w:rPr>
          <w:noProof/>
        </w:rPr>
        <w:drawing>
          <wp:inline distT="0" distB="0" distL="0" distR="0" wp14:anchorId="33547D95" wp14:editId="4B6294DF">
            <wp:extent cx="5431332" cy="2712771"/>
            <wp:effectExtent l="0" t="0" r="0" b="0"/>
            <wp:docPr id="540487005" name="Afbeelding 54048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2338" cy="2718268"/>
                    </a:xfrm>
                    <a:prstGeom prst="rect">
                      <a:avLst/>
                    </a:prstGeom>
                    <a:noFill/>
                  </pic:spPr>
                </pic:pic>
              </a:graphicData>
            </a:graphic>
          </wp:inline>
        </w:drawing>
      </w:r>
    </w:p>
    <w:p w:rsidRPr="005C3895" w:rsidR="005F7331" w:rsidP="005F7331" w:rsidRDefault="005F7331" w14:paraId="2B95DCBD" w14:textId="53726B85">
      <w:pPr>
        <w:pStyle w:val="Caption"/>
      </w:pPr>
      <w:bookmarkStart w:name="_Ref12627448" w:id="22"/>
      <w:r>
        <w:t xml:space="preserve">Figuur </w:t>
      </w:r>
      <w:r>
        <w:fldChar w:fldCharType="begin"/>
      </w:r>
      <w:r>
        <w:instrText xml:space="preserve"> SEQ Figuur \* ARABIC </w:instrText>
      </w:r>
      <w:r>
        <w:fldChar w:fldCharType="separate"/>
      </w:r>
      <w:r w:rsidR="000D2FDD">
        <w:rPr>
          <w:noProof/>
        </w:rPr>
        <w:t>5</w:t>
      </w:r>
      <w:r>
        <w:fldChar w:fldCharType="end"/>
      </w:r>
      <w:bookmarkEnd w:id="22"/>
      <w:r>
        <w:t xml:space="preserve"> SENDLAB netwerk architectuur.</w:t>
      </w:r>
    </w:p>
    <w:p w:rsidR="005F7331" w:rsidP="005F7331" w:rsidRDefault="005F7331" w14:paraId="2F421282" w14:textId="77777777">
      <w:r>
        <w:t xml:space="preserve">Binnen IEC62264 worden er verschillende niveaus (levels) gedefinieerd. Ieder niveau bevat een bepaald type automatisering. Niveau 0 en 1 bevatten de actuatoren, sensoren en </w:t>
      </w:r>
      <w:proofErr w:type="spellStart"/>
      <w:r>
        <w:t>PLC’s</w:t>
      </w:r>
      <w:proofErr w:type="spellEnd"/>
      <w:r>
        <w:t xml:space="preserve"> die verantwoordelijk zijn voor de regelingen op het laagste niveau. In het geval van het SENDLAB zijn dit de sensoren van de proefopstelling. De warmtepomp valt hier ook onder. Echter is het mogelijk om vanuit het Internet ook sensoren aan te sluiten. Niveau 2 gaat over lokale regelingen die verschillende </w:t>
      </w:r>
      <w:proofErr w:type="spellStart"/>
      <w:r>
        <w:t>PLC’s</w:t>
      </w:r>
      <w:proofErr w:type="spellEnd"/>
      <w:r>
        <w:t xml:space="preserve"> aansturen. Vaak zijn dit SCADA systemen, die samen met een historische database, de gebruiker in staat stelt het hele systeem te monitoren en te besturen. In het SENDLAB is dat het SCADA system, waarmee de gebruiker de gehele opstelling kan regelen. Niveau 3 gaat nog een stap verder. In dit geval is dit de DMZ waarin verschillende diensten worden geleverd om de regelingen op laag niveau te kunnen ontsluiten. Voorbeelden hiervan zijn remote toegang, web servers of VPN aspecten. Het laatste niveau, niveau 4, is de buitenwereld. In dit geval is dat het Avans netwerk en uiteindelijk de internet toegang die het verschaft.</w:t>
      </w:r>
    </w:p>
    <w:p w:rsidR="005F7331" w:rsidP="005F7331" w:rsidRDefault="005F7331" w14:paraId="14CCC285" w14:textId="77777777"/>
    <w:p w:rsidR="005F7331" w:rsidP="005F7331" w:rsidRDefault="005F7331" w14:paraId="0E4F3220" w14:textId="2A18E51E">
      <w:r>
        <w:t xml:space="preserve">De TI-Cloud hebben we veilig geïntegreerd na de DMZ voor een goede ontsluiting van de TI Cloud naar het Internet. Deze </w:t>
      </w:r>
      <w:proofErr w:type="spellStart"/>
      <w:r>
        <w:t>cloud</w:t>
      </w:r>
      <w:proofErr w:type="spellEnd"/>
      <w:r>
        <w:t xml:space="preserve"> functioneert op zich zelf en staat los van de SCADA systemen.</w:t>
      </w:r>
    </w:p>
    <w:p w:rsidRPr="00724582" w:rsidR="005F7331" w:rsidP="005F7331" w:rsidRDefault="005F7331" w14:paraId="181A8505" w14:textId="77777777"/>
    <w:p w:rsidR="005F7331" w:rsidP="005F7331" w:rsidRDefault="005F7331" w14:paraId="0F42A5E2" w14:textId="77777777">
      <w:pPr>
        <w:pStyle w:val="Heading2"/>
      </w:pPr>
      <w:bookmarkStart w:name="_Toc12876740" w:id="23"/>
      <w:bookmarkStart w:name="_Toc57407579" w:id="24"/>
      <w:r>
        <w:t>Praktische implementatie</w:t>
      </w:r>
      <w:bookmarkEnd w:id="23"/>
      <w:bookmarkEnd w:id="24"/>
    </w:p>
    <w:p w:rsidR="005F7331" w:rsidP="005F7331" w:rsidRDefault="005F7331" w14:paraId="0AE281AF" w14:textId="77777777">
      <w:r>
        <w:t xml:space="preserve">Er zijn verschillende manieren waarop de architectuur gerealiseerd kan worden. Om de kosten te drukken, is er gekozen voor een twee-machine-ontwerp. </w:t>
      </w:r>
      <w:r>
        <w:fldChar w:fldCharType="begin"/>
      </w:r>
      <w:r>
        <w:instrText xml:space="preserve"> REF _Ref12628126 \h </w:instrText>
      </w:r>
      <w:r>
        <w:fldChar w:fldCharType="separate"/>
      </w:r>
      <w:r>
        <w:t xml:space="preserve">Figuur </w:t>
      </w:r>
      <w:r>
        <w:rPr>
          <w:noProof/>
        </w:rPr>
        <w:t>9</w:t>
      </w:r>
      <w:r>
        <w:fldChar w:fldCharType="end"/>
      </w:r>
      <w:r>
        <w:t xml:space="preserve"> toont het werkelijke ontwerp. Hierin worden twee servers gebruikt die de firewalls en routering realiseren, zoals in de architectuur wordt aangegeven. De eerste server, gateway, is verantwoordelijk voor het inkomende en uitgaande verkeer naar het Internet/Avans. Deze implementeert de firewall en verzorgt het verkeer naar de DMZ. De andere server, router, is verantwoordelijk voor de realisatie van de verschillende onderliggende netwerken en hoe deze met elkaar kunnen en mogen communiceren. Eén belangrijke regel is dat er geen directe communicatie mag plaatsvinden van het Avans netwerk naar het LAN, LAN WIFI, </w:t>
      </w:r>
      <w:proofErr w:type="spellStart"/>
      <w:r>
        <w:t>Utility</w:t>
      </w:r>
      <w:proofErr w:type="spellEnd"/>
      <w:r>
        <w:t xml:space="preserve"> en TI Cloud. Dit dient ten alle tijden via de DMZ te gaan.</w:t>
      </w:r>
    </w:p>
    <w:p w:rsidRPr="00937B23" w:rsidR="005F7331" w:rsidP="005F7331" w:rsidRDefault="005F7331" w14:paraId="2E95BAFE" w14:textId="77777777"/>
    <w:p w:rsidR="005F7331" w:rsidP="005F7331" w:rsidRDefault="005F7331" w14:paraId="41336064" w14:textId="77777777">
      <w:pPr>
        <w:keepNext/>
      </w:pPr>
      <w:r>
        <w:rPr>
          <w:noProof/>
        </w:rPr>
        <w:drawing>
          <wp:inline distT="0" distB="0" distL="0" distR="0" wp14:anchorId="1FF5FD64" wp14:editId="3B0698A8">
            <wp:extent cx="4125773" cy="2664356"/>
            <wp:effectExtent l="0" t="0" r="8255" b="3175"/>
            <wp:docPr id="540487006" name="Afbeelding 5404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1294" cy="2680837"/>
                    </a:xfrm>
                    <a:prstGeom prst="rect">
                      <a:avLst/>
                    </a:prstGeom>
                    <a:noFill/>
                  </pic:spPr>
                </pic:pic>
              </a:graphicData>
            </a:graphic>
          </wp:inline>
        </w:drawing>
      </w:r>
    </w:p>
    <w:p w:rsidRPr="00937B23" w:rsidR="005F7331" w:rsidP="005F7331" w:rsidRDefault="005F7331" w14:paraId="6B05A60E" w14:textId="760A97C4">
      <w:pPr>
        <w:pStyle w:val="Caption"/>
      </w:pPr>
      <w:bookmarkStart w:name="_Ref12628126" w:id="25"/>
      <w:r>
        <w:t xml:space="preserve">Figuur </w:t>
      </w:r>
      <w:r>
        <w:fldChar w:fldCharType="begin"/>
      </w:r>
      <w:r>
        <w:instrText xml:space="preserve"> SEQ Figuur \* ARABIC </w:instrText>
      </w:r>
      <w:r>
        <w:fldChar w:fldCharType="separate"/>
      </w:r>
      <w:r w:rsidR="000D2FDD">
        <w:rPr>
          <w:noProof/>
        </w:rPr>
        <w:t>6</w:t>
      </w:r>
      <w:r>
        <w:fldChar w:fldCharType="end"/>
      </w:r>
      <w:bookmarkEnd w:id="25"/>
      <w:r>
        <w:t xml:space="preserve"> Werkelijke implementatie van de architectuur.</w:t>
      </w:r>
    </w:p>
    <w:p w:rsidR="005F7331" w:rsidP="005F7331" w:rsidRDefault="005F7331" w14:paraId="52C05D19" w14:textId="77777777">
      <w:pPr>
        <w:pStyle w:val="Heading2"/>
      </w:pPr>
      <w:bookmarkStart w:name="_Toc12876741" w:id="26"/>
      <w:bookmarkStart w:name="_Toc57407580" w:id="27"/>
      <w:r>
        <w:t>Firewall globale regels</w:t>
      </w:r>
      <w:bookmarkEnd w:id="26"/>
      <w:bookmarkEnd w:id="27"/>
    </w:p>
    <w:p w:rsidR="005F7331" w:rsidP="005F7331" w:rsidRDefault="005F7331" w14:paraId="38C06538" w14:textId="77777777">
      <w:r>
        <w:t xml:space="preserve">De onderstaande tabel geeft weer of er verkeer tussen de verschillende systemen is toegestaan, gebaseerd moet zijn op regels of dat het niet toegestaan is. Over het algemeen geldt dat verkeer, over de verschillende netwerken heen, niet is toegestaan. Tussen de netwerken, die direct met elkaar verbonden zijn, is wel toegestaan. </w:t>
      </w:r>
    </w:p>
    <w:p w:rsidRPr="00D0656B" w:rsidR="005F7331" w:rsidP="005F7331" w:rsidRDefault="005F7331" w14:paraId="47F7E6B7" w14:textId="77777777"/>
    <w:p w:rsidR="005F7331" w:rsidP="005F7331" w:rsidRDefault="005F7331" w14:paraId="0C5ADE5D" w14:textId="77777777">
      <w:pPr>
        <w:pStyle w:val="Caption"/>
        <w:keepNext/>
      </w:pPr>
      <w:r>
        <w:t xml:space="preserve">Tabel </w:t>
      </w:r>
      <w:r>
        <w:fldChar w:fldCharType="begin"/>
      </w:r>
      <w:r>
        <w:instrText xml:space="preserve"> SEQ Tabel \* ARABIC </w:instrText>
      </w:r>
      <w:r>
        <w:fldChar w:fldCharType="separate"/>
      </w:r>
      <w:r>
        <w:rPr>
          <w:noProof/>
        </w:rPr>
        <w:t>6</w:t>
      </w:r>
      <w:r>
        <w:fldChar w:fldCharType="end"/>
      </w:r>
      <w:r>
        <w:t xml:space="preserve"> Firewall globaal ontwerp.</w:t>
      </w:r>
    </w:p>
    <w:tbl>
      <w:tblPr>
        <w:tblStyle w:val="TableGrid"/>
        <w:tblW w:w="0" w:type="auto"/>
        <w:tblLook w:val="04A0" w:firstRow="1" w:lastRow="0" w:firstColumn="1" w:lastColumn="0" w:noHBand="0" w:noVBand="1"/>
      </w:tblPr>
      <w:tblGrid>
        <w:gridCol w:w="1271"/>
        <w:gridCol w:w="1213"/>
        <w:gridCol w:w="1213"/>
        <w:gridCol w:w="1213"/>
        <w:gridCol w:w="1213"/>
        <w:gridCol w:w="1213"/>
        <w:gridCol w:w="1214"/>
      </w:tblGrid>
      <w:tr w:rsidR="005F7331" w:rsidTr="000D0FE3" w14:paraId="5571C4E7" w14:textId="77777777">
        <w:tc>
          <w:tcPr>
            <w:tcW w:w="1271" w:type="dxa"/>
          </w:tcPr>
          <w:p w:rsidRPr="001E5472" w:rsidR="005F7331" w:rsidP="000D0FE3" w:rsidRDefault="005F7331" w14:paraId="15114E22" w14:textId="77777777">
            <w:pPr>
              <w:rPr>
                <w:b/>
                <w:sz w:val="16"/>
              </w:rPr>
            </w:pPr>
          </w:p>
        </w:tc>
        <w:tc>
          <w:tcPr>
            <w:tcW w:w="1213" w:type="dxa"/>
          </w:tcPr>
          <w:p w:rsidRPr="001E5472" w:rsidR="005F7331" w:rsidP="000D0FE3" w:rsidRDefault="005F7331" w14:paraId="53EF389B" w14:textId="77777777">
            <w:pPr>
              <w:rPr>
                <w:b/>
                <w:sz w:val="16"/>
              </w:rPr>
            </w:pPr>
            <w:r w:rsidRPr="001E5472">
              <w:rPr>
                <w:b/>
                <w:sz w:val="16"/>
              </w:rPr>
              <w:t>Internet</w:t>
            </w:r>
          </w:p>
        </w:tc>
        <w:tc>
          <w:tcPr>
            <w:tcW w:w="1213" w:type="dxa"/>
          </w:tcPr>
          <w:p w:rsidRPr="001E5472" w:rsidR="005F7331" w:rsidP="000D0FE3" w:rsidRDefault="005F7331" w14:paraId="1B5B6C60" w14:textId="77777777">
            <w:pPr>
              <w:rPr>
                <w:b/>
                <w:sz w:val="16"/>
              </w:rPr>
            </w:pPr>
            <w:r w:rsidRPr="001E5472">
              <w:rPr>
                <w:b/>
                <w:sz w:val="16"/>
              </w:rPr>
              <w:t>DMZ</w:t>
            </w:r>
          </w:p>
        </w:tc>
        <w:tc>
          <w:tcPr>
            <w:tcW w:w="1213" w:type="dxa"/>
          </w:tcPr>
          <w:p w:rsidRPr="001E5472" w:rsidR="005F7331" w:rsidP="000D0FE3" w:rsidRDefault="005F7331" w14:paraId="1D595F17" w14:textId="77777777">
            <w:pPr>
              <w:rPr>
                <w:b/>
                <w:sz w:val="16"/>
              </w:rPr>
            </w:pPr>
            <w:r w:rsidRPr="001E5472">
              <w:rPr>
                <w:b/>
                <w:sz w:val="16"/>
              </w:rPr>
              <w:t>TI Cloud</w:t>
            </w:r>
          </w:p>
        </w:tc>
        <w:tc>
          <w:tcPr>
            <w:tcW w:w="1213" w:type="dxa"/>
          </w:tcPr>
          <w:p w:rsidRPr="001E5472" w:rsidR="005F7331" w:rsidP="000D0FE3" w:rsidRDefault="005F7331" w14:paraId="08A1C263" w14:textId="77777777">
            <w:pPr>
              <w:rPr>
                <w:b/>
                <w:sz w:val="16"/>
              </w:rPr>
            </w:pPr>
            <w:proofErr w:type="spellStart"/>
            <w:r w:rsidRPr="001E5472">
              <w:rPr>
                <w:b/>
                <w:sz w:val="16"/>
              </w:rPr>
              <w:t>Utility</w:t>
            </w:r>
            <w:proofErr w:type="spellEnd"/>
          </w:p>
        </w:tc>
        <w:tc>
          <w:tcPr>
            <w:tcW w:w="1213" w:type="dxa"/>
          </w:tcPr>
          <w:p w:rsidRPr="001E5472" w:rsidR="005F7331" w:rsidP="000D0FE3" w:rsidRDefault="005F7331" w14:paraId="40AAF8F3" w14:textId="77777777">
            <w:pPr>
              <w:rPr>
                <w:b/>
                <w:sz w:val="16"/>
              </w:rPr>
            </w:pPr>
            <w:r w:rsidRPr="001E5472">
              <w:rPr>
                <w:b/>
                <w:sz w:val="16"/>
              </w:rPr>
              <w:t>LAN</w:t>
            </w:r>
          </w:p>
        </w:tc>
        <w:tc>
          <w:tcPr>
            <w:tcW w:w="1214" w:type="dxa"/>
          </w:tcPr>
          <w:p w:rsidRPr="001E5472" w:rsidR="005F7331" w:rsidP="000D0FE3" w:rsidRDefault="005F7331" w14:paraId="7A1D69D3" w14:textId="77777777">
            <w:pPr>
              <w:rPr>
                <w:b/>
                <w:sz w:val="16"/>
              </w:rPr>
            </w:pPr>
            <w:r w:rsidRPr="001E5472">
              <w:rPr>
                <w:b/>
                <w:sz w:val="16"/>
              </w:rPr>
              <w:t>LAN WIFI</w:t>
            </w:r>
          </w:p>
        </w:tc>
      </w:tr>
      <w:tr w:rsidR="005F7331" w:rsidTr="000D0FE3" w14:paraId="52656123" w14:textId="77777777">
        <w:tc>
          <w:tcPr>
            <w:tcW w:w="1271" w:type="dxa"/>
          </w:tcPr>
          <w:p w:rsidRPr="001E5472" w:rsidR="005F7331" w:rsidP="000D0FE3" w:rsidRDefault="005F7331" w14:paraId="089BB880" w14:textId="77777777">
            <w:pPr>
              <w:rPr>
                <w:b/>
                <w:sz w:val="16"/>
              </w:rPr>
            </w:pPr>
            <w:r w:rsidRPr="001E5472">
              <w:rPr>
                <w:b/>
                <w:sz w:val="16"/>
              </w:rPr>
              <w:t>Internet</w:t>
            </w:r>
          </w:p>
        </w:tc>
        <w:tc>
          <w:tcPr>
            <w:tcW w:w="1213" w:type="dxa"/>
            <w:vAlign w:val="center"/>
          </w:tcPr>
          <w:p w:rsidRPr="001E5472" w:rsidR="005F7331" w:rsidP="000D0FE3" w:rsidRDefault="005F7331" w14:paraId="5901AD29" w14:textId="77777777">
            <w:pPr>
              <w:jc w:val="center"/>
              <w:rPr>
                <w:sz w:val="16"/>
              </w:rPr>
            </w:pPr>
            <w:r>
              <w:rPr>
                <w:sz w:val="16"/>
              </w:rPr>
              <w:t>-</w:t>
            </w:r>
          </w:p>
        </w:tc>
        <w:tc>
          <w:tcPr>
            <w:tcW w:w="1213" w:type="dxa"/>
            <w:vAlign w:val="center"/>
          </w:tcPr>
          <w:p w:rsidRPr="001E5472" w:rsidR="005F7331" w:rsidP="000D0FE3" w:rsidRDefault="005F7331" w14:paraId="305CF39C" w14:textId="77777777">
            <w:pPr>
              <w:jc w:val="center"/>
              <w:rPr>
                <w:sz w:val="16"/>
              </w:rPr>
            </w:pPr>
            <w:r>
              <w:rPr>
                <w:sz w:val="16"/>
              </w:rPr>
              <w:t>Regels</w:t>
            </w:r>
          </w:p>
        </w:tc>
        <w:tc>
          <w:tcPr>
            <w:tcW w:w="1213" w:type="dxa"/>
            <w:vAlign w:val="center"/>
          </w:tcPr>
          <w:p w:rsidRPr="001E5472" w:rsidR="005F7331" w:rsidP="000D0FE3" w:rsidRDefault="005F7331" w14:paraId="78FA68DB" w14:textId="77777777">
            <w:pPr>
              <w:jc w:val="center"/>
              <w:rPr>
                <w:sz w:val="16"/>
              </w:rPr>
            </w:pPr>
            <w:r>
              <w:rPr>
                <w:sz w:val="16"/>
              </w:rPr>
              <w:t>Nee</w:t>
            </w:r>
          </w:p>
        </w:tc>
        <w:tc>
          <w:tcPr>
            <w:tcW w:w="1213" w:type="dxa"/>
            <w:vAlign w:val="center"/>
          </w:tcPr>
          <w:p w:rsidRPr="001E5472" w:rsidR="005F7331" w:rsidP="000D0FE3" w:rsidRDefault="005F7331" w14:paraId="39959AD0" w14:textId="77777777">
            <w:pPr>
              <w:jc w:val="center"/>
              <w:rPr>
                <w:sz w:val="16"/>
              </w:rPr>
            </w:pPr>
            <w:r>
              <w:rPr>
                <w:sz w:val="16"/>
              </w:rPr>
              <w:t>Nee</w:t>
            </w:r>
          </w:p>
        </w:tc>
        <w:tc>
          <w:tcPr>
            <w:tcW w:w="1213" w:type="dxa"/>
            <w:vAlign w:val="center"/>
          </w:tcPr>
          <w:p w:rsidRPr="001E5472" w:rsidR="005F7331" w:rsidP="000D0FE3" w:rsidRDefault="005F7331" w14:paraId="3B60DDC7" w14:textId="77777777">
            <w:pPr>
              <w:jc w:val="center"/>
              <w:rPr>
                <w:sz w:val="16"/>
              </w:rPr>
            </w:pPr>
            <w:r>
              <w:rPr>
                <w:sz w:val="16"/>
              </w:rPr>
              <w:t>Nee</w:t>
            </w:r>
          </w:p>
        </w:tc>
        <w:tc>
          <w:tcPr>
            <w:tcW w:w="1214" w:type="dxa"/>
            <w:vAlign w:val="center"/>
          </w:tcPr>
          <w:p w:rsidRPr="001E5472" w:rsidR="005F7331" w:rsidP="000D0FE3" w:rsidRDefault="005F7331" w14:paraId="0E28E853" w14:textId="77777777">
            <w:pPr>
              <w:jc w:val="center"/>
              <w:rPr>
                <w:sz w:val="16"/>
              </w:rPr>
            </w:pPr>
            <w:r>
              <w:rPr>
                <w:sz w:val="16"/>
              </w:rPr>
              <w:t>Nee</w:t>
            </w:r>
          </w:p>
        </w:tc>
      </w:tr>
      <w:tr w:rsidR="005F7331" w:rsidTr="000D0FE3" w14:paraId="465B74C3" w14:textId="77777777">
        <w:tc>
          <w:tcPr>
            <w:tcW w:w="1271" w:type="dxa"/>
          </w:tcPr>
          <w:p w:rsidRPr="001E5472" w:rsidR="005F7331" w:rsidP="000D0FE3" w:rsidRDefault="005F7331" w14:paraId="164C6345" w14:textId="77777777">
            <w:pPr>
              <w:rPr>
                <w:b/>
                <w:sz w:val="16"/>
              </w:rPr>
            </w:pPr>
            <w:r w:rsidRPr="001E5472">
              <w:rPr>
                <w:b/>
                <w:sz w:val="16"/>
              </w:rPr>
              <w:t>DMZ</w:t>
            </w:r>
          </w:p>
        </w:tc>
        <w:tc>
          <w:tcPr>
            <w:tcW w:w="1213" w:type="dxa"/>
            <w:vAlign w:val="center"/>
          </w:tcPr>
          <w:p w:rsidRPr="001E5472" w:rsidR="005F7331" w:rsidP="000D0FE3" w:rsidRDefault="005F7331" w14:paraId="0B890298" w14:textId="77777777">
            <w:pPr>
              <w:jc w:val="center"/>
              <w:rPr>
                <w:sz w:val="16"/>
              </w:rPr>
            </w:pPr>
            <w:r>
              <w:rPr>
                <w:sz w:val="16"/>
              </w:rPr>
              <w:t>Ja/Regels</w:t>
            </w:r>
          </w:p>
        </w:tc>
        <w:tc>
          <w:tcPr>
            <w:tcW w:w="1213" w:type="dxa"/>
            <w:vAlign w:val="center"/>
          </w:tcPr>
          <w:p w:rsidRPr="001E5472" w:rsidR="005F7331" w:rsidP="000D0FE3" w:rsidRDefault="005F7331" w14:paraId="2235415C" w14:textId="77777777">
            <w:pPr>
              <w:jc w:val="center"/>
              <w:rPr>
                <w:sz w:val="16"/>
              </w:rPr>
            </w:pPr>
            <w:r>
              <w:rPr>
                <w:sz w:val="16"/>
              </w:rPr>
              <w:t>-</w:t>
            </w:r>
          </w:p>
        </w:tc>
        <w:tc>
          <w:tcPr>
            <w:tcW w:w="1213" w:type="dxa"/>
            <w:vAlign w:val="center"/>
          </w:tcPr>
          <w:p w:rsidRPr="001E5472" w:rsidR="005F7331" w:rsidP="000D0FE3" w:rsidRDefault="005F7331" w14:paraId="70192C7A" w14:textId="77777777">
            <w:pPr>
              <w:jc w:val="center"/>
              <w:rPr>
                <w:sz w:val="16"/>
              </w:rPr>
            </w:pPr>
            <w:r>
              <w:rPr>
                <w:sz w:val="16"/>
              </w:rPr>
              <w:t>Regels</w:t>
            </w:r>
          </w:p>
        </w:tc>
        <w:tc>
          <w:tcPr>
            <w:tcW w:w="1213" w:type="dxa"/>
            <w:vAlign w:val="center"/>
          </w:tcPr>
          <w:p w:rsidRPr="001E5472" w:rsidR="005F7331" w:rsidP="000D0FE3" w:rsidRDefault="005F7331" w14:paraId="10CC3E28" w14:textId="77777777">
            <w:pPr>
              <w:jc w:val="center"/>
              <w:rPr>
                <w:sz w:val="16"/>
              </w:rPr>
            </w:pPr>
            <w:r>
              <w:rPr>
                <w:sz w:val="16"/>
              </w:rPr>
              <w:t>Regels</w:t>
            </w:r>
          </w:p>
        </w:tc>
        <w:tc>
          <w:tcPr>
            <w:tcW w:w="1213" w:type="dxa"/>
            <w:vAlign w:val="center"/>
          </w:tcPr>
          <w:p w:rsidRPr="001E5472" w:rsidR="005F7331" w:rsidP="000D0FE3" w:rsidRDefault="005F7331" w14:paraId="0679457F" w14:textId="77777777">
            <w:pPr>
              <w:jc w:val="center"/>
              <w:rPr>
                <w:sz w:val="16"/>
              </w:rPr>
            </w:pPr>
            <w:r>
              <w:rPr>
                <w:sz w:val="16"/>
              </w:rPr>
              <w:t>Nee</w:t>
            </w:r>
          </w:p>
        </w:tc>
        <w:tc>
          <w:tcPr>
            <w:tcW w:w="1214" w:type="dxa"/>
            <w:vAlign w:val="center"/>
          </w:tcPr>
          <w:p w:rsidRPr="001E5472" w:rsidR="005F7331" w:rsidP="000D0FE3" w:rsidRDefault="005F7331" w14:paraId="756BDF1E" w14:textId="77777777">
            <w:pPr>
              <w:jc w:val="center"/>
              <w:rPr>
                <w:sz w:val="16"/>
              </w:rPr>
            </w:pPr>
            <w:r>
              <w:rPr>
                <w:sz w:val="16"/>
              </w:rPr>
              <w:t>Nee</w:t>
            </w:r>
          </w:p>
        </w:tc>
      </w:tr>
      <w:tr w:rsidR="005F7331" w:rsidTr="000D0FE3" w14:paraId="1EDF6BB0" w14:textId="77777777">
        <w:tc>
          <w:tcPr>
            <w:tcW w:w="1271" w:type="dxa"/>
          </w:tcPr>
          <w:p w:rsidRPr="001E5472" w:rsidR="005F7331" w:rsidP="000D0FE3" w:rsidRDefault="005F7331" w14:paraId="3D9B4836" w14:textId="77777777">
            <w:pPr>
              <w:rPr>
                <w:b/>
                <w:sz w:val="16"/>
              </w:rPr>
            </w:pPr>
            <w:r w:rsidRPr="001E5472">
              <w:rPr>
                <w:b/>
                <w:sz w:val="16"/>
              </w:rPr>
              <w:t>TI Cloud</w:t>
            </w:r>
          </w:p>
        </w:tc>
        <w:tc>
          <w:tcPr>
            <w:tcW w:w="1213" w:type="dxa"/>
            <w:vAlign w:val="center"/>
          </w:tcPr>
          <w:p w:rsidRPr="001E5472" w:rsidR="005F7331" w:rsidP="000D0FE3" w:rsidRDefault="005F7331" w14:paraId="092E24A0" w14:textId="77777777">
            <w:pPr>
              <w:jc w:val="center"/>
              <w:rPr>
                <w:sz w:val="16"/>
              </w:rPr>
            </w:pPr>
            <w:r>
              <w:rPr>
                <w:sz w:val="16"/>
              </w:rPr>
              <w:t>Ja/Regels</w:t>
            </w:r>
          </w:p>
        </w:tc>
        <w:tc>
          <w:tcPr>
            <w:tcW w:w="1213" w:type="dxa"/>
            <w:vAlign w:val="center"/>
          </w:tcPr>
          <w:p w:rsidRPr="001E5472" w:rsidR="005F7331" w:rsidP="000D0FE3" w:rsidRDefault="005F7331" w14:paraId="4A3FBBE8" w14:textId="77777777">
            <w:pPr>
              <w:jc w:val="center"/>
              <w:rPr>
                <w:sz w:val="16"/>
              </w:rPr>
            </w:pPr>
            <w:r>
              <w:rPr>
                <w:sz w:val="16"/>
              </w:rPr>
              <w:t>Ja/Regels</w:t>
            </w:r>
          </w:p>
        </w:tc>
        <w:tc>
          <w:tcPr>
            <w:tcW w:w="1213" w:type="dxa"/>
            <w:vAlign w:val="center"/>
          </w:tcPr>
          <w:p w:rsidRPr="001E5472" w:rsidR="005F7331" w:rsidP="000D0FE3" w:rsidRDefault="005F7331" w14:paraId="0A188C73" w14:textId="77777777">
            <w:pPr>
              <w:jc w:val="center"/>
              <w:rPr>
                <w:sz w:val="16"/>
              </w:rPr>
            </w:pPr>
            <w:r>
              <w:rPr>
                <w:sz w:val="16"/>
              </w:rPr>
              <w:t>-</w:t>
            </w:r>
          </w:p>
        </w:tc>
        <w:tc>
          <w:tcPr>
            <w:tcW w:w="1213" w:type="dxa"/>
            <w:vAlign w:val="center"/>
          </w:tcPr>
          <w:p w:rsidRPr="001E5472" w:rsidR="005F7331" w:rsidP="000D0FE3" w:rsidRDefault="005F7331" w14:paraId="6AD0D118" w14:textId="77777777">
            <w:pPr>
              <w:jc w:val="center"/>
              <w:rPr>
                <w:sz w:val="16"/>
              </w:rPr>
            </w:pPr>
            <w:r>
              <w:rPr>
                <w:sz w:val="16"/>
              </w:rPr>
              <w:t>Nee</w:t>
            </w:r>
          </w:p>
        </w:tc>
        <w:tc>
          <w:tcPr>
            <w:tcW w:w="1213" w:type="dxa"/>
            <w:vAlign w:val="center"/>
          </w:tcPr>
          <w:p w:rsidRPr="001E5472" w:rsidR="005F7331" w:rsidP="000D0FE3" w:rsidRDefault="005F7331" w14:paraId="67F28432" w14:textId="77777777">
            <w:pPr>
              <w:jc w:val="center"/>
              <w:rPr>
                <w:sz w:val="16"/>
              </w:rPr>
            </w:pPr>
            <w:r>
              <w:rPr>
                <w:sz w:val="16"/>
              </w:rPr>
              <w:t>Nee</w:t>
            </w:r>
          </w:p>
        </w:tc>
        <w:tc>
          <w:tcPr>
            <w:tcW w:w="1214" w:type="dxa"/>
            <w:vAlign w:val="center"/>
          </w:tcPr>
          <w:p w:rsidRPr="001E5472" w:rsidR="005F7331" w:rsidP="000D0FE3" w:rsidRDefault="005F7331" w14:paraId="5DC66361" w14:textId="77777777">
            <w:pPr>
              <w:jc w:val="center"/>
              <w:rPr>
                <w:sz w:val="16"/>
              </w:rPr>
            </w:pPr>
            <w:r>
              <w:rPr>
                <w:sz w:val="16"/>
              </w:rPr>
              <w:t>Nee</w:t>
            </w:r>
          </w:p>
        </w:tc>
      </w:tr>
      <w:tr w:rsidR="005F7331" w:rsidTr="000D0FE3" w14:paraId="5504A762" w14:textId="77777777">
        <w:tc>
          <w:tcPr>
            <w:tcW w:w="1271" w:type="dxa"/>
          </w:tcPr>
          <w:p w:rsidRPr="001E5472" w:rsidR="005F7331" w:rsidP="000D0FE3" w:rsidRDefault="005F7331" w14:paraId="7C33048B" w14:textId="77777777">
            <w:pPr>
              <w:rPr>
                <w:b/>
                <w:sz w:val="16"/>
              </w:rPr>
            </w:pPr>
            <w:proofErr w:type="spellStart"/>
            <w:r w:rsidRPr="001E5472">
              <w:rPr>
                <w:b/>
                <w:sz w:val="16"/>
              </w:rPr>
              <w:t>Utility</w:t>
            </w:r>
            <w:proofErr w:type="spellEnd"/>
          </w:p>
        </w:tc>
        <w:tc>
          <w:tcPr>
            <w:tcW w:w="1213" w:type="dxa"/>
            <w:vAlign w:val="center"/>
          </w:tcPr>
          <w:p w:rsidRPr="001E5472" w:rsidR="005F7331" w:rsidP="000D0FE3" w:rsidRDefault="005F7331" w14:paraId="4C423EE2" w14:textId="77777777">
            <w:pPr>
              <w:jc w:val="center"/>
              <w:rPr>
                <w:sz w:val="16"/>
              </w:rPr>
            </w:pPr>
            <w:r>
              <w:rPr>
                <w:sz w:val="16"/>
              </w:rPr>
              <w:t>Ja/Regels</w:t>
            </w:r>
          </w:p>
        </w:tc>
        <w:tc>
          <w:tcPr>
            <w:tcW w:w="1213" w:type="dxa"/>
            <w:vAlign w:val="center"/>
          </w:tcPr>
          <w:p w:rsidRPr="001E5472" w:rsidR="005F7331" w:rsidP="000D0FE3" w:rsidRDefault="005F7331" w14:paraId="24733DA5" w14:textId="77777777">
            <w:pPr>
              <w:jc w:val="center"/>
              <w:rPr>
                <w:sz w:val="16"/>
              </w:rPr>
            </w:pPr>
            <w:r>
              <w:rPr>
                <w:sz w:val="16"/>
              </w:rPr>
              <w:t>Ja/Regels</w:t>
            </w:r>
          </w:p>
        </w:tc>
        <w:tc>
          <w:tcPr>
            <w:tcW w:w="1213" w:type="dxa"/>
            <w:vAlign w:val="center"/>
          </w:tcPr>
          <w:p w:rsidRPr="001E5472" w:rsidR="005F7331" w:rsidP="000D0FE3" w:rsidRDefault="005F7331" w14:paraId="741098BD" w14:textId="77777777">
            <w:pPr>
              <w:jc w:val="center"/>
              <w:rPr>
                <w:sz w:val="16"/>
              </w:rPr>
            </w:pPr>
            <w:r>
              <w:rPr>
                <w:sz w:val="16"/>
              </w:rPr>
              <w:t>Nee</w:t>
            </w:r>
          </w:p>
        </w:tc>
        <w:tc>
          <w:tcPr>
            <w:tcW w:w="1213" w:type="dxa"/>
            <w:vAlign w:val="center"/>
          </w:tcPr>
          <w:p w:rsidRPr="001E5472" w:rsidR="005F7331" w:rsidP="000D0FE3" w:rsidRDefault="005F7331" w14:paraId="3BC07489" w14:textId="77777777">
            <w:pPr>
              <w:jc w:val="center"/>
              <w:rPr>
                <w:sz w:val="16"/>
              </w:rPr>
            </w:pPr>
            <w:r>
              <w:rPr>
                <w:sz w:val="16"/>
              </w:rPr>
              <w:t>-</w:t>
            </w:r>
          </w:p>
        </w:tc>
        <w:tc>
          <w:tcPr>
            <w:tcW w:w="1213" w:type="dxa"/>
            <w:vAlign w:val="center"/>
          </w:tcPr>
          <w:p w:rsidRPr="001E5472" w:rsidR="005F7331" w:rsidP="000D0FE3" w:rsidRDefault="005F7331" w14:paraId="61437892" w14:textId="77777777">
            <w:pPr>
              <w:jc w:val="center"/>
              <w:rPr>
                <w:sz w:val="16"/>
              </w:rPr>
            </w:pPr>
            <w:r>
              <w:rPr>
                <w:sz w:val="16"/>
              </w:rPr>
              <w:t>Ja</w:t>
            </w:r>
          </w:p>
        </w:tc>
        <w:tc>
          <w:tcPr>
            <w:tcW w:w="1214" w:type="dxa"/>
            <w:vAlign w:val="center"/>
          </w:tcPr>
          <w:p w:rsidRPr="001E5472" w:rsidR="005F7331" w:rsidP="000D0FE3" w:rsidRDefault="005F7331" w14:paraId="747559D8" w14:textId="77777777">
            <w:pPr>
              <w:jc w:val="center"/>
              <w:rPr>
                <w:sz w:val="16"/>
              </w:rPr>
            </w:pPr>
            <w:r>
              <w:rPr>
                <w:sz w:val="16"/>
              </w:rPr>
              <w:t>Ja</w:t>
            </w:r>
          </w:p>
        </w:tc>
      </w:tr>
      <w:tr w:rsidR="005F7331" w:rsidTr="000D0FE3" w14:paraId="57F7196A" w14:textId="77777777">
        <w:tc>
          <w:tcPr>
            <w:tcW w:w="1271" w:type="dxa"/>
          </w:tcPr>
          <w:p w:rsidRPr="001E5472" w:rsidR="005F7331" w:rsidP="000D0FE3" w:rsidRDefault="005F7331" w14:paraId="2E963471" w14:textId="77777777">
            <w:pPr>
              <w:rPr>
                <w:b/>
                <w:sz w:val="16"/>
              </w:rPr>
            </w:pPr>
            <w:r w:rsidRPr="001E5472">
              <w:rPr>
                <w:b/>
                <w:sz w:val="16"/>
              </w:rPr>
              <w:t>LAN</w:t>
            </w:r>
          </w:p>
        </w:tc>
        <w:tc>
          <w:tcPr>
            <w:tcW w:w="1213" w:type="dxa"/>
            <w:vAlign w:val="center"/>
          </w:tcPr>
          <w:p w:rsidRPr="001E5472" w:rsidR="005F7331" w:rsidP="000D0FE3" w:rsidRDefault="005F7331" w14:paraId="5366A4B9" w14:textId="77777777">
            <w:pPr>
              <w:jc w:val="center"/>
              <w:rPr>
                <w:sz w:val="16"/>
              </w:rPr>
            </w:pPr>
            <w:r>
              <w:rPr>
                <w:sz w:val="16"/>
              </w:rPr>
              <w:t>Nee</w:t>
            </w:r>
          </w:p>
        </w:tc>
        <w:tc>
          <w:tcPr>
            <w:tcW w:w="1213" w:type="dxa"/>
            <w:vAlign w:val="center"/>
          </w:tcPr>
          <w:p w:rsidRPr="001E5472" w:rsidR="005F7331" w:rsidP="000D0FE3" w:rsidRDefault="005F7331" w14:paraId="23CA2699" w14:textId="77777777">
            <w:pPr>
              <w:jc w:val="center"/>
              <w:rPr>
                <w:sz w:val="16"/>
              </w:rPr>
            </w:pPr>
            <w:r>
              <w:rPr>
                <w:sz w:val="16"/>
              </w:rPr>
              <w:t>Nee</w:t>
            </w:r>
          </w:p>
        </w:tc>
        <w:tc>
          <w:tcPr>
            <w:tcW w:w="1213" w:type="dxa"/>
            <w:vAlign w:val="center"/>
          </w:tcPr>
          <w:p w:rsidRPr="001E5472" w:rsidR="005F7331" w:rsidP="000D0FE3" w:rsidRDefault="005F7331" w14:paraId="1D3789CF" w14:textId="77777777">
            <w:pPr>
              <w:jc w:val="center"/>
              <w:rPr>
                <w:sz w:val="16"/>
              </w:rPr>
            </w:pPr>
            <w:r>
              <w:rPr>
                <w:sz w:val="16"/>
              </w:rPr>
              <w:t>Nee</w:t>
            </w:r>
          </w:p>
        </w:tc>
        <w:tc>
          <w:tcPr>
            <w:tcW w:w="1213" w:type="dxa"/>
            <w:vAlign w:val="center"/>
          </w:tcPr>
          <w:p w:rsidRPr="001E5472" w:rsidR="005F7331" w:rsidP="000D0FE3" w:rsidRDefault="005F7331" w14:paraId="76AE95F3" w14:textId="77777777">
            <w:pPr>
              <w:jc w:val="center"/>
              <w:rPr>
                <w:sz w:val="16"/>
              </w:rPr>
            </w:pPr>
            <w:r>
              <w:rPr>
                <w:sz w:val="16"/>
              </w:rPr>
              <w:t>Nee</w:t>
            </w:r>
          </w:p>
        </w:tc>
        <w:tc>
          <w:tcPr>
            <w:tcW w:w="1213" w:type="dxa"/>
            <w:vAlign w:val="center"/>
          </w:tcPr>
          <w:p w:rsidRPr="001E5472" w:rsidR="005F7331" w:rsidP="000D0FE3" w:rsidRDefault="005F7331" w14:paraId="22BB7D9F" w14:textId="77777777">
            <w:pPr>
              <w:jc w:val="center"/>
              <w:rPr>
                <w:sz w:val="16"/>
              </w:rPr>
            </w:pPr>
            <w:r>
              <w:rPr>
                <w:sz w:val="16"/>
              </w:rPr>
              <w:t>-</w:t>
            </w:r>
          </w:p>
        </w:tc>
        <w:tc>
          <w:tcPr>
            <w:tcW w:w="1214" w:type="dxa"/>
            <w:vAlign w:val="center"/>
          </w:tcPr>
          <w:p w:rsidRPr="001E5472" w:rsidR="005F7331" w:rsidP="000D0FE3" w:rsidRDefault="005F7331" w14:paraId="0DCEF76F" w14:textId="77777777">
            <w:pPr>
              <w:jc w:val="center"/>
              <w:rPr>
                <w:sz w:val="16"/>
              </w:rPr>
            </w:pPr>
            <w:r>
              <w:rPr>
                <w:sz w:val="16"/>
              </w:rPr>
              <w:t>Nee</w:t>
            </w:r>
          </w:p>
        </w:tc>
      </w:tr>
      <w:tr w:rsidR="005F7331" w:rsidTr="000D0FE3" w14:paraId="52998819" w14:textId="77777777">
        <w:tc>
          <w:tcPr>
            <w:tcW w:w="1271" w:type="dxa"/>
          </w:tcPr>
          <w:p w:rsidRPr="001E5472" w:rsidR="005F7331" w:rsidP="000D0FE3" w:rsidRDefault="005F7331" w14:paraId="3D96EB46" w14:textId="77777777">
            <w:pPr>
              <w:rPr>
                <w:b/>
                <w:sz w:val="16"/>
              </w:rPr>
            </w:pPr>
            <w:r w:rsidRPr="001E5472">
              <w:rPr>
                <w:b/>
                <w:sz w:val="16"/>
              </w:rPr>
              <w:t>LAN WIFI</w:t>
            </w:r>
          </w:p>
        </w:tc>
        <w:tc>
          <w:tcPr>
            <w:tcW w:w="1213" w:type="dxa"/>
            <w:vAlign w:val="center"/>
          </w:tcPr>
          <w:p w:rsidRPr="001E5472" w:rsidR="005F7331" w:rsidP="000D0FE3" w:rsidRDefault="005F7331" w14:paraId="61CCA841" w14:textId="77777777">
            <w:pPr>
              <w:jc w:val="center"/>
              <w:rPr>
                <w:sz w:val="16"/>
              </w:rPr>
            </w:pPr>
            <w:r>
              <w:rPr>
                <w:sz w:val="16"/>
              </w:rPr>
              <w:t>Nee</w:t>
            </w:r>
          </w:p>
        </w:tc>
        <w:tc>
          <w:tcPr>
            <w:tcW w:w="1213" w:type="dxa"/>
            <w:vAlign w:val="center"/>
          </w:tcPr>
          <w:p w:rsidRPr="001E5472" w:rsidR="005F7331" w:rsidP="000D0FE3" w:rsidRDefault="005F7331" w14:paraId="035FBEED" w14:textId="77777777">
            <w:pPr>
              <w:jc w:val="center"/>
              <w:rPr>
                <w:sz w:val="16"/>
              </w:rPr>
            </w:pPr>
            <w:proofErr w:type="spellStart"/>
            <w:r>
              <w:rPr>
                <w:sz w:val="16"/>
              </w:rPr>
              <w:t>NEe</w:t>
            </w:r>
            <w:proofErr w:type="spellEnd"/>
          </w:p>
        </w:tc>
        <w:tc>
          <w:tcPr>
            <w:tcW w:w="1213" w:type="dxa"/>
            <w:vAlign w:val="center"/>
          </w:tcPr>
          <w:p w:rsidRPr="001E5472" w:rsidR="005F7331" w:rsidP="000D0FE3" w:rsidRDefault="005F7331" w14:paraId="0B2C4080" w14:textId="77777777">
            <w:pPr>
              <w:jc w:val="center"/>
              <w:rPr>
                <w:sz w:val="16"/>
              </w:rPr>
            </w:pPr>
            <w:r>
              <w:rPr>
                <w:sz w:val="16"/>
              </w:rPr>
              <w:t>Nee</w:t>
            </w:r>
          </w:p>
        </w:tc>
        <w:tc>
          <w:tcPr>
            <w:tcW w:w="1213" w:type="dxa"/>
            <w:vAlign w:val="center"/>
          </w:tcPr>
          <w:p w:rsidRPr="001E5472" w:rsidR="005F7331" w:rsidP="000D0FE3" w:rsidRDefault="005F7331" w14:paraId="3BB31D08" w14:textId="77777777">
            <w:pPr>
              <w:jc w:val="center"/>
              <w:rPr>
                <w:sz w:val="16"/>
              </w:rPr>
            </w:pPr>
            <w:r>
              <w:rPr>
                <w:sz w:val="16"/>
              </w:rPr>
              <w:t>Nee</w:t>
            </w:r>
          </w:p>
        </w:tc>
        <w:tc>
          <w:tcPr>
            <w:tcW w:w="1213" w:type="dxa"/>
            <w:vAlign w:val="center"/>
          </w:tcPr>
          <w:p w:rsidRPr="001E5472" w:rsidR="005F7331" w:rsidP="000D0FE3" w:rsidRDefault="005F7331" w14:paraId="616D8E07" w14:textId="77777777">
            <w:pPr>
              <w:jc w:val="center"/>
              <w:rPr>
                <w:sz w:val="16"/>
              </w:rPr>
            </w:pPr>
            <w:r>
              <w:rPr>
                <w:sz w:val="16"/>
              </w:rPr>
              <w:t>Nee</w:t>
            </w:r>
          </w:p>
        </w:tc>
        <w:tc>
          <w:tcPr>
            <w:tcW w:w="1214" w:type="dxa"/>
            <w:vAlign w:val="center"/>
          </w:tcPr>
          <w:p w:rsidRPr="001E5472" w:rsidR="005F7331" w:rsidP="000D0FE3" w:rsidRDefault="005F7331" w14:paraId="42EE7F61" w14:textId="77777777">
            <w:pPr>
              <w:jc w:val="center"/>
              <w:rPr>
                <w:sz w:val="16"/>
              </w:rPr>
            </w:pPr>
            <w:r>
              <w:rPr>
                <w:sz w:val="16"/>
              </w:rPr>
              <w:t>-</w:t>
            </w:r>
          </w:p>
        </w:tc>
      </w:tr>
    </w:tbl>
    <w:p w:rsidR="005F7331" w:rsidP="005F7331" w:rsidRDefault="005F7331" w14:paraId="67071B72" w14:textId="77777777"/>
    <w:p w:rsidR="005F7331" w:rsidP="005F7331" w:rsidRDefault="005F7331" w14:paraId="16B4C1A1" w14:textId="77777777">
      <w:pPr>
        <w:pStyle w:val="Heading3"/>
      </w:pPr>
      <w:bookmarkStart w:name="_Toc12876742" w:id="28"/>
      <w:bookmarkStart w:name="_Toc57407581" w:id="29"/>
      <w:r>
        <w:t>DMZ</w:t>
      </w:r>
      <w:bookmarkEnd w:id="28"/>
      <w:bookmarkEnd w:id="29"/>
    </w:p>
    <w:p w:rsidR="005F7331" w:rsidP="005F7331" w:rsidRDefault="005F7331" w14:paraId="2F74EF77" w14:textId="77777777">
      <w:r>
        <w:t>In de De-</w:t>
      </w:r>
      <w:proofErr w:type="spellStart"/>
      <w:r>
        <w:t>Militarized</w:t>
      </w:r>
      <w:proofErr w:type="spellEnd"/>
      <w:r>
        <w:t xml:space="preserve"> Zone (DMZ) staan servers die zowel vanaf Internet/Avans-netwerk als vanuit het interne netwerk (via een beperkt aantal poorten) benaderd moeten kunnen worden. In de DMZ bevindt zicht minimaal een webserver die dynamische webpagina’s kan genereren en een </w:t>
      </w:r>
      <w:proofErr w:type="spellStart"/>
      <w:r>
        <w:t>Intrusion</w:t>
      </w:r>
      <w:proofErr w:type="spellEnd"/>
      <w:r>
        <w:t xml:space="preserve"> </w:t>
      </w:r>
      <w:proofErr w:type="spellStart"/>
      <w:r>
        <w:t>Detection</w:t>
      </w:r>
      <w:proofErr w:type="spellEnd"/>
      <w:r>
        <w:t xml:space="preserve"> System (IDS) dat het complete netwerk bewaakt.</w:t>
      </w:r>
    </w:p>
    <w:p w:rsidR="005F7331" w:rsidP="005F7331" w:rsidRDefault="005F7331" w14:paraId="341387FD" w14:textId="77777777">
      <w:pPr>
        <w:pStyle w:val="Heading3"/>
      </w:pPr>
      <w:bookmarkStart w:name="_Toc12876743" w:id="30"/>
      <w:bookmarkStart w:name="_Toc57407582" w:id="31"/>
      <w:r>
        <w:t>LAN</w:t>
      </w:r>
      <w:bookmarkEnd w:id="30"/>
      <w:bookmarkEnd w:id="31"/>
    </w:p>
    <w:p w:rsidR="005F7331" w:rsidP="005F7331" w:rsidRDefault="005F7331" w14:paraId="6C54D3FE" w14:textId="77777777">
      <w:r>
        <w:t xml:space="preserve">In het LAN zijn in het SENDLAB alle </w:t>
      </w:r>
      <w:proofErr w:type="spellStart"/>
      <w:r>
        <w:t>devices</w:t>
      </w:r>
      <w:proofErr w:type="spellEnd"/>
      <w:r>
        <w:t xml:space="preserve"> aangesloten met een vaste netwerkinterface.</w:t>
      </w:r>
    </w:p>
    <w:p w:rsidR="005F7331" w:rsidP="005F7331" w:rsidRDefault="005F7331" w14:paraId="0D55A45F" w14:textId="77777777"/>
    <w:p w:rsidR="005F7331" w:rsidP="005F7331" w:rsidRDefault="005F7331" w14:paraId="298F95F9" w14:textId="77777777">
      <w:pPr>
        <w:pStyle w:val="Heading3"/>
      </w:pPr>
      <w:bookmarkStart w:name="_Toc12876744" w:id="32"/>
      <w:bookmarkStart w:name="_Toc57407583" w:id="33"/>
      <w:proofErr w:type="spellStart"/>
      <w:r>
        <w:t>WiFi</w:t>
      </w:r>
      <w:bookmarkEnd w:id="32"/>
      <w:bookmarkEnd w:id="33"/>
      <w:proofErr w:type="spellEnd"/>
    </w:p>
    <w:p w:rsidR="005F7331" w:rsidP="005F7331" w:rsidRDefault="005F7331" w14:paraId="0479338C" w14:textId="77777777">
      <w:r>
        <w:t xml:space="preserve">In het </w:t>
      </w:r>
      <w:proofErr w:type="spellStart"/>
      <w:r>
        <w:t>WiFi</w:t>
      </w:r>
      <w:proofErr w:type="spellEnd"/>
      <w:r>
        <w:t xml:space="preserve">-netwerk zijn in het SENDLAB alle </w:t>
      </w:r>
      <w:proofErr w:type="spellStart"/>
      <w:r>
        <w:t>devices</w:t>
      </w:r>
      <w:proofErr w:type="spellEnd"/>
      <w:r>
        <w:t xml:space="preserve"> aangesloten met een </w:t>
      </w:r>
      <w:proofErr w:type="spellStart"/>
      <w:r>
        <w:t>wireless</w:t>
      </w:r>
      <w:proofErr w:type="spellEnd"/>
    </w:p>
    <w:p w:rsidR="005F7331" w:rsidP="005F7331" w:rsidRDefault="005F7331" w14:paraId="38BB3D47" w14:textId="77777777">
      <w:r>
        <w:t>netwerkinterface.</w:t>
      </w:r>
    </w:p>
    <w:p w:rsidR="005F7331" w:rsidP="005F7331" w:rsidRDefault="005F7331" w14:paraId="022AA836" w14:textId="77777777"/>
    <w:p w:rsidR="005F7331" w:rsidP="005F7331" w:rsidRDefault="005F7331" w14:paraId="3983C3CF" w14:textId="77777777">
      <w:pPr>
        <w:pStyle w:val="Heading3"/>
      </w:pPr>
      <w:bookmarkStart w:name="_Toc12876745" w:id="34"/>
      <w:bookmarkStart w:name="_Toc57407584" w:id="35"/>
      <w:proofErr w:type="spellStart"/>
      <w:r>
        <w:t>Utility</w:t>
      </w:r>
      <w:bookmarkEnd w:id="34"/>
      <w:bookmarkEnd w:id="35"/>
      <w:proofErr w:type="spellEnd"/>
    </w:p>
    <w:p w:rsidR="005F7331" w:rsidP="005F7331" w:rsidRDefault="005F7331" w14:paraId="0EFBABC7" w14:textId="77777777">
      <w:r>
        <w:t xml:space="preserve">In het </w:t>
      </w:r>
      <w:proofErr w:type="spellStart"/>
      <w:r>
        <w:t>Utility</w:t>
      </w:r>
      <w:proofErr w:type="spellEnd"/>
      <w:r>
        <w:t xml:space="preserve">-netwerk zijn alle </w:t>
      </w:r>
      <w:proofErr w:type="spellStart"/>
      <w:r>
        <w:t>hosts</w:t>
      </w:r>
      <w:proofErr w:type="spellEnd"/>
      <w:r>
        <w:t xml:space="preserve"> opgenomen waarmee </w:t>
      </w:r>
      <w:proofErr w:type="spellStart"/>
      <w:r>
        <w:t>devices</w:t>
      </w:r>
      <w:proofErr w:type="spellEnd"/>
      <w:r>
        <w:t xml:space="preserve"> in het LAN en/of het </w:t>
      </w:r>
      <w:proofErr w:type="spellStart"/>
      <w:r>
        <w:t>WiFi</w:t>
      </w:r>
      <w:proofErr w:type="spellEnd"/>
      <w:r>
        <w:t xml:space="preserve">-netwerk beheerd kunnen worden. Het </w:t>
      </w:r>
      <w:proofErr w:type="spellStart"/>
      <w:r>
        <w:t>Utility</w:t>
      </w:r>
      <w:proofErr w:type="spellEnd"/>
      <w:r>
        <w:t>-netwerk is alleen vanaf het Internet/Avans-netwerk bereikbaar via de DMZ.</w:t>
      </w:r>
    </w:p>
    <w:p w:rsidR="005F7331" w:rsidP="005F7331" w:rsidRDefault="005F7331" w14:paraId="67F9B806" w14:textId="77777777"/>
    <w:p w:rsidR="005F7331" w:rsidP="005F7331" w:rsidRDefault="005F7331" w14:paraId="7215AA00" w14:textId="77777777">
      <w:pPr>
        <w:pStyle w:val="Heading2"/>
      </w:pPr>
      <w:bookmarkStart w:name="_Toc12876746" w:id="36"/>
      <w:bookmarkStart w:name="_Toc57407585" w:id="37"/>
      <w:r>
        <w:t>Realisatie</w:t>
      </w:r>
      <w:bookmarkEnd w:id="36"/>
      <w:bookmarkEnd w:id="37"/>
    </w:p>
    <w:p w:rsidR="005F7331" w:rsidP="005F7331" w:rsidRDefault="005F7331" w14:paraId="4427AA73" w14:textId="77777777">
      <w:r>
        <w:t>In dit hoofdstuk wordt beschreven hoe het netwerk van het SENDLAB werkelijk is gerealiseerd. Dit kan afwijken van de architectuur.</w:t>
      </w:r>
    </w:p>
    <w:p w:rsidR="005F7331" w:rsidP="005F7331" w:rsidRDefault="005F7331" w14:paraId="40C2DFB5" w14:textId="77777777"/>
    <w:p w:rsidRPr="00A94278" w:rsidR="005F7331" w:rsidP="005F7331" w:rsidRDefault="005F7331" w14:paraId="0F0D0C1B" w14:textId="77777777">
      <w:pPr>
        <w:pStyle w:val="Heading3"/>
      </w:pPr>
      <w:bookmarkStart w:name="_Toc12876747" w:id="38"/>
      <w:bookmarkStart w:name="_Toc57407586" w:id="39"/>
      <w:r>
        <w:t>Systeemontwerp</w:t>
      </w:r>
      <w:bookmarkEnd w:id="38"/>
      <w:bookmarkEnd w:id="39"/>
    </w:p>
    <w:p w:rsidR="005F7331" w:rsidP="005F7331" w:rsidRDefault="005F7331" w14:paraId="02962A20" w14:textId="77777777">
      <w:pPr>
        <w:keepNext/>
      </w:pPr>
      <w:r>
        <w:rPr>
          <w:noProof/>
        </w:rPr>
        <w:drawing>
          <wp:inline distT="0" distB="0" distL="0" distR="0" wp14:anchorId="071B28C5" wp14:editId="37F7C8D6">
            <wp:extent cx="5621820" cy="2523607"/>
            <wp:effectExtent l="0" t="0" r="0" b="0"/>
            <wp:docPr id="540487004" name="Afbeelding 5404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2609" t="3802" r="2939" b="1138"/>
                    <a:stretch/>
                  </pic:blipFill>
                  <pic:spPr bwMode="auto">
                    <a:xfrm>
                      <a:off x="0" y="0"/>
                      <a:ext cx="5637118" cy="2530474"/>
                    </a:xfrm>
                    <a:prstGeom prst="rect">
                      <a:avLst/>
                    </a:prstGeom>
                    <a:ln>
                      <a:noFill/>
                    </a:ln>
                    <a:extLst>
                      <a:ext uri="{53640926-AAD7-44D8-BBD7-CCE9431645EC}">
                        <a14:shadowObscured xmlns:a14="http://schemas.microsoft.com/office/drawing/2010/main"/>
                      </a:ext>
                    </a:extLst>
                  </pic:spPr>
                </pic:pic>
              </a:graphicData>
            </a:graphic>
          </wp:inline>
        </w:drawing>
      </w:r>
    </w:p>
    <w:p w:rsidRPr="000765C8" w:rsidR="005F7331" w:rsidP="005F7331" w:rsidRDefault="005F7331" w14:paraId="55DAB795" w14:textId="04111B55">
      <w:pPr>
        <w:pStyle w:val="Caption"/>
      </w:pPr>
      <w:r>
        <w:t xml:space="preserve">Figuur </w:t>
      </w:r>
      <w:r>
        <w:fldChar w:fldCharType="begin"/>
      </w:r>
      <w:r>
        <w:instrText xml:space="preserve"> SEQ Figuur \* ARABIC </w:instrText>
      </w:r>
      <w:r>
        <w:fldChar w:fldCharType="separate"/>
      </w:r>
      <w:r w:rsidR="000D2FDD">
        <w:rPr>
          <w:noProof/>
        </w:rPr>
        <w:t>7</w:t>
      </w:r>
      <w:r>
        <w:fldChar w:fldCharType="end"/>
      </w:r>
      <w:r>
        <w:t xml:space="preserve"> Netwerkontwerp SENDLAB.</w:t>
      </w:r>
    </w:p>
    <w:p w:rsidR="005F7331" w:rsidP="005F7331" w:rsidRDefault="005F7331" w14:paraId="42C1C48B" w14:textId="77777777">
      <w:r>
        <w:t xml:space="preserve">In de bovenstaande figuur wordt weergegeven hoe het huidige netwerk van het SENDLAB is gerealiseerd met de verschillende componenten. Hierin is goed te zien dat het ontwerp gebaseerd is op twee servers, namelijk de gateway en de router. Er is een netwerkswitch toegepast om Virtual </w:t>
      </w:r>
      <w:proofErr w:type="spellStart"/>
      <w:r>
        <w:t>LAN’s</w:t>
      </w:r>
      <w:proofErr w:type="spellEnd"/>
      <w:r>
        <w:t xml:space="preserve"> (</w:t>
      </w:r>
      <w:proofErr w:type="spellStart"/>
      <w:r>
        <w:t>VLANs</w:t>
      </w:r>
      <w:proofErr w:type="spellEnd"/>
      <w:r>
        <w:t>) te realiseren en uiteraard veel netwerkpoort ter beschikking te krijgen. De Router is verantwoordelijk voor de verschillende deelsystemen. In dit geval is de DMZ als een apart netwerk gerealiseerd. In de architectuur wordt het tussenliggende netwerk (in dit geval 10.0.0.0/30) niet als zodanig gebruikt.</w:t>
      </w:r>
    </w:p>
    <w:p w:rsidR="005F7331" w:rsidP="005F7331" w:rsidRDefault="005F7331" w14:paraId="1E9DEB2E" w14:textId="77777777"/>
    <w:p w:rsidR="005F7331" w:rsidP="005F7331" w:rsidRDefault="005F7331" w14:paraId="2B53FFA8" w14:textId="77777777">
      <w:r>
        <w:t xml:space="preserve">Beide servers zijn geïnstalleerd met het Linux operating system </w:t>
      </w:r>
      <w:proofErr w:type="spellStart"/>
      <w:r>
        <w:t>pfSense</w:t>
      </w:r>
      <w:proofErr w:type="spellEnd"/>
      <w:r>
        <w:t>. Deze distributie biedt de mogelijkheid om op een eenvoudige en veilige wijze een netwerk te realiseren met alle mogelijkheden die er zijn op het gebied van veiligheid.</w:t>
      </w:r>
    </w:p>
    <w:p w:rsidR="005F7331" w:rsidP="005F7331" w:rsidRDefault="005F7331" w14:paraId="50838F7F" w14:textId="77777777"/>
    <w:p w:rsidR="005F7331" w:rsidP="005F7331" w:rsidRDefault="005F7331" w14:paraId="6224CF34" w14:textId="77777777">
      <w:pPr>
        <w:pStyle w:val="Heading3"/>
      </w:pPr>
      <w:bookmarkStart w:name="_Toc12876748" w:id="40"/>
      <w:bookmarkStart w:name="_Toc57407587" w:id="41"/>
      <w:r>
        <w:t>Openstaande punten</w:t>
      </w:r>
      <w:bookmarkEnd w:id="40"/>
      <w:bookmarkEnd w:id="41"/>
    </w:p>
    <w:p w:rsidRPr="005F7331" w:rsidR="005F7331" w:rsidP="005F7331" w:rsidRDefault="005F7331" w14:paraId="15374EB6" w14:textId="392DF673">
      <w:r w:rsidRPr="007F030A">
        <w:t xml:space="preserve">Het diagram is </w:t>
      </w:r>
      <w:r>
        <w:t xml:space="preserve">op dit moment </w:t>
      </w:r>
      <w:r w:rsidRPr="007F030A">
        <w:t xml:space="preserve">de enige </w:t>
      </w:r>
      <w:r>
        <w:t xml:space="preserve">beschikbare </w:t>
      </w:r>
      <w:r w:rsidRPr="007F030A">
        <w:t>documentatie</w:t>
      </w:r>
      <w:r>
        <w:t xml:space="preserve"> van het netwerk</w:t>
      </w:r>
      <w:r w:rsidRPr="007F030A">
        <w:t xml:space="preserve">. </w:t>
      </w:r>
      <w:r>
        <w:t xml:space="preserve">Het is niet gelukt om de poorten toe te voegen aan de DMZ VLAN op de Cisco DMZ switch. Wanneer dit gerealiseerd is, dient op de router ervoor gezorgd te worden dat de interface naar de DMZ, dat de twee VLANS (DMZ en Management) onderscheiden wordt </w:t>
      </w:r>
      <w:r w:rsidRPr="007F030A">
        <w:t xml:space="preserve">en de juiste </w:t>
      </w:r>
      <w:r>
        <w:t>firewall-</w:t>
      </w:r>
      <w:r w:rsidRPr="007F030A">
        <w:t xml:space="preserve">regels worden </w:t>
      </w:r>
      <w:r>
        <w:t>toegepast</w:t>
      </w:r>
      <w:r w:rsidRPr="007F030A">
        <w:t>.</w:t>
      </w:r>
      <w:r>
        <w:t xml:space="preserve"> In </w:t>
      </w:r>
      <w:proofErr w:type="spellStart"/>
      <w:r>
        <w:t>pfSense</w:t>
      </w:r>
      <w:proofErr w:type="spellEnd"/>
      <w:r>
        <w:t xml:space="preserve"> kan men bekijken welke firewall-regels zijn ingesteld.</w:t>
      </w:r>
    </w:p>
    <w:p w:rsidR="00644085" w:rsidP="00644085" w:rsidRDefault="00644085" w14:paraId="1EF0E334" w14:textId="62165C3D"/>
    <w:p w:rsidR="005F7331" w:rsidP="00644085" w:rsidRDefault="005F7331" w14:paraId="0EDD7026" w14:textId="04FA3227"/>
    <w:p w:rsidR="001446F5" w:rsidRDefault="001446F5" w14:paraId="2632B82F" w14:textId="77777777">
      <w:pPr>
        <w:spacing w:line="240" w:lineRule="auto"/>
        <w:rPr>
          <w:rFonts w:cs="Arial"/>
          <w:b/>
          <w:bCs/>
          <w:kern w:val="32"/>
          <w:sz w:val="28"/>
          <w:szCs w:val="28"/>
        </w:rPr>
      </w:pPr>
      <w:r>
        <w:br w:type="page"/>
      </w:r>
    </w:p>
    <w:p w:rsidR="005F7331" w:rsidP="005F7331" w:rsidRDefault="005F7331" w14:paraId="0D62BB31" w14:textId="60B54C08">
      <w:pPr>
        <w:pStyle w:val="Heading1"/>
      </w:pPr>
      <w:bookmarkStart w:name="_Toc57407588" w:id="42"/>
      <w:r>
        <w:t>Internet toegang</w:t>
      </w:r>
      <w:bookmarkEnd w:id="42"/>
    </w:p>
    <w:p w:rsidRPr="005F7331" w:rsidR="005F7331" w:rsidP="005F7331" w:rsidRDefault="005F7331" w14:paraId="166148A2" w14:textId="42B52BEF">
      <w:r>
        <w:t xml:space="preserve">Het SENDLAB Cloud dient vanaf het Internet beschikbaar te zijn. De systemen zijn diep weggestopt binnen het Avans netwerk. Om deze systemen beschikbaar te maken wordt op dit moment SSH port </w:t>
      </w:r>
      <w:proofErr w:type="spellStart"/>
      <w:r>
        <w:t>forwarding</w:t>
      </w:r>
      <w:proofErr w:type="spellEnd"/>
      <w:r>
        <w:t xml:space="preserve"> gebruikt vanaf de DMZ.</w:t>
      </w:r>
    </w:p>
    <w:p w:rsidR="005F7331" w:rsidP="005F7331" w:rsidRDefault="005F7331" w14:paraId="56044963" w14:textId="798DF307"/>
    <w:p w:rsidRPr="007D3ED2" w:rsidR="007D3ED2" w:rsidP="007D3ED2" w:rsidRDefault="007D3ED2" w14:paraId="42DC7A70" w14:textId="77777777">
      <w:pPr>
        <w:rPr>
          <w:lang w:val="en-US"/>
        </w:rPr>
      </w:pPr>
      <w:r w:rsidRPr="007D3ED2">
        <w:rPr>
          <w:lang w:val="en-US"/>
        </w:rPr>
        <w:t>SSH Client : 192.168.0.12 ( Fedora 21 )</w:t>
      </w:r>
    </w:p>
    <w:p w:rsidR="007D3ED2" w:rsidP="007D3ED2" w:rsidRDefault="007D3ED2" w14:paraId="55B14CC7" w14:textId="60136C2D">
      <w:pPr>
        <w:rPr>
          <w:lang w:val="en-US"/>
        </w:rPr>
      </w:pPr>
      <w:r w:rsidRPr="007D3ED2">
        <w:rPr>
          <w:lang w:val="en-US"/>
        </w:rPr>
        <w:t>SSH Remote Host : 192.168.0.11 ( CentOS 7 )</w:t>
      </w:r>
    </w:p>
    <w:p w:rsidR="007D3ED2" w:rsidP="007D3ED2" w:rsidRDefault="007D3ED2" w14:paraId="6429E412" w14:textId="22E03EC4">
      <w:pPr>
        <w:rPr>
          <w:lang w:val="en-US"/>
        </w:rPr>
      </w:pPr>
    </w:p>
    <w:p w:rsidR="007D3ED2" w:rsidP="007D3ED2" w:rsidRDefault="007D3ED2" w14:paraId="0FD4B3A8" w14:textId="4902B7EA">
      <w:pPr>
        <w:rPr>
          <w:lang w:val="en-US"/>
        </w:rPr>
      </w:pPr>
      <w:r>
        <w:rPr>
          <w:lang w:val="en-US"/>
        </w:rPr>
        <w:t xml:space="preserve">Login into the SSH Client: </w:t>
      </w:r>
      <w:proofErr w:type="spellStart"/>
      <w:r w:rsidRPr="007D3ED2">
        <w:rPr>
          <w:lang w:val="en-US"/>
        </w:rPr>
        <w:t>ssh</w:t>
      </w:r>
      <w:proofErr w:type="spellEnd"/>
      <w:r w:rsidRPr="007D3ED2">
        <w:rPr>
          <w:lang w:val="en-US"/>
        </w:rPr>
        <w:t xml:space="preserve">-keygen -t </w:t>
      </w:r>
      <w:proofErr w:type="spellStart"/>
      <w:r w:rsidRPr="007D3ED2">
        <w:rPr>
          <w:lang w:val="en-US"/>
        </w:rPr>
        <w:t>rsa</w:t>
      </w:r>
      <w:proofErr w:type="spellEnd"/>
    </w:p>
    <w:p w:rsidR="007D3ED2" w:rsidP="007D3ED2" w:rsidRDefault="007D3ED2" w14:paraId="08565AB0" w14:textId="3812ECBC">
      <w:pPr>
        <w:rPr>
          <w:lang w:val="en-US"/>
        </w:rPr>
      </w:pPr>
      <w:r>
        <w:rPr>
          <w:lang w:val="en-US"/>
        </w:rPr>
        <w:t>Create on remote host the .</w:t>
      </w:r>
      <w:proofErr w:type="spellStart"/>
      <w:r>
        <w:rPr>
          <w:lang w:val="en-US"/>
        </w:rPr>
        <w:t>ssh</w:t>
      </w:r>
      <w:proofErr w:type="spellEnd"/>
      <w:r>
        <w:rPr>
          <w:lang w:val="en-US"/>
        </w:rPr>
        <w:t xml:space="preserve"> directory with permissions 700</w:t>
      </w:r>
    </w:p>
    <w:p w:rsidR="009506B7" w:rsidP="007D3ED2" w:rsidRDefault="009506B7" w14:paraId="4910BEB0" w14:textId="5A245304">
      <w:pPr>
        <w:rPr>
          <w:lang w:val="en-US"/>
        </w:rPr>
      </w:pPr>
    </w:p>
    <w:p w:rsidR="009506B7" w:rsidP="007D3ED2" w:rsidRDefault="009506B7" w14:paraId="3E91AA8D" w14:textId="0C28D9C5">
      <w:pPr>
        <w:rPr>
          <w:lang w:val="en-US"/>
        </w:rPr>
      </w:pPr>
      <w:r>
        <w:rPr>
          <w:lang w:val="en-US"/>
        </w:rPr>
        <w:t>Copy the public key to the remote host:</w:t>
      </w:r>
    </w:p>
    <w:p w:rsidR="007D3ED2" w:rsidP="007D3ED2" w:rsidRDefault="007D3ED2" w14:paraId="50943567" w14:textId="7878D6D3">
      <w:pPr>
        <w:rPr>
          <w:lang w:val="en-US"/>
        </w:rPr>
      </w:pPr>
      <w:r w:rsidRPr="007D3ED2">
        <w:rPr>
          <w:lang w:val="en-US"/>
        </w:rPr>
        <w:t>cat .</w:t>
      </w:r>
      <w:proofErr w:type="spellStart"/>
      <w:r w:rsidRPr="007D3ED2">
        <w:rPr>
          <w:lang w:val="en-US"/>
        </w:rPr>
        <w:t>ssh</w:t>
      </w:r>
      <w:proofErr w:type="spellEnd"/>
      <w:r w:rsidRPr="007D3ED2">
        <w:rPr>
          <w:lang w:val="en-US"/>
        </w:rPr>
        <w:t xml:space="preserve">/id_rsa.pub | </w:t>
      </w:r>
      <w:proofErr w:type="spellStart"/>
      <w:r w:rsidRPr="007D3ED2">
        <w:rPr>
          <w:lang w:val="en-US"/>
        </w:rPr>
        <w:t>ssh</w:t>
      </w:r>
      <w:proofErr w:type="spellEnd"/>
      <w:r w:rsidRPr="007D3ED2">
        <w:rPr>
          <w:lang w:val="en-US"/>
        </w:rPr>
        <w:t xml:space="preserve"> sendlab-cloud@ti-live.avans.nl 'cat &gt;&gt; .</w:t>
      </w:r>
      <w:proofErr w:type="spellStart"/>
      <w:r w:rsidRPr="007D3ED2">
        <w:rPr>
          <w:lang w:val="en-US"/>
        </w:rPr>
        <w:t>ssh</w:t>
      </w:r>
      <w:proofErr w:type="spellEnd"/>
      <w:r w:rsidRPr="007D3ED2">
        <w:rPr>
          <w:lang w:val="en-US"/>
        </w:rPr>
        <w:t>/</w:t>
      </w:r>
      <w:proofErr w:type="spellStart"/>
      <w:r w:rsidRPr="007D3ED2">
        <w:rPr>
          <w:lang w:val="en-US"/>
        </w:rPr>
        <w:t>authorized_keys</w:t>
      </w:r>
      <w:proofErr w:type="spellEnd"/>
      <w:r w:rsidRPr="007D3ED2">
        <w:rPr>
          <w:lang w:val="en-US"/>
        </w:rPr>
        <w:t>'</w:t>
      </w:r>
    </w:p>
    <w:p w:rsidR="007D3ED2" w:rsidP="007D3ED2" w:rsidRDefault="007D3ED2" w14:paraId="1F08AA1F" w14:textId="2593B95F">
      <w:pPr>
        <w:rPr>
          <w:lang w:val="en-US"/>
        </w:rPr>
      </w:pPr>
    </w:p>
    <w:p w:rsidR="00EF6D0C" w:rsidP="007D3ED2" w:rsidRDefault="00EF6D0C" w14:paraId="2F3B33D3" w14:textId="6D202C65">
      <w:pPr>
        <w:rPr>
          <w:lang w:val="en-US"/>
        </w:rPr>
      </w:pPr>
    </w:p>
    <w:p w:rsidR="00EF6D0C" w:rsidP="007D3ED2" w:rsidRDefault="00EF6D0C" w14:paraId="06541CCD" w14:textId="2BE41180">
      <w:pPr>
        <w:rPr>
          <w:lang w:val="en-US"/>
        </w:rPr>
      </w:pPr>
      <w:r>
        <w:rPr>
          <w:noProof/>
        </w:rPr>
        <w:drawing>
          <wp:inline distT="0" distB="0" distL="0" distR="0" wp14:anchorId="06C71D77" wp14:editId="1FC20FFC">
            <wp:extent cx="4125773" cy="2664356"/>
            <wp:effectExtent l="0" t="0" r="8255"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1294" cy="2680837"/>
                    </a:xfrm>
                    <a:prstGeom prst="rect">
                      <a:avLst/>
                    </a:prstGeom>
                    <a:noFill/>
                  </pic:spPr>
                </pic:pic>
              </a:graphicData>
            </a:graphic>
          </wp:inline>
        </w:drawing>
      </w:r>
    </w:p>
    <w:p w:rsidR="00EF6D0C" w:rsidP="007D3ED2" w:rsidRDefault="00EF6D0C" w14:paraId="67802A66" w14:textId="50E7DBEA">
      <w:pPr>
        <w:rPr>
          <w:lang w:val="en-US"/>
        </w:rPr>
      </w:pPr>
    </w:p>
    <w:p w:rsidR="00EF6D0C" w:rsidP="00EF6D0C" w:rsidRDefault="00EF6D0C" w14:paraId="67FC410D" w14:textId="7744F651">
      <w:pPr>
        <w:rPr>
          <w:lang w:val="en-US"/>
        </w:rPr>
      </w:pPr>
      <w:r>
        <w:rPr>
          <w:lang w:val="en-US"/>
        </w:rPr>
        <w:t>Op de DMZ:</w:t>
      </w:r>
    </w:p>
    <w:p w:rsidR="00EF6D0C" w:rsidP="00EF6D0C" w:rsidRDefault="00EF6D0C" w14:paraId="2BAA82FA" w14:textId="77777777">
      <w:pPr>
        <w:rPr>
          <w:lang w:val="en-US"/>
        </w:rPr>
      </w:pPr>
    </w:p>
    <w:p w:rsidRPr="00EF6D0C" w:rsidR="00EF6D0C" w:rsidP="00EF6D0C" w:rsidRDefault="00EF6D0C" w14:paraId="6294D013" w14:textId="4E9FEAB7">
      <w:pPr>
        <w:rPr>
          <w:lang w:val="en-US"/>
        </w:rPr>
      </w:pPr>
      <w:r w:rsidRPr="00EF6D0C">
        <w:rPr>
          <w:lang w:val="en-US"/>
        </w:rPr>
        <w:t>#!/bin/sh</w:t>
      </w:r>
    </w:p>
    <w:p w:rsidRPr="00EF6D0C" w:rsidR="00EF6D0C" w:rsidP="00EF6D0C" w:rsidRDefault="00EF6D0C" w14:paraId="01FF57E0" w14:textId="77777777">
      <w:pPr>
        <w:rPr>
          <w:lang w:val="en-US"/>
        </w:rPr>
      </w:pPr>
    </w:p>
    <w:p w:rsidRPr="00EF6D0C" w:rsidR="00EF6D0C" w:rsidP="00EF6D0C" w:rsidRDefault="00EF6D0C" w14:paraId="3BDAE03A" w14:textId="77777777">
      <w:pPr>
        <w:rPr>
          <w:lang w:val="en-US"/>
        </w:rPr>
      </w:pPr>
      <w:r w:rsidRPr="00EF6D0C">
        <w:rPr>
          <w:lang w:val="en-US"/>
        </w:rPr>
        <w:t xml:space="preserve"># Create a </w:t>
      </w:r>
      <w:proofErr w:type="spellStart"/>
      <w:r w:rsidRPr="00EF6D0C">
        <w:rPr>
          <w:lang w:val="en-US"/>
        </w:rPr>
        <w:t>seperate</w:t>
      </w:r>
      <w:proofErr w:type="spellEnd"/>
      <w:r w:rsidRPr="00EF6D0C">
        <w:rPr>
          <w:lang w:val="en-US"/>
        </w:rPr>
        <w:t xml:space="preserve"> tunnel for the SSH server, so if things needs to change we can leave this one alone!</w:t>
      </w:r>
    </w:p>
    <w:p w:rsidRPr="00EF6D0C" w:rsidR="00EF6D0C" w:rsidP="00EF6D0C" w:rsidRDefault="00EF6D0C" w14:paraId="56D8DF39" w14:textId="77777777">
      <w:pPr>
        <w:rPr>
          <w:lang w:val="en-US"/>
        </w:rPr>
      </w:pPr>
      <w:proofErr w:type="spellStart"/>
      <w:r w:rsidRPr="00EF6D0C">
        <w:rPr>
          <w:lang w:val="en-US"/>
        </w:rPr>
        <w:t>autossh</w:t>
      </w:r>
      <w:proofErr w:type="spellEnd"/>
      <w:r w:rsidRPr="00EF6D0C">
        <w:rPr>
          <w:lang w:val="en-US"/>
        </w:rPr>
        <w:t xml:space="preserve"> -M 0 -o </w:t>
      </w:r>
      <w:proofErr w:type="spellStart"/>
      <w:r w:rsidRPr="00EF6D0C">
        <w:rPr>
          <w:lang w:val="en-US"/>
        </w:rPr>
        <w:t>ServerAliveInterval</w:t>
      </w:r>
      <w:proofErr w:type="spellEnd"/>
      <w:r w:rsidRPr="00EF6D0C">
        <w:rPr>
          <w:lang w:val="en-US"/>
        </w:rPr>
        <w:t xml:space="preserve"> 30 -o </w:t>
      </w:r>
      <w:proofErr w:type="spellStart"/>
      <w:r w:rsidRPr="00EF6D0C">
        <w:rPr>
          <w:lang w:val="en-US"/>
        </w:rPr>
        <w:t>ServerAliveCountMax</w:t>
      </w:r>
      <w:proofErr w:type="spellEnd"/>
      <w:r w:rsidRPr="00EF6D0C">
        <w:rPr>
          <w:lang w:val="en-US"/>
        </w:rPr>
        <w:t xml:space="preserve"> 3 -f -N -T -R 10022:192.168.5.28:22 sendlab@ti-live.avans.nl</w:t>
      </w:r>
    </w:p>
    <w:p w:rsidRPr="00EF6D0C" w:rsidR="00EF6D0C" w:rsidP="00EF6D0C" w:rsidRDefault="00EF6D0C" w14:paraId="58F8697E" w14:textId="77777777">
      <w:pPr>
        <w:rPr>
          <w:lang w:val="en-US"/>
        </w:rPr>
      </w:pPr>
    </w:p>
    <w:p w:rsidRPr="00EF6D0C" w:rsidR="00EF6D0C" w:rsidP="00EF6D0C" w:rsidRDefault="00EF6D0C" w14:paraId="4CF3F42B" w14:textId="77777777">
      <w:pPr>
        <w:rPr>
          <w:lang w:val="en-US"/>
        </w:rPr>
      </w:pPr>
      <w:r w:rsidRPr="00EF6D0C">
        <w:rPr>
          <w:lang w:val="en-US"/>
        </w:rPr>
        <w:t># Create a tunnel for the different applications!</w:t>
      </w:r>
    </w:p>
    <w:p w:rsidRPr="00EF6D0C" w:rsidR="00EF6D0C" w:rsidP="00EF6D0C" w:rsidRDefault="00EF6D0C" w14:paraId="45EAF6F4" w14:textId="77777777">
      <w:pPr>
        <w:rPr>
          <w:lang w:val="en-US"/>
        </w:rPr>
      </w:pPr>
      <w:r w:rsidRPr="00EF6D0C">
        <w:rPr>
          <w:lang w:val="en-US"/>
        </w:rPr>
        <w:t># 1883 -&gt; 11883 (MQTT), 443 -&gt; 10443 (HTTPS)</w:t>
      </w:r>
    </w:p>
    <w:p w:rsidR="00EF6D0C" w:rsidP="00EF6D0C" w:rsidRDefault="00EF6D0C" w14:paraId="69EC7A38" w14:textId="6210C69B">
      <w:pPr>
        <w:rPr>
          <w:lang w:val="en-US"/>
        </w:rPr>
      </w:pPr>
      <w:proofErr w:type="spellStart"/>
      <w:r w:rsidRPr="00EF6D0C">
        <w:rPr>
          <w:lang w:val="en-US"/>
        </w:rPr>
        <w:t>autossh</w:t>
      </w:r>
      <w:proofErr w:type="spellEnd"/>
      <w:r w:rsidRPr="00EF6D0C">
        <w:rPr>
          <w:lang w:val="en-US"/>
        </w:rPr>
        <w:t xml:space="preserve"> -M 0 -o </w:t>
      </w:r>
      <w:proofErr w:type="spellStart"/>
      <w:r w:rsidRPr="00EF6D0C">
        <w:rPr>
          <w:lang w:val="en-US"/>
        </w:rPr>
        <w:t>ServerAliveInterval</w:t>
      </w:r>
      <w:proofErr w:type="spellEnd"/>
      <w:r w:rsidRPr="00EF6D0C">
        <w:rPr>
          <w:lang w:val="en-US"/>
        </w:rPr>
        <w:t xml:space="preserve"> 30 -o </w:t>
      </w:r>
      <w:proofErr w:type="spellStart"/>
      <w:r w:rsidRPr="00EF6D0C">
        <w:rPr>
          <w:lang w:val="en-US"/>
        </w:rPr>
        <w:t>ServerAliveCountMax</w:t>
      </w:r>
      <w:proofErr w:type="spellEnd"/>
      <w:r w:rsidRPr="00EF6D0C">
        <w:rPr>
          <w:lang w:val="en-US"/>
        </w:rPr>
        <w:t xml:space="preserve"> 3 -f -N -T -R 11883:192.168.5.28:1883 -R 10443:192.168.5.28:443 sendlab@ti-live.avans.nl</w:t>
      </w:r>
    </w:p>
    <w:p w:rsidRPr="007D3ED2" w:rsidR="007D3ED2" w:rsidP="007D3ED2" w:rsidRDefault="007D3ED2" w14:paraId="1EF0B885" w14:textId="77777777">
      <w:pPr>
        <w:rPr>
          <w:lang w:val="en-US"/>
        </w:rPr>
      </w:pPr>
    </w:p>
    <w:p w:rsidR="001446F5" w:rsidRDefault="001446F5" w14:paraId="7ED955C2" w14:textId="4CC77EA9">
      <w:pPr>
        <w:spacing w:line="240" w:lineRule="auto"/>
        <w:rPr>
          <w:rFonts w:cs="Arial"/>
          <w:b/>
          <w:bCs/>
          <w:kern w:val="32"/>
          <w:sz w:val="28"/>
          <w:szCs w:val="28"/>
          <w:lang w:val="en-US"/>
        </w:rPr>
      </w:pPr>
      <w:r>
        <w:rPr>
          <w:lang w:val="en-US"/>
        </w:rPr>
        <w:br w:type="page"/>
      </w:r>
    </w:p>
    <w:p w:rsidR="007D3ED2" w:rsidP="001446F5" w:rsidRDefault="001446F5" w14:paraId="1C52E48D" w14:textId="03D1902C">
      <w:pPr>
        <w:pStyle w:val="Heading1"/>
        <w:rPr>
          <w:lang w:val="en-US"/>
        </w:rPr>
      </w:pPr>
      <w:bookmarkStart w:name="_Toc57407589" w:id="43"/>
      <w:proofErr w:type="spellStart"/>
      <w:r>
        <w:rPr>
          <w:lang w:val="en-US"/>
        </w:rPr>
        <w:t>Systemen</w:t>
      </w:r>
      <w:bookmarkEnd w:id="43"/>
      <w:proofErr w:type="spellEnd"/>
    </w:p>
    <w:p w:rsidR="002E0D98" w:rsidP="002E0D98" w:rsidRDefault="002E0D98" w14:paraId="1994A368" w14:textId="55300038">
      <w:pPr>
        <w:pStyle w:val="Heading2"/>
        <w:rPr>
          <w:lang w:val="en-US"/>
        </w:rPr>
      </w:pPr>
      <w:bookmarkStart w:name="_Toc57407590" w:id="44"/>
      <w:proofErr w:type="spellStart"/>
      <w:r>
        <w:rPr>
          <w:lang w:val="en-US"/>
        </w:rPr>
        <w:t>Virtuele</w:t>
      </w:r>
      <w:proofErr w:type="spellEnd"/>
      <w:r>
        <w:rPr>
          <w:lang w:val="en-US"/>
        </w:rPr>
        <w:t xml:space="preserve"> </w:t>
      </w:r>
      <w:proofErr w:type="spellStart"/>
      <w:r>
        <w:rPr>
          <w:lang w:val="en-US"/>
        </w:rPr>
        <w:t>omgeving</w:t>
      </w:r>
      <w:bookmarkEnd w:id="44"/>
      <w:proofErr w:type="spellEnd"/>
    </w:p>
    <w:p w:rsidRPr="002C5998" w:rsidR="002807A7" w:rsidP="002807A7" w:rsidRDefault="002C5998" w14:paraId="2D855A36" w14:textId="78473D9A">
      <w:r>
        <w:t xml:space="preserve">Een virtuele omgeving is handig voor verscheidende redenen. Ten eerste is het makkelijk nieuwe servers te realiseren. Voor studenten is dat handig om zelf aan de slag te kunnen met de server, zonder dat er vervelende dingen kunnen gebeuren. Daarnaast kunnen de servers eenvoudig geback-upt worden. Verder is het mogelijk een productie-omgeving te realiseren die alleen aangepast wordt op het moment dat alles goed is getest. Virtuele omgeving biedt een eenvoudige mogelijkheid om verschillende servers aan te maken voor verschillende onderdelen. Kortom, het biedt flexibiliteit, veiligheid, experimenteerbaarheid en robuustheid. Omdat VMWare omgevingen vrij prijzig zijn, is in dit geval gekozen voor een opensource oplossing </w:t>
      </w:r>
      <w:proofErr w:type="spellStart"/>
      <w:r>
        <w:t>Proxmox</w:t>
      </w:r>
      <w:proofErr w:type="spellEnd"/>
      <w:r>
        <w:t>.</w:t>
      </w:r>
    </w:p>
    <w:p w:rsidRPr="002C5998" w:rsidR="002807A7" w:rsidP="002807A7" w:rsidRDefault="002807A7" w14:paraId="2EF8D46F" w14:textId="77777777"/>
    <w:p w:rsidR="002E0D98" w:rsidP="002807A7" w:rsidRDefault="002E0D98" w14:paraId="57FA5FCB" w14:textId="70683743">
      <w:pPr>
        <w:pStyle w:val="Heading3"/>
        <w:rPr>
          <w:lang w:val="en-US"/>
        </w:rPr>
      </w:pPr>
      <w:bookmarkStart w:name="_Toc57407591" w:id="45"/>
      <w:r w:rsidRPr="002C5998">
        <w:t>SEN</w:t>
      </w:r>
      <w:r>
        <w:rPr>
          <w:lang w:val="en-US"/>
        </w:rPr>
        <w:t>DLAB CLOUD</w:t>
      </w:r>
      <w:bookmarkEnd w:id="45"/>
    </w:p>
    <w:p w:rsidRPr="00101B59" w:rsidR="00101B59" w:rsidP="00101B59" w:rsidRDefault="00101B59" w14:paraId="03705313" w14:textId="47E4A948">
      <w:r w:rsidRPr="00101B59">
        <w:t xml:space="preserve">De SENDLAB CLOUD bestaat uit een </w:t>
      </w:r>
      <w:proofErr w:type="spellStart"/>
      <w:r w:rsidR="00A96741">
        <w:t>Proxmox</w:t>
      </w:r>
      <w:proofErr w:type="spellEnd"/>
      <w:r w:rsidR="00A96741">
        <w:t xml:space="preserve"> cluster van twee </w:t>
      </w:r>
      <w:proofErr w:type="spellStart"/>
      <w:r w:rsidR="00A96741">
        <w:t>nodes</w:t>
      </w:r>
      <w:proofErr w:type="spellEnd"/>
      <w:r w:rsidR="00A96741">
        <w:t xml:space="preserve">. De eerste node host de productie-servers en de tweede node de rest. </w:t>
      </w:r>
    </w:p>
    <w:p w:rsidR="002E0D98" w:rsidP="002807A7" w:rsidRDefault="002E0D98" w14:paraId="57DD6F82" w14:textId="22959469"/>
    <w:p w:rsidRPr="00A96741" w:rsidR="00101B59" w:rsidP="00D477DD" w:rsidRDefault="00101B59" w14:paraId="4FAB1871" w14:textId="2431E093">
      <w:pPr>
        <w:pStyle w:val="Heading4"/>
      </w:pPr>
      <w:r w:rsidRPr="00A96741">
        <w:t>Node 1</w:t>
      </w:r>
    </w:p>
    <w:p w:rsidRPr="002C3504" w:rsidR="002C3504" w:rsidP="002C3504" w:rsidRDefault="002C3504" w14:paraId="28811F9A" w14:textId="2C7109C8">
      <w:r w:rsidRPr="002C3504">
        <w:t>Node 1 wordt gebruikt om productie-servers op te draaie</w:t>
      </w:r>
      <w:r>
        <w:t>n.</w:t>
      </w:r>
      <w:r w:rsidR="00135EA2">
        <w:t xml:space="preserve"> Servers die een belangrijke rol spelen, zullen continue aan moeten staan.</w:t>
      </w:r>
      <w:r w:rsidR="00543421">
        <w:t xml:space="preserve"> Hierbij kunnen we denken aan het dataplatform dat real-time data verzameld van sensoren binnen Avans Hogeschool.</w:t>
      </w:r>
    </w:p>
    <w:p w:rsidRPr="002C3504" w:rsidR="00101B59" w:rsidP="00101B59" w:rsidRDefault="00101B59" w14:paraId="71D57473" w14:textId="77777777"/>
    <w:tbl>
      <w:tblPr>
        <w:tblStyle w:val="GridTable4-Accent1"/>
        <w:tblW w:w="0" w:type="auto"/>
        <w:tblLook w:val="04A0" w:firstRow="1" w:lastRow="0" w:firstColumn="1" w:lastColumn="0" w:noHBand="0" w:noVBand="1"/>
      </w:tblPr>
      <w:tblGrid>
        <w:gridCol w:w="2405"/>
        <w:gridCol w:w="6145"/>
      </w:tblGrid>
      <w:tr w:rsidR="00101B59" w:rsidTr="00822B38" w14:paraId="247ADE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24E151F8" w14:textId="77777777">
            <w:pPr>
              <w:rPr>
                <w:lang w:val="en-US"/>
              </w:rPr>
            </w:pPr>
            <w:r>
              <w:rPr>
                <w:lang w:val="en-US"/>
              </w:rPr>
              <w:t>Item</w:t>
            </w:r>
          </w:p>
        </w:tc>
        <w:tc>
          <w:tcPr>
            <w:tcW w:w="6145" w:type="dxa"/>
          </w:tcPr>
          <w:p w:rsidR="00101B59" w:rsidP="00822B38" w:rsidRDefault="00101B59" w14:paraId="73126A09" w14:textId="77777777">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r>
      <w:tr w:rsidR="00101B59" w:rsidTr="00822B38" w14:paraId="75F218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18B29DBD" w14:textId="77777777">
            <w:pPr>
              <w:rPr>
                <w:lang w:val="en-US"/>
              </w:rPr>
            </w:pPr>
            <w:r>
              <w:rPr>
                <w:lang w:val="en-US"/>
              </w:rPr>
              <w:t>OS</w:t>
            </w:r>
          </w:p>
        </w:tc>
        <w:tc>
          <w:tcPr>
            <w:tcW w:w="6145" w:type="dxa"/>
          </w:tcPr>
          <w:p w:rsidR="00101B59" w:rsidP="00822B38" w:rsidRDefault="00101B59" w14:paraId="175A155C" w14:textId="4FD5346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Proxmox</w:t>
            </w:r>
            <w:proofErr w:type="spellEnd"/>
            <w:r>
              <w:rPr>
                <w:lang w:val="en-US"/>
              </w:rPr>
              <w:t xml:space="preserve"> ??</w:t>
            </w:r>
          </w:p>
        </w:tc>
      </w:tr>
      <w:tr w:rsidRPr="002E0D98" w:rsidR="00101B59" w:rsidTr="00822B38" w14:paraId="50F792E6" w14:textId="77777777">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63A89B47" w14:textId="77777777">
            <w:pPr>
              <w:rPr>
                <w:lang w:val="en-US"/>
              </w:rPr>
            </w:pPr>
            <w:r>
              <w:rPr>
                <w:lang w:val="en-US"/>
              </w:rPr>
              <w:t>MAC address</w:t>
            </w:r>
          </w:p>
        </w:tc>
        <w:tc>
          <w:tcPr>
            <w:tcW w:w="6145" w:type="dxa"/>
          </w:tcPr>
          <w:p w:rsidR="00101B59" w:rsidP="00822B38" w:rsidRDefault="00101B59" w14:paraId="5659E01D" w14:textId="6563DF35">
            <w:pPr>
              <w:cnfStyle w:val="000000000000" w:firstRow="0" w:lastRow="0" w:firstColumn="0" w:lastColumn="0" w:oddVBand="0" w:evenVBand="0" w:oddHBand="0" w:evenHBand="0" w:firstRowFirstColumn="0" w:firstRowLastColumn="0" w:lastRowFirstColumn="0" w:lastRowLastColumn="0"/>
              <w:rPr>
                <w:lang w:val="en-US"/>
              </w:rPr>
            </w:pPr>
          </w:p>
        </w:tc>
      </w:tr>
      <w:tr w:rsidR="00101B59" w:rsidTr="00822B38" w14:paraId="119448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44CB5DA4" w14:textId="77777777">
            <w:pPr>
              <w:rPr>
                <w:lang w:val="en-US"/>
              </w:rPr>
            </w:pPr>
            <w:r>
              <w:rPr>
                <w:lang w:val="en-US"/>
              </w:rPr>
              <w:t>IP address</w:t>
            </w:r>
          </w:p>
        </w:tc>
        <w:tc>
          <w:tcPr>
            <w:tcW w:w="6145" w:type="dxa"/>
          </w:tcPr>
          <w:p w:rsidR="00101B59" w:rsidP="00822B38" w:rsidRDefault="00101B59" w14:paraId="48D43F7C" w14:textId="4376D86F">
            <w:pPr>
              <w:cnfStyle w:val="000000100000" w:firstRow="0" w:lastRow="0" w:firstColumn="0" w:lastColumn="0" w:oddVBand="0" w:evenVBand="0" w:oddHBand="1" w:evenHBand="0" w:firstRowFirstColumn="0" w:firstRowLastColumn="0" w:lastRowFirstColumn="0" w:lastRowLastColumn="0"/>
              <w:rPr>
                <w:lang w:val="en-US"/>
              </w:rPr>
            </w:pPr>
          </w:p>
        </w:tc>
      </w:tr>
      <w:tr w:rsidR="00101B59" w:rsidTr="00822B38" w14:paraId="245F94B4" w14:textId="77777777">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00BD52A9" w14:textId="77777777">
            <w:pPr>
              <w:rPr>
                <w:lang w:val="en-US"/>
              </w:rPr>
            </w:pPr>
            <w:r>
              <w:rPr>
                <w:lang w:val="en-US"/>
              </w:rPr>
              <w:t>DNS</w:t>
            </w:r>
          </w:p>
        </w:tc>
        <w:tc>
          <w:tcPr>
            <w:tcW w:w="6145" w:type="dxa"/>
          </w:tcPr>
          <w:p w:rsidRPr="00B35C13" w:rsidR="00101B59" w:rsidP="00822B38" w:rsidRDefault="00101B59" w14:paraId="7A18CC39" w14:textId="2F0EB7A5">
            <w:pPr>
              <w:cnfStyle w:val="000000000000" w:firstRow="0" w:lastRow="0" w:firstColumn="0" w:lastColumn="0" w:oddVBand="0" w:evenVBand="0" w:oddHBand="0" w:evenHBand="0" w:firstRowFirstColumn="0" w:firstRowLastColumn="0" w:lastRowFirstColumn="0" w:lastRowLastColumn="0"/>
              <w:rPr>
                <w:lang w:val="en-US"/>
              </w:rPr>
            </w:pPr>
            <w:r>
              <w:rPr>
                <w:lang w:val="en-US"/>
              </w:rPr>
              <w:t>pm1.sendlab.avans.nl</w:t>
            </w:r>
          </w:p>
        </w:tc>
      </w:tr>
    </w:tbl>
    <w:p w:rsidRPr="00101B59" w:rsidR="00101B59" w:rsidP="002807A7" w:rsidRDefault="00101B59" w14:paraId="5F6B49F3" w14:textId="77777777"/>
    <w:p w:rsidR="002807A7" w:rsidP="002807A7" w:rsidRDefault="002807A7" w14:paraId="16340646" w14:textId="7D55BC84"/>
    <w:p w:rsidR="00101B59" w:rsidP="00D477DD" w:rsidRDefault="00101B59" w14:paraId="11ED331A" w14:textId="6F140ECD">
      <w:pPr>
        <w:pStyle w:val="Heading4"/>
        <w:rPr>
          <w:lang w:val="en-US"/>
        </w:rPr>
      </w:pPr>
      <w:r>
        <w:rPr>
          <w:lang w:val="en-US"/>
        </w:rPr>
        <w:t>Node 2</w:t>
      </w:r>
    </w:p>
    <w:p w:rsidRPr="002C3504" w:rsidR="002C3504" w:rsidP="002C3504" w:rsidRDefault="002C3504" w14:paraId="6F88CF6C" w14:textId="2284DB30">
      <w:r w:rsidRPr="002C3504">
        <w:t xml:space="preserve">Node 2 wordt gebruikt om niet-productie-servers op te draaien. </w:t>
      </w:r>
      <w:r>
        <w:t xml:space="preserve">Deze node kan ook worden gebruikt als back-up voor node 1. </w:t>
      </w:r>
      <w:r w:rsidR="00F61337">
        <w:t>Op deze node zullen de studenten een server toegewezen krijgen voor het project om alles te kunnen doen wat er nodig is.</w:t>
      </w:r>
    </w:p>
    <w:p w:rsidRPr="002C3504" w:rsidR="00101B59" w:rsidP="00101B59" w:rsidRDefault="00101B59" w14:paraId="53CE2FA8" w14:textId="77777777"/>
    <w:tbl>
      <w:tblPr>
        <w:tblStyle w:val="GridTable4-Accent1"/>
        <w:tblW w:w="0" w:type="auto"/>
        <w:tblLook w:val="04A0" w:firstRow="1" w:lastRow="0" w:firstColumn="1" w:lastColumn="0" w:noHBand="0" w:noVBand="1"/>
      </w:tblPr>
      <w:tblGrid>
        <w:gridCol w:w="2405"/>
        <w:gridCol w:w="6145"/>
      </w:tblGrid>
      <w:tr w:rsidR="00101B59" w:rsidTr="00822B38" w14:paraId="164205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28071740" w14:textId="77777777">
            <w:pPr>
              <w:rPr>
                <w:lang w:val="en-US"/>
              </w:rPr>
            </w:pPr>
            <w:r>
              <w:rPr>
                <w:lang w:val="en-US"/>
              </w:rPr>
              <w:t>Item</w:t>
            </w:r>
          </w:p>
        </w:tc>
        <w:tc>
          <w:tcPr>
            <w:tcW w:w="6145" w:type="dxa"/>
          </w:tcPr>
          <w:p w:rsidR="00101B59" w:rsidP="00822B38" w:rsidRDefault="00101B59" w14:paraId="3313B636" w14:textId="77777777">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r>
      <w:tr w:rsidR="00101B59" w:rsidTr="00822B38" w14:paraId="718586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7DE4FDDB" w14:textId="77777777">
            <w:pPr>
              <w:rPr>
                <w:lang w:val="en-US"/>
              </w:rPr>
            </w:pPr>
            <w:r>
              <w:rPr>
                <w:lang w:val="en-US"/>
              </w:rPr>
              <w:t>OS</w:t>
            </w:r>
          </w:p>
        </w:tc>
        <w:tc>
          <w:tcPr>
            <w:tcW w:w="6145" w:type="dxa"/>
          </w:tcPr>
          <w:p w:rsidR="00101B59" w:rsidP="00822B38" w:rsidRDefault="00101B59" w14:paraId="54EBB4D7" w14:textId="7777777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Proxmox</w:t>
            </w:r>
            <w:proofErr w:type="spellEnd"/>
            <w:r>
              <w:rPr>
                <w:lang w:val="en-US"/>
              </w:rPr>
              <w:t xml:space="preserve"> ??</w:t>
            </w:r>
          </w:p>
        </w:tc>
      </w:tr>
      <w:tr w:rsidRPr="002E0D98" w:rsidR="00101B59" w:rsidTr="00822B38" w14:paraId="432F867D" w14:textId="77777777">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2A8E799E" w14:textId="77777777">
            <w:pPr>
              <w:rPr>
                <w:lang w:val="en-US"/>
              </w:rPr>
            </w:pPr>
            <w:r>
              <w:rPr>
                <w:lang w:val="en-US"/>
              </w:rPr>
              <w:t>MAC address</w:t>
            </w:r>
          </w:p>
        </w:tc>
        <w:tc>
          <w:tcPr>
            <w:tcW w:w="6145" w:type="dxa"/>
          </w:tcPr>
          <w:p w:rsidR="00101B59" w:rsidP="00822B38" w:rsidRDefault="00101B59" w14:paraId="36DC798A" w14:textId="77777777">
            <w:pPr>
              <w:cnfStyle w:val="000000000000" w:firstRow="0" w:lastRow="0" w:firstColumn="0" w:lastColumn="0" w:oddVBand="0" w:evenVBand="0" w:oddHBand="0" w:evenHBand="0" w:firstRowFirstColumn="0" w:firstRowLastColumn="0" w:lastRowFirstColumn="0" w:lastRowLastColumn="0"/>
              <w:rPr>
                <w:lang w:val="en-US"/>
              </w:rPr>
            </w:pPr>
          </w:p>
        </w:tc>
      </w:tr>
      <w:tr w:rsidR="00101B59" w:rsidTr="00822B38" w14:paraId="0FD3FE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11473DB5" w14:textId="77777777">
            <w:pPr>
              <w:rPr>
                <w:lang w:val="en-US"/>
              </w:rPr>
            </w:pPr>
            <w:r>
              <w:rPr>
                <w:lang w:val="en-US"/>
              </w:rPr>
              <w:t>IP address</w:t>
            </w:r>
          </w:p>
        </w:tc>
        <w:tc>
          <w:tcPr>
            <w:tcW w:w="6145" w:type="dxa"/>
          </w:tcPr>
          <w:p w:rsidR="00101B59" w:rsidP="00822B38" w:rsidRDefault="00101B59" w14:paraId="7517097D" w14:textId="77777777">
            <w:pPr>
              <w:cnfStyle w:val="000000100000" w:firstRow="0" w:lastRow="0" w:firstColumn="0" w:lastColumn="0" w:oddVBand="0" w:evenVBand="0" w:oddHBand="1" w:evenHBand="0" w:firstRowFirstColumn="0" w:firstRowLastColumn="0" w:lastRowFirstColumn="0" w:lastRowLastColumn="0"/>
              <w:rPr>
                <w:lang w:val="en-US"/>
              </w:rPr>
            </w:pPr>
          </w:p>
        </w:tc>
      </w:tr>
      <w:tr w:rsidR="00101B59" w:rsidTr="00822B38" w14:paraId="27EF4A12" w14:textId="77777777">
        <w:tc>
          <w:tcPr>
            <w:cnfStyle w:val="001000000000" w:firstRow="0" w:lastRow="0" w:firstColumn="1" w:lastColumn="0" w:oddVBand="0" w:evenVBand="0" w:oddHBand="0" w:evenHBand="0" w:firstRowFirstColumn="0" w:firstRowLastColumn="0" w:lastRowFirstColumn="0" w:lastRowLastColumn="0"/>
            <w:tcW w:w="2405" w:type="dxa"/>
          </w:tcPr>
          <w:p w:rsidR="00101B59" w:rsidP="00822B38" w:rsidRDefault="00101B59" w14:paraId="52CC5CEB" w14:textId="77777777">
            <w:pPr>
              <w:rPr>
                <w:lang w:val="en-US"/>
              </w:rPr>
            </w:pPr>
            <w:r>
              <w:rPr>
                <w:lang w:val="en-US"/>
              </w:rPr>
              <w:t>DNS</w:t>
            </w:r>
          </w:p>
        </w:tc>
        <w:tc>
          <w:tcPr>
            <w:tcW w:w="6145" w:type="dxa"/>
          </w:tcPr>
          <w:p w:rsidRPr="00B35C13" w:rsidR="00101B59" w:rsidP="00822B38" w:rsidRDefault="0072095D" w14:paraId="05159484" w14:textId="4665DCFA">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101B59">
              <w:rPr>
                <w:lang w:val="en-US"/>
              </w:rPr>
              <w:t>m2.sendlab.avans.nl</w:t>
            </w:r>
          </w:p>
        </w:tc>
      </w:tr>
    </w:tbl>
    <w:p w:rsidRPr="00101B59" w:rsidR="00101B59" w:rsidP="00101B59" w:rsidRDefault="00101B59" w14:paraId="21F95E45" w14:textId="77777777"/>
    <w:p w:rsidRPr="00101B59" w:rsidR="00101B59" w:rsidP="002807A7" w:rsidRDefault="00101B59" w14:paraId="5D2E0A57" w14:textId="77777777"/>
    <w:p w:rsidRPr="00101B59" w:rsidR="002807A7" w:rsidP="002807A7" w:rsidRDefault="002807A7" w14:paraId="4127B415" w14:textId="77777777"/>
    <w:p w:rsidRPr="00101B59" w:rsidR="002E0D98" w:rsidP="002807A7" w:rsidRDefault="002E0D98" w14:paraId="4B2404CB" w14:textId="7AA35644">
      <w:pPr>
        <w:pStyle w:val="Heading3"/>
      </w:pPr>
      <w:bookmarkStart w:name="_Toc57407592" w:id="46"/>
      <w:r w:rsidRPr="00101B59">
        <w:t>DMZ</w:t>
      </w:r>
      <w:bookmarkEnd w:id="46"/>
    </w:p>
    <w:p w:rsidR="002E0D98" w:rsidP="002E0D98" w:rsidRDefault="002E0D98" w14:paraId="3F9EABEE" w14:textId="3D4F0FC9"/>
    <w:p w:rsidRPr="00A96741" w:rsidR="001C5010" w:rsidP="001C5010" w:rsidRDefault="001C5010" w14:paraId="178B7097" w14:textId="77777777">
      <w:pPr>
        <w:pStyle w:val="Heading4"/>
      </w:pPr>
      <w:r w:rsidRPr="00A96741">
        <w:t>Node 1</w:t>
      </w:r>
    </w:p>
    <w:p w:rsidRPr="002C3504" w:rsidR="001C5010" w:rsidP="001C5010" w:rsidRDefault="001C5010" w14:paraId="5B6B1A5C" w14:textId="73232186">
      <w:r>
        <w:t xml:space="preserve">In de DMZ is er op dit moment één node beschikbaar. Dit is een kleine server waarop verschillende kleine servers gedraaid kunnen worden. De DMZ verzorgd de veilige overgang tussen het Internet de </w:t>
      </w:r>
      <w:proofErr w:type="spellStart"/>
      <w:r>
        <w:t>cloud</w:t>
      </w:r>
      <w:proofErr w:type="spellEnd"/>
      <w:r>
        <w:t xml:space="preserve"> of de SENDLAB servers.</w:t>
      </w:r>
    </w:p>
    <w:p w:rsidRPr="002C3504" w:rsidR="001C5010" w:rsidP="001C5010" w:rsidRDefault="001C5010" w14:paraId="36DF1C88" w14:textId="77777777"/>
    <w:tbl>
      <w:tblPr>
        <w:tblStyle w:val="GridTable4-Accent1"/>
        <w:tblW w:w="0" w:type="auto"/>
        <w:tblLook w:val="04A0" w:firstRow="1" w:lastRow="0" w:firstColumn="1" w:lastColumn="0" w:noHBand="0" w:noVBand="1"/>
      </w:tblPr>
      <w:tblGrid>
        <w:gridCol w:w="2405"/>
        <w:gridCol w:w="6145"/>
      </w:tblGrid>
      <w:tr w:rsidR="001C5010" w:rsidTr="00822B38" w14:paraId="1B48619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1C5010" w:rsidR="001C5010" w:rsidP="00822B38" w:rsidRDefault="001C5010" w14:paraId="28565078" w14:textId="77777777">
            <w:r w:rsidRPr="001C5010">
              <w:t>Item</w:t>
            </w:r>
          </w:p>
        </w:tc>
        <w:tc>
          <w:tcPr>
            <w:tcW w:w="6145" w:type="dxa"/>
          </w:tcPr>
          <w:p w:rsidRPr="001C5010" w:rsidR="001C5010" w:rsidP="00822B38" w:rsidRDefault="001C5010" w14:paraId="1259D4E0" w14:textId="77777777">
            <w:pPr>
              <w:cnfStyle w:val="100000000000" w:firstRow="1" w:lastRow="0" w:firstColumn="0" w:lastColumn="0" w:oddVBand="0" w:evenVBand="0" w:oddHBand="0" w:evenHBand="0" w:firstRowFirstColumn="0" w:firstRowLastColumn="0" w:lastRowFirstColumn="0" w:lastRowLastColumn="0"/>
            </w:pPr>
            <w:r w:rsidRPr="001C5010">
              <w:t>Value</w:t>
            </w:r>
          </w:p>
        </w:tc>
      </w:tr>
      <w:tr w:rsidR="001C5010" w:rsidTr="00822B38" w14:paraId="5B8E5A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1C5010" w:rsidR="001C5010" w:rsidP="00822B38" w:rsidRDefault="001C5010" w14:paraId="42D43A31" w14:textId="77777777">
            <w:r w:rsidRPr="001C5010">
              <w:t>OS</w:t>
            </w:r>
          </w:p>
        </w:tc>
        <w:tc>
          <w:tcPr>
            <w:tcW w:w="6145" w:type="dxa"/>
          </w:tcPr>
          <w:p w:rsidRPr="001C5010" w:rsidR="001C5010" w:rsidP="00822B38" w:rsidRDefault="001C5010" w14:paraId="62C931F4" w14:textId="77777777">
            <w:pPr>
              <w:cnfStyle w:val="000000100000" w:firstRow="0" w:lastRow="0" w:firstColumn="0" w:lastColumn="0" w:oddVBand="0" w:evenVBand="0" w:oddHBand="1" w:evenHBand="0" w:firstRowFirstColumn="0" w:firstRowLastColumn="0" w:lastRowFirstColumn="0" w:lastRowLastColumn="0"/>
            </w:pPr>
            <w:proofErr w:type="spellStart"/>
            <w:r w:rsidRPr="001C5010">
              <w:t>Proxmox</w:t>
            </w:r>
            <w:proofErr w:type="spellEnd"/>
            <w:r w:rsidRPr="001C5010">
              <w:t xml:space="preserve"> ??</w:t>
            </w:r>
          </w:p>
        </w:tc>
      </w:tr>
      <w:tr w:rsidRPr="001C5010" w:rsidR="001C5010" w:rsidTr="00822B38" w14:paraId="4B14F881" w14:textId="77777777">
        <w:tc>
          <w:tcPr>
            <w:cnfStyle w:val="001000000000" w:firstRow="0" w:lastRow="0" w:firstColumn="1" w:lastColumn="0" w:oddVBand="0" w:evenVBand="0" w:oddHBand="0" w:evenHBand="0" w:firstRowFirstColumn="0" w:firstRowLastColumn="0" w:lastRowFirstColumn="0" w:lastRowLastColumn="0"/>
            <w:tcW w:w="2405" w:type="dxa"/>
          </w:tcPr>
          <w:p w:rsidRPr="001C5010" w:rsidR="001C5010" w:rsidP="00822B38" w:rsidRDefault="001C5010" w14:paraId="7F3D1E70" w14:textId="77777777">
            <w:r w:rsidRPr="001C5010">
              <w:t>MAC address</w:t>
            </w:r>
          </w:p>
        </w:tc>
        <w:tc>
          <w:tcPr>
            <w:tcW w:w="6145" w:type="dxa"/>
          </w:tcPr>
          <w:p w:rsidRPr="001C5010" w:rsidR="001C5010" w:rsidP="00822B38" w:rsidRDefault="001C5010" w14:paraId="66C5BDF3" w14:textId="77777777">
            <w:pPr>
              <w:cnfStyle w:val="000000000000" w:firstRow="0" w:lastRow="0" w:firstColumn="0" w:lastColumn="0" w:oddVBand="0" w:evenVBand="0" w:oddHBand="0" w:evenHBand="0" w:firstRowFirstColumn="0" w:firstRowLastColumn="0" w:lastRowFirstColumn="0" w:lastRowLastColumn="0"/>
            </w:pPr>
          </w:p>
        </w:tc>
      </w:tr>
      <w:tr w:rsidR="001C5010" w:rsidTr="00822B38" w14:paraId="73DEEC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1C5010" w:rsidR="001C5010" w:rsidP="00822B38" w:rsidRDefault="001C5010" w14:paraId="7E8E55E9" w14:textId="77777777">
            <w:r w:rsidRPr="001C5010">
              <w:t>IP address</w:t>
            </w:r>
          </w:p>
        </w:tc>
        <w:tc>
          <w:tcPr>
            <w:tcW w:w="6145" w:type="dxa"/>
          </w:tcPr>
          <w:p w:rsidRPr="001C5010" w:rsidR="001C5010" w:rsidP="00822B38" w:rsidRDefault="001C5010" w14:paraId="3582BECF" w14:textId="77777777">
            <w:pPr>
              <w:cnfStyle w:val="000000100000" w:firstRow="0" w:lastRow="0" w:firstColumn="0" w:lastColumn="0" w:oddVBand="0" w:evenVBand="0" w:oddHBand="1" w:evenHBand="0" w:firstRowFirstColumn="0" w:firstRowLastColumn="0" w:lastRowFirstColumn="0" w:lastRowLastColumn="0"/>
            </w:pPr>
          </w:p>
        </w:tc>
      </w:tr>
      <w:tr w:rsidR="001C5010" w:rsidTr="00822B38" w14:paraId="31BAF7DB" w14:textId="77777777">
        <w:tc>
          <w:tcPr>
            <w:cnfStyle w:val="001000000000" w:firstRow="0" w:lastRow="0" w:firstColumn="1" w:lastColumn="0" w:oddVBand="0" w:evenVBand="0" w:oddHBand="0" w:evenHBand="0" w:firstRowFirstColumn="0" w:firstRowLastColumn="0" w:lastRowFirstColumn="0" w:lastRowLastColumn="0"/>
            <w:tcW w:w="2405" w:type="dxa"/>
          </w:tcPr>
          <w:p w:rsidRPr="001C5010" w:rsidR="001C5010" w:rsidP="00822B38" w:rsidRDefault="001C5010" w14:paraId="4A13B626" w14:textId="77777777">
            <w:r w:rsidRPr="001C5010">
              <w:t>DNS</w:t>
            </w:r>
          </w:p>
        </w:tc>
        <w:tc>
          <w:tcPr>
            <w:tcW w:w="6145" w:type="dxa"/>
          </w:tcPr>
          <w:p w:rsidRPr="001C5010" w:rsidR="001C5010" w:rsidP="00822B38" w:rsidRDefault="001C5010" w14:paraId="713FA572" w14:textId="77777777">
            <w:pPr>
              <w:cnfStyle w:val="000000000000" w:firstRow="0" w:lastRow="0" w:firstColumn="0" w:lastColumn="0" w:oddVBand="0" w:evenVBand="0" w:oddHBand="0" w:evenHBand="0" w:firstRowFirstColumn="0" w:firstRowLastColumn="0" w:lastRowFirstColumn="0" w:lastRowLastColumn="0"/>
            </w:pPr>
            <w:r w:rsidRPr="001C5010">
              <w:t>pm1.sendlab.avans.nl</w:t>
            </w:r>
          </w:p>
        </w:tc>
      </w:tr>
    </w:tbl>
    <w:p w:rsidRPr="00101B59" w:rsidR="001C5010" w:rsidP="001C5010" w:rsidRDefault="001C5010" w14:paraId="6CC366B2" w14:textId="77777777"/>
    <w:p w:rsidRPr="00101B59" w:rsidR="001C5010" w:rsidP="002E0D98" w:rsidRDefault="001C5010" w14:paraId="1D1D7381" w14:textId="77777777"/>
    <w:p w:rsidRPr="00101B59" w:rsidR="002E0D98" w:rsidP="002E0D98" w:rsidRDefault="002E0D98" w14:paraId="181AF9C3" w14:textId="7189F2B1"/>
    <w:p w:rsidRPr="00101B59" w:rsidR="002E0D98" w:rsidP="002E0D98" w:rsidRDefault="002E0D98" w14:paraId="5430547B" w14:textId="77777777"/>
    <w:p w:rsidRPr="00101B59" w:rsidR="00F67CC6" w:rsidP="00F67CC6" w:rsidRDefault="00F67CC6" w14:paraId="349A92A6" w14:textId="1C53AA82">
      <w:pPr>
        <w:pStyle w:val="Heading2"/>
      </w:pPr>
      <w:bookmarkStart w:name="_Toc57407593" w:id="47"/>
      <w:r w:rsidRPr="00101B59">
        <w:t>Server: gateway</w:t>
      </w:r>
      <w:bookmarkEnd w:id="47"/>
    </w:p>
    <w:p w:rsidRPr="000873D3" w:rsidR="000873D3" w:rsidP="000873D3" w:rsidRDefault="000873D3" w14:paraId="50C0FD70" w14:textId="1CAF673A">
      <w:r w:rsidRPr="000873D3">
        <w:t xml:space="preserve">De gateway server is de ingang van de SENDLAB en verzorgt een belangrijke functie om te zorgen dat kwaadwillende geen toegang krijgen tot het SENDLAB CLOUD </w:t>
      </w:r>
      <w:r>
        <w:t>netwe</w:t>
      </w:r>
      <w:r w:rsidRPr="000873D3">
        <w:t xml:space="preserve">rk. </w:t>
      </w:r>
    </w:p>
    <w:p w:rsidRPr="000873D3" w:rsidR="00F67CC6" w:rsidP="00F67CC6" w:rsidRDefault="00F67CC6" w14:paraId="68171F7E" w14:textId="73C59FFC"/>
    <w:p w:rsidR="00F67CC6" w:rsidP="00F67CC6" w:rsidRDefault="00F67CC6" w14:paraId="7F978360" w14:textId="178D7C8C">
      <w:pPr>
        <w:pStyle w:val="Heading2"/>
        <w:rPr>
          <w:lang w:val="en-US"/>
        </w:rPr>
      </w:pPr>
      <w:bookmarkStart w:name="_Toc57407594" w:id="48"/>
      <w:r>
        <w:rPr>
          <w:lang w:val="en-US"/>
        </w:rPr>
        <w:t>Server: router</w:t>
      </w:r>
      <w:bookmarkEnd w:id="48"/>
    </w:p>
    <w:p w:rsidRPr="000873D3" w:rsidR="00351CAD" w:rsidP="00351CAD" w:rsidRDefault="00351CAD" w14:paraId="29EFBA43" w14:textId="31A1C7A1">
      <w:r w:rsidRPr="000873D3">
        <w:t xml:space="preserve">De </w:t>
      </w:r>
      <w:r w:rsidRPr="000873D3" w:rsidR="000873D3">
        <w:t xml:space="preserve">router </w:t>
      </w:r>
      <w:r w:rsidR="000873D3">
        <w:t xml:space="preserve">server </w:t>
      </w:r>
      <w:r w:rsidRPr="000873D3" w:rsidR="000873D3">
        <w:t>zorgt voor de verschillende net</w:t>
      </w:r>
      <w:r w:rsidR="000873D3">
        <w:t xml:space="preserve">werken, scheiding van deze netwerken en de firewall tussen deze netwerken, binnen de SENDLAB CLOUD. </w:t>
      </w:r>
    </w:p>
    <w:p w:rsidRPr="000873D3" w:rsidR="00F67CC6" w:rsidP="00F67CC6" w:rsidRDefault="00F67CC6" w14:paraId="1ECEE3DF" w14:textId="77777777"/>
    <w:p w:rsidR="001446F5" w:rsidP="001446F5" w:rsidRDefault="001446F5" w14:paraId="18944052" w14:textId="02484B73">
      <w:pPr>
        <w:pStyle w:val="Heading2"/>
        <w:rPr>
          <w:lang w:val="en-US"/>
        </w:rPr>
      </w:pPr>
      <w:bookmarkStart w:name="_Toc57407595" w:id="49"/>
      <w:r>
        <w:rPr>
          <w:lang w:val="en-US"/>
        </w:rPr>
        <w:t xml:space="preserve">Server: </w:t>
      </w:r>
      <w:proofErr w:type="spellStart"/>
      <w:r>
        <w:rPr>
          <w:lang w:val="en-US"/>
        </w:rPr>
        <w:t>jumphost</w:t>
      </w:r>
      <w:bookmarkEnd w:id="49"/>
      <w:proofErr w:type="spellEnd"/>
    </w:p>
    <w:p w:rsidR="001446F5" w:rsidP="001446F5" w:rsidRDefault="001446F5" w14:paraId="331B88C6" w14:textId="5D8E95E5">
      <w:r>
        <w:t>Voor de veiligheid worden niet alle systemen met het Internet verbonden. Er zijn maar een aantal services die uiteindelijk vanuit het Internet bereikbaar zijn. Remote toegang tot het SENDLAB CLOUD is een grote aanvalsvector en dient heel goed ingeregeld te worden. Om de veiligheid te borgen, wordt gebruikt gemaakt van een “</w:t>
      </w:r>
      <w:proofErr w:type="spellStart"/>
      <w:r>
        <w:t>jumphost</w:t>
      </w:r>
      <w:proofErr w:type="spellEnd"/>
      <w:r>
        <w:t xml:space="preserve">”. Deze server bevindt zich in de DMZ zone en kan vanuit het Internet benaderd worden. Remote toegang tot de systemen van het SENDLAB CLOUD verloopt via deze </w:t>
      </w:r>
      <w:proofErr w:type="spellStart"/>
      <w:r>
        <w:t>jumphost</w:t>
      </w:r>
      <w:proofErr w:type="spellEnd"/>
      <w:r>
        <w:t xml:space="preserve">. Men logt in via SSH en kan van daaruit inloggen op de andere systemen. </w:t>
      </w:r>
    </w:p>
    <w:p w:rsidRPr="001446F5" w:rsidR="00302722" w:rsidP="001446F5" w:rsidRDefault="00302722" w14:paraId="42196402" w14:textId="77777777"/>
    <w:p w:rsidR="001446F5" w:rsidP="001446F5" w:rsidRDefault="00302722" w14:paraId="45D2D0E4" w14:textId="2880229B">
      <w:pPr>
        <w:pStyle w:val="Heading3"/>
      </w:pPr>
      <w:bookmarkStart w:name="_Toc57407596" w:id="50"/>
      <w:r>
        <w:t>Architectuur</w:t>
      </w:r>
      <w:bookmarkEnd w:id="50"/>
    </w:p>
    <w:p w:rsidRPr="005203BE" w:rsidR="005203BE" w:rsidP="005203BE" w:rsidRDefault="005203BE" w14:paraId="56BC6528" w14:textId="111EF609">
      <w:r>
        <w:t xml:space="preserve">De </w:t>
      </w:r>
      <w:proofErr w:type="spellStart"/>
      <w:r>
        <w:t>jumphost</w:t>
      </w:r>
      <w:proofErr w:type="spellEnd"/>
      <w:r>
        <w:t xml:space="preserve"> bevindt zich in de DMZ zone. Vanuit het Internet bereikbaar. De </w:t>
      </w:r>
      <w:proofErr w:type="spellStart"/>
      <w:r>
        <w:t>jumphost</w:t>
      </w:r>
      <w:proofErr w:type="spellEnd"/>
      <w:r>
        <w:t xml:space="preserve"> mag bij de andere systemen aan de andere kant van de router.</w:t>
      </w:r>
    </w:p>
    <w:p w:rsidR="00302722" w:rsidP="00302722" w:rsidRDefault="00302722" w14:paraId="4C4D2AFA" w14:textId="4329BA72"/>
    <w:p w:rsidR="005203BE" w:rsidP="005203BE" w:rsidRDefault="00B72BEC" w14:paraId="0D2949EC" w14:textId="77777777">
      <w:pPr>
        <w:keepNext/>
      </w:pPr>
      <w:r>
        <w:rPr>
          <w:noProof/>
        </w:rPr>
        <w:drawing>
          <wp:inline distT="0" distB="0" distL="0" distR="0" wp14:anchorId="55631D22" wp14:editId="2BE9E5E6">
            <wp:extent cx="5435600" cy="18815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1881505"/>
                    </a:xfrm>
                    <a:prstGeom prst="rect">
                      <a:avLst/>
                    </a:prstGeom>
                  </pic:spPr>
                </pic:pic>
              </a:graphicData>
            </a:graphic>
          </wp:inline>
        </w:drawing>
      </w:r>
    </w:p>
    <w:p w:rsidR="00B72BEC" w:rsidP="005203BE" w:rsidRDefault="005203BE" w14:paraId="32E275B7" w14:textId="23B7877A">
      <w:pPr>
        <w:pStyle w:val="Caption"/>
      </w:pPr>
      <w:r>
        <w:t xml:space="preserve">Figuur </w:t>
      </w:r>
      <w:r>
        <w:fldChar w:fldCharType="begin"/>
      </w:r>
      <w:r>
        <w:instrText xml:space="preserve"> SEQ Figuur \* ARABIC </w:instrText>
      </w:r>
      <w:r>
        <w:fldChar w:fldCharType="separate"/>
      </w:r>
      <w:r w:rsidR="000D2FDD">
        <w:rPr>
          <w:noProof/>
        </w:rPr>
        <w:t>8</w:t>
      </w:r>
      <w:r>
        <w:fldChar w:fldCharType="end"/>
      </w:r>
      <w:r>
        <w:t xml:space="preserve"> Architectuur </w:t>
      </w:r>
      <w:proofErr w:type="spellStart"/>
      <w:r>
        <w:t>jumphost</w:t>
      </w:r>
      <w:proofErr w:type="spellEnd"/>
      <w:r>
        <w:t>.</w:t>
      </w:r>
    </w:p>
    <w:p w:rsidR="005203BE" w:rsidP="005203BE" w:rsidRDefault="005203BE" w14:paraId="4DCD4E9F" w14:textId="1098F20F">
      <w:pPr>
        <w:pStyle w:val="Heading3"/>
      </w:pPr>
      <w:bookmarkStart w:name="_Toc57407597" w:id="51"/>
      <w:r>
        <w:t>Cybersecurity implementatie</w:t>
      </w:r>
      <w:bookmarkEnd w:id="51"/>
    </w:p>
    <w:p w:rsidR="005203BE" w:rsidP="005203BE" w:rsidRDefault="005203BE" w14:paraId="568AE910" w14:textId="2B83EE19">
      <w:r>
        <w:t xml:space="preserve">De </w:t>
      </w:r>
      <w:proofErr w:type="spellStart"/>
      <w:r>
        <w:t>jumphost</w:t>
      </w:r>
      <w:proofErr w:type="spellEnd"/>
      <w:r>
        <w:t xml:space="preserve"> is de server die als eerste aangevallen wordt van buitenaf. Dat betekent dat deze veilig geconfigureerd moet zijn. De volgende aspecten dienen te worden geïmplementeerd:</w:t>
      </w:r>
    </w:p>
    <w:p w:rsidR="005203BE" w:rsidP="000D2FDD" w:rsidRDefault="005203BE" w14:paraId="7F51F30B" w14:textId="08101101">
      <w:pPr>
        <w:pStyle w:val="ListParagraph"/>
        <w:numPr>
          <w:ilvl w:val="0"/>
          <w:numId w:val="13"/>
        </w:numPr>
      </w:pPr>
      <w:r>
        <w:t xml:space="preserve">SSH </w:t>
      </w:r>
      <w:proofErr w:type="spellStart"/>
      <w:r>
        <w:t>hardening</w:t>
      </w:r>
      <w:proofErr w:type="spellEnd"/>
    </w:p>
    <w:p w:rsidR="005203BE" w:rsidP="000D2FDD" w:rsidRDefault="005203BE" w14:paraId="6B68FA2C" w14:textId="0B7366CA">
      <w:pPr>
        <w:pStyle w:val="ListParagraph"/>
        <w:numPr>
          <w:ilvl w:val="0"/>
          <w:numId w:val="13"/>
        </w:numPr>
      </w:pPr>
      <w:r>
        <w:t xml:space="preserve">Linux OS </w:t>
      </w:r>
      <w:proofErr w:type="spellStart"/>
      <w:r>
        <w:t>Hardening</w:t>
      </w:r>
      <w:proofErr w:type="spellEnd"/>
    </w:p>
    <w:p w:rsidR="005203BE" w:rsidP="000D2FDD" w:rsidRDefault="005203BE" w14:paraId="653B194A" w14:textId="1FD7CB5A">
      <w:pPr>
        <w:pStyle w:val="ListParagraph"/>
        <w:numPr>
          <w:ilvl w:val="0"/>
          <w:numId w:val="13"/>
        </w:numPr>
      </w:pPr>
      <w:r>
        <w:t xml:space="preserve">Host </w:t>
      </w:r>
      <w:proofErr w:type="spellStart"/>
      <w:r>
        <w:t>based</w:t>
      </w:r>
      <w:proofErr w:type="spellEnd"/>
      <w:r>
        <w:t xml:space="preserve"> </w:t>
      </w:r>
      <w:proofErr w:type="spellStart"/>
      <w:r>
        <w:t>intrusion</w:t>
      </w:r>
      <w:proofErr w:type="spellEnd"/>
      <w:r>
        <w:t xml:space="preserve"> </w:t>
      </w:r>
      <w:proofErr w:type="spellStart"/>
      <w:r>
        <w:t>detection</w:t>
      </w:r>
      <w:proofErr w:type="spellEnd"/>
    </w:p>
    <w:p w:rsidR="005203BE" w:rsidP="000D2FDD" w:rsidRDefault="005203BE" w14:paraId="34A0F205" w14:textId="1E7DA884">
      <w:pPr>
        <w:pStyle w:val="ListParagraph"/>
        <w:numPr>
          <w:ilvl w:val="0"/>
          <w:numId w:val="13"/>
        </w:numPr>
      </w:pPr>
      <w:proofErr w:type="spellStart"/>
      <w:r>
        <w:t>Two</w:t>
      </w:r>
      <w:proofErr w:type="spellEnd"/>
      <w:r>
        <w:t xml:space="preserve">-factor </w:t>
      </w:r>
      <w:proofErr w:type="spellStart"/>
      <w:r>
        <w:t>authentication</w:t>
      </w:r>
      <w:proofErr w:type="spellEnd"/>
    </w:p>
    <w:p w:rsidR="005203BE" w:rsidP="000D2FDD" w:rsidRDefault="005203BE" w14:paraId="55B698B5" w14:textId="32E5CD79">
      <w:pPr>
        <w:pStyle w:val="ListParagraph"/>
        <w:numPr>
          <w:ilvl w:val="0"/>
          <w:numId w:val="13"/>
        </w:numPr>
        <w:rPr>
          <w:lang w:val="en-US"/>
        </w:rPr>
      </w:pPr>
      <w:r w:rsidRPr="005203BE">
        <w:rPr>
          <w:lang w:val="en-US"/>
        </w:rPr>
        <w:t>System monitoring</w:t>
      </w:r>
    </w:p>
    <w:p w:rsidRPr="005203BE" w:rsidR="00984BEC" w:rsidP="000D2FDD" w:rsidRDefault="00984BEC" w14:paraId="3508575A" w14:textId="3773A100">
      <w:pPr>
        <w:pStyle w:val="ListParagraph"/>
        <w:numPr>
          <w:ilvl w:val="0"/>
          <w:numId w:val="13"/>
        </w:numPr>
        <w:rPr>
          <w:lang w:val="en-US"/>
        </w:rPr>
      </w:pPr>
      <w:r>
        <w:rPr>
          <w:lang w:val="en-US"/>
        </w:rPr>
        <w:t>Automatic updates</w:t>
      </w:r>
      <w:r w:rsidR="00A42702">
        <w:rPr>
          <w:lang w:val="en-US"/>
        </w:rPr>
        <w:t xml:space="preserve"> (</w:t>
      </w:r>
      <w:proofErr w:type="spellStart"/>
      <w:r w:rsidR="00A42702">
        <w:rPr>
          <w:lang w:val="en-US"/>
        </w:rPr>
        <w:t>cron</w:t>
      </w:r>
      <w:proofErr w:type="spellEnd"/>
      <w:r w:rsidR="00A42702">
        <w:rPr>
          <w:lang w:val="en-US"/>
        </w:rPr>
        <w:t>)</w:t>
      </w:r>
    </w:p>
    <w:p w:rsidR="005203BE" w:rsidP="005203BE" w:rsidRDefault="005203BE" w14:paraId="1340D533" w14:textId="02F6BF4D">
      <w:pPr>
        <w:rPr>
          <w:lang w:val="en-US"/>
        </w:rPr>
      </w:pPr>
    </w:p>
    <w:p w:rsidR="005203BE" w:rsidP="005203BE" w:rsidRDefault="005203BE" w14:paraId="4F15A68E" w14:textId="64A1CABE">
      <w:pPr>
        <w:pStyle w:val="Heading3"/>
        <w:rPr>
          <w:lang w:val="en-US"/>
        </w:rPr>
      </w:pPr>
      <w:bookmarkStart w:name="_Toc57407598" w:id="52"/>
      <w:proofErr w:type="spellStart"/>
      <w:r>
        <w:rPr>
          <w:lang w:val="en-US"/>
        </w:rPr>
        <w:t>Syste</w:t>
      </w:r>
      <w:r w:rsidR="00101B59">
        <w:rPr>
          <w:lang w:val="en-US"/>
        </w:rPr>
        <w:t>e</w:t>
      </w:r>
      <w:r>
        <w:rPr>
          <w:lang w:val="en-US"/>
        </w:rPr>
        <w:t>m</w:t>
      </w:r>
      <w:proofErr w:type="spellEnd"/>
      <w:r>
        <w:rPr>
          <w:lang w:val="en-US"/>
        </w:rPr>
        <w:t xml:space="preserve"> details</w:t>
      </w:r>
      <w:bookmarkEnd w:id="52"/>
    </w:p>
    <w:p w:rsidRPr="005203BE" w:rsidR="005203BE" w:rsidP="005203BE" w:rsidRDefault="005203BE" w14:paraId="0FBA7DDC" w14:textId="77777777">
      <w:pPr>
        <w:rPr>
          <w:lang w:val="en-US"/>
        </w:rPr>
      </w:pPr>
    </w:p>
    <w:tbl>
      <w:tblPr>
        <w:tblStyle w:val="GridTable4-Accent1"/>
        <w:tblW w:w="0" w:type="auto"/>
        <w:tblLook w:val="04A0" w:firstRow="1" w:lastRow="0" w:firstColumn="1" w:lastColumn="0" w:noHBand="0" w:noVBand="1"/>
      </w:tblPr>
      <w:tblGrid>
        <w:gridCol w:w="2405"/>
        <w:gridCol w:w="6145"/>
      </w:tblGrid>
      <w:tr w:rsidR="005203BE" w:rsidTr="005203BE" w14:paraId="3B03B7C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203BE" w:rsidP="005203BE" w:rsidRDefault="009B7369" w14:paraId="00D67011" w14:textId="54B6FA37">
            <w:pPr>
              <w:rPr>
                <w:lang w:val="en-US"/>
              </w:rPr>
            </w:pPr>
            <w:r>
              <w:rPr>
                <w:lang w:val="en-US"/>
              </w:rPr>
              <w:t>Item</w:t>
            </w:r>
          </w:p>
        </w:tc>
        <w:tc>
          <w:tcPr>
            <w:tcW w:w="6145" w:type="dxa"/>
          </w:tcPr>
          <w:p w:rsidR="005203BE" w:rsidP="005203BE" w:rsidRDefault="009B7369" w14:paraId="3D95E875" w14:textId="58DF03F0">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r>
      <w:tr w:rsidR="005203BE" w:rsidTr="005203BE" w14:paraId="174DAC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203BE" w:rsidP="005203BE" w:rsidRDefault="00BF095C" w14:paraId="18AD57F5" w14:textId="0C0BA1A9">
            <w:pPr>
              <w:rPr>
                <w:lang w:val="en-US"/>
              </w:rPr>
            </w:pPr>
            <w:r>
              <w:rPr>
                <w:lang w:val="en-US"/>
              </w:rPr>
              <w:t>OS</w:t>
            </w:r>
          </w:p>
        </w:tc>
        <w:tc>
          <w:tcPr>
            <w:tcW w:w="6145" w:type="dxa"/>
          </w:tcPr>
          <w:p w:rsidR="005203BE" w:rsidP="005203BE" w:rsidRDefault="00BF095C" w14:paraId="4D141A9C" w14:textId="632A8E78">
            <w:pPr>
              <w:cnfStyle w:val="000000100000" w:firstRow="0" w:lastRow="0" w:firstColumn="0" w:lastColumn="0" w:oddVBand="0" w:evenVBand="0" w:oddHBand="1" w:evenHBand="0" w:firstRowFirstColumn="0" w:firstRowLastColumn="0" w:lastRowFirstColumn="0" w:lastRowLastColumn="0"/>
              <w:rPr>
                <w:lang w:val="en-US"/>
              </w:rPr>
            </w:pPr>
            <w:r>
              <w:rPr>
                <w:lang w:val="en-US"/>
              </w:rPr>
              <w:t>Linux Debian Buster</w:t>
            </w:r>
            <w:r w:rsidR="00A27E90">
              <w:rPr>
                <w:lang w:val="en-US"/>
              </w:rPr>
              <w:t xml:space="preserve"> 10.1</w:t>
            </w:r>
          </w:p>
        </w:tc>
      </w:tr>
      <w:tr w:rsidRPr="009562C2" w:rsidR="00372582" w:rsidTr="005203BE" w14:paraId="5DEE832C" w14:textId="77777777">
        <w:tc>
          <w:tcPr>
            <w:cnfStyle w:val="001000000000" w:firstRow="0" w:lastRow="0" w:firstColumn="1" w:lastColumn="0" w:oddVBand="0" w:evenVBand="0" w:oddHBand="0" w:evenHBand="0" w:firstRowFirstColumn="0" w:firstRowLastColumn="0" w:lastRowFirstColumn="0" w:lastRowLastColumn="0"/>
            <w:tcW w:w="2405" w:type="dxa"/>
          </w:tcPr>
          <w:p w:rsidR="00372582" w:rsidP="00372582" w:rsidRDefault="00372582" w14:paraId="19EE4E9E" w14:textId="0D8C09BE">
            <w:pPr>
              <w:rPr>
                <w:lang w:val="en-US"/>
              </w:rPr>
            </w:pPr>
            <w:r>
              <w:rPr>
                <w:lang w:val="en-US"/>
              </w:rPr>
              <w:t>MAC address</w:t>
            </w:r>
          </w:p>
        </w:tc>
        <w:tc>
          <w:tcPr>
            <w:tcW w:w="6145" w:type="dxa"/>
          </w:tcPr>
          <w:p w:rsidR="00372582" w:rsidP="00372582" w:rsidRDefault="00360FE0" w14:paraId="664AC82E" w14:textId="0A0CEB8F">
            <w:pPr>
              <w:cnfStyle w:val="000000000000" w:firstRow="0" w:lastRow="0" w:firstColumn="0" w:lastColumn="0" w:oddVBand="0" w:evenVBand="0" w:oddHBand="0" w:evenHBand="0" w:firstRowFirstColumn="0" w:firstRowLastColumn="0" w:lastRowFirstColumn="0" w:lastRowLastColumn="0"/>
              <w:rPr>
                <w:lang w:val="en-US"/>
              </w:rPr>
            </w:pPr>
            <w:r w:rsidRPr="00360FE0">
              <w:rPr>
                <w:lang w:val="en-US"/>
              </w:rPr>
              <w:t>46:14:25:e4:21:60</w:t>
            </w:r>
            <w:r>
              <w:rPr>
                <w:lang w:val="en-US"/>
              </w:rPr>
              <w:t xml:space="preserve"> </w:t>
            </w:r>
            <w:r w:rsidR="009D0717">
              <w:rPr>
                <w:lang w:val="en-US"/>
              </w:rPr>
              <w:t>(ens18)</w:t>
            </w:r>
          </w:p>
        </w:tc>
      </w:tr>
      <w:tr w:rsidR="00372582" w:rsidTr="005203BE" w14:paraId="7A0A11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72582" w:rsidP="00372582" w:rsidRDefault="00372582" w14:paraId="222B0F7F" w14:textId="32B1CA66">
            <w:pPr>
              <w:rPr>
                <w:lang w:val="en-US"/>
              </w:rPr>
            </w:pPr>
            <w:r>
              <w:rPr>
                <w:lang w:val="en-US"/>
              </w:rPr>
              <w:t>IP address</w:t>
            </w:r>
          </w:p>
        </w:tc>
        <w:tc>
          <w:tcPr>
            <w:tcW w:w="6145" w:type="dxa"/>
          </w:tcPr>
          <w:p w:rsidR="00372582" w:rsidP="00372582" w:rsidRDefault="00B35C13" w14:paraId="68FE2CD0" w14:textId="3B966F08">
            <w:pPr>
              <w:cnfStyle w:val="000000100000" w:firstRow="0" w:lastRow="0" w:firstColumn="0" w:lastColumn="0" w:oddVBand="0" w:evenVBand="0" w:oddHBand="1" w:evenHBand="0" w:firstRowFirstColumn="0" w:firstRowLastColumn="0" w:lastRowFirstColumn="0" w:lastRowLastColumn="0"/>
              <w:rPr>
                <w:lang w:val="en-US"/>
              </w:rPr>
            </w:pPr>
            <w:r w:rsidRPr="00B35C13">
              <w:rPr>
                <w:lang w:val="en-US"/>
              </w:rPr>
              <w:t>192.168.5</w:t>
            </w:r>
            <w:r w:rsidR="009D0717">
              <w:rPr>
                <w:lang w:val="en-US"/>
              </w:rPr>
              <w:t>.2</w:t>
            </w:r>
            <w:r w:rsidR="00360FE0">
              <w:rPr>
                <w:lang w:val="en-US"/>
              </w:rPr>
              <w:t>2</w:t>
            </w:r>
            <w:r w:rsidR="009D0717">
              <w:rPr>
                <w:lang w:val="en-US"/>
              </w:rPr>
              <w:t>/24</w:t>
            </w:r>
          </w:p>
        </w:tc>
      </w:tr>
      <w:tr w:rsidR="00351CAD" w:rsidTr="005203BE" w14:paraId="7C92B56F" w14:textId="77777777">
        <w:tc>
          <w:tcPr>
            <w:cnfStyle w:val="001000000000" w:firstRow="0" w:lastRow="0" w:firstColumn="1" w:lastColumn="0" w:oddVBand="0" w:evenVBand="0" w:oddHBand="0" w:evenHBand="0" w:firstRowFirstColumn="0" w:firstRowLastColumn="0" w:lastRowFirstColumn="0" w:lastRowLastColumn="0"/>
            <w:tcW w:w="2405" w:type="dxa"/>
          </w:tcPr>
          <w:p w:rsidR="00351CAD" w:rsidP="00372582" w:rsidRDefault="00351CAD" w14:paraId="7810B558" w14:textId="22BD6423">
            <w:pPr>
              <w:rPr>
                <w:lang w:val="en-US"/>
              </w:rPr>
            </w:pPr>
            <w:r>
              <w:rPr>
                <w:lang w:val="en-US"/>
              </w:rPr>
              <w:t>DNS</w:t>
            </w:r>
          </w:p>
        </w:tc>
        <w:tc>
          <w:tcPr>
            <w:tcW w:w="6145" w:type="dxa"/>
          </w:tcPr>
          <w:p w:rsidRPr="00B35C13" w:rsidR="00351CAD" w:rsidP="00372582" w:rsidRDefault="00351CAD" w14:paraId="3409F1EC" w14:textId="676381D0">
            <w:pPr>
              <w:cnfStyle w:val="000000000000" w:firstRow="0" w:lastRow="0" w:firstColumn="0" w:lastColumn="0" w:oddVBand="0" w:evenVBand="0" w:oddHBand="0" w:evenHBand="0" w:firstRowFirstColumn="0" w:firstRowLastColumn="0" w:lastRowFirstColumn="0" w:lastRowLastColumn="0"/>
              <w:rPr>
                <w:lang w:val="en-US"/>
              </w:rPr>
            </w:pPr>
            <w:r>
              <w:rPr>
                <w:lang w:val="en-US"/>
              </w:rPr>
              <w:t>jumphost.sendlab.avans.nl</w:t>
            </w:r>
          </w:p>
        </w:tc>
      </w:tr>
    </w:tbl>
    <w:p w:rsidRPr="005203BE" w:rsidR="005203BE" w:rsidP="005203BE" w:rsidRDefault="005203BE" w14:paraId="61C22973" w14:textId="77777777">
      <w:pPr>
        <w:rPr>
          <w:lang w:val="en-US"/>
        </w:rPr>
      </w:pPr>
    </w:p>
    <w:p w:rsidR="005203BE" w:rsidP="00A27E90" w:rsidRDefault="00A27E90" w14:paraId="6C637724" w14:textId="31CDC11F">
      <w:pPr>
        <w:pStyle w:val="Heading3"/>
        <w:rPr>
          <w:lang w:val="en-US"/>
        </w:rPr>
      </w:pPr>
      <w:bookmarkStart w:name="_Toc57407599" w:id="53"/>
      <w:r>
        <w:rPr>
          <w:lang w:val="en-US"/>
        </w:rPr>
        <w:t>Installed software</w:t>
      </w:r>
      <w:bookmarkEnd w:id="53"/>
    </w:p>
    <w:p w:rsidR="00A27E90" w:rsidP="00A27E90" w:rsidRDefault="00A27E90" w14:paraId="3D769309" w14:textId="6CB9E997">
      <w:pPr>
        <w:rPr>
          <w:lang w:val="en-US"/>
        </w:rPr>
      </w:pPr>
    </w:p>
    <w:tbl>
      <w:tblPr>
        <w:tblStyle w:val="GridTable4-Accent1"/>
        <w:tblW w:w="0" w:type="auto"/>
        <w:tblLook w:val="04A0" w:firstRow="1" w:lastRow="0" w:firstColumn="1" w:lastColumn="0" w:noHBand="0" w:noVBand="1"/>
      </w:tblPr>
      <w:tblGrid>
        <w:gridCol w:w="3539"/>
        <w:gridCol w:w="5011"/>
      </w:tblGrid>
      <w:tr w:rsidR="00A27E90" w:rsidTr="00B35C13" w14:paraId="39BF21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A27E90" w:rsidP="000D0FE3" w:rsidRDefault="00B35C13" w14:paraId="541B1D1F" w14:textId="03CB3069">
            <w:pPr>
              <w:rPr>
                <w:lang w:val="en-US"/>
              </w:rPr>
            </w:pPr>
            <w:r>
              <w:rPr>
                <w:lang w:val="en-US"/>
              </w:rPr>
              <w:t>Software</w:t>
            </w:r>
          </w:p>
        </w:tc>
        <w:tc>
          <w:tcPr>
            <w:tcW w:w="5011" w:type="dxa"/>
          </w:tcPr>
          <w:p w:rsidR="00A27E90" w:rsidP="000D0FE3" w:rsidRDefault="00B35C13" w14:paraId="2F39069B" w14:textId="103945B6">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Pr="00182A74" w:rsidR="00A27E90" w:rsidTr="00B35C13" w14:paraId="1BD58E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A27E90" w:rsidP="000D0FE3" w:rsidRDefault="00B35C13" w14:paraId="747CD579" w14:textId="6549D201">
            <w:pPr>
              <w:rPr>
                <w:lang w:val="en-US"/>
              </w:rPr>
            </w:pPr>
            <w:r>
              <w:rPr>
                <w:lang w:val="en-US"/>
              </w:rPr>
              <w:t>Debian base system</w:t>
            </w:r>
          </w:p>
        </w:tc>
        <w:tc>
          <w:tcPr>
            <w:tcW w:w="5011" w:type="dxa"/>
          </w:tcPr>
          <w:p w:rsidR="00A27E90" w:rsidP="000D0FE3" w:rsidRDefault="00B35C13" w14:paraId="7416700D" w14:textId="2A8114AA">
            <w:pPr>
              <w:cnfStyle w:val="000000100000" w:firstRow="0" w:lastRow="0" w:firstColumn="0" w:lastColumn="0" w:oddVBand="0" w:evenVBand="0" w:oddHBand="1" w:evenHBand="0" w:firstRowFirstColumn="0" w:firstRowLastColumn="0" w:lastRowFirstColumn="0" w:lastRowLastColumn="0"/>
              <w:rPr>
                <w:lang w:val="en-US"/>
              </w:rPr>
            </w:pPr>
            <w:r>
              <w:rPr>
                <w:lang w:val="en-US"/>
              </w:rPr>
              <w:t>Lean and small version of Debian buster.</w:t>
            </w:r>
          </w:p>
        </w:tc>
      </w:tr>
      <w:tr w:rsidR="00A27E90" w:rsidTr="00B35C13" w14:paraId="1B2AC51F" w14:textId="77777777">
        <w:tc>
          <w:tcPr>
            <w:cnfStyle w:val="001000000000" w:firstRow="0" w:lastRow="0" w:firstColumn="1" w:lastColumn="0" w:oddVBand="0" w:evenVBand="0" w:oddHBand="0" w:evenHBand="0" w:firstRowFirstColumn="0" w:firstRowLastColumn="0" w:lastRowFirstColumn="0" w:lastRowLastColumn="0"/>
            <w:tcW w:w="3539" w:type="dxa"/>
          </w:tcPr>
          <w:p w:rsidR="00A27E90" w:rsidP="000D0FE3" w:rsidRDefault="00B35C13" w14:paraId="6ACA5305" w14:textId="23D78CC8">
            <w:pPr>
              <w:rPr>
                <w:lang w:val="en-US"/>
              </w:rPr>
            </w:pPr>
            <w:r>
              <w:rPr>
                <w:lang w:val="en-US"/>
              </w:rPr>
              <w:t>SSH</w:t>
            </w:r>
          </w:p>
        </w:tc>
        <w:tc>
          <w:tcPr>
            <w:tcW w:w="5011" w:type="dxa"/>
          </w:tcPr>
          <w:p w:rsidR="00A27E90" w:rsidP="000D0FE3" w:rsidRDefault="00C51759" w14:paraId="6EDFCF90" w14:textId="64E62691">
            <w:pPr>
              <w:cnfStyle w:val="000000000000" w:firstRow="0" w:lastRow="0" w:firstColumn="0" w:lastColumn="0" w:oddVBand="0" w:evenVBand="0" w:oddHBand="0" w:evenHBand="0" w:firstRowFirstColumn="0" w:firstRowLastColumn="0" w:lastRowFirstColumn="0" w:lastRowLastColumn="0"/>
              <w:rPr>
                <w:lang w:val="en-US"/>
              </w:rPr>
            </w:pPr>
            <w:r>
              <w:rPr>
                <w:lang w:val="en-US"/>
              </w:rPr>
              <w:t>Remote secure shell</w:t>
            </w:r>
          </w:p>
        </w:tc>
      </w:tr>
      <w:tr w:rsidR="00A27E90" w:rsidTr="00B35C13" w14:paraId="706AA4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A27E90" w:rsidP="000D0FE3" w:rsidRDefault="00B35C13" w14:paraId="52D8E8D6" w14:textId="71CD4B41">
            <w:pPr>
              <w:rPr>
                <w:lang w:val="en-US"/>
              </w:rPr>
            </w:pPr>
            <w:r>
              <w:rPr>
                <w:lang w:val="en-US"/>
              </w:rPr>
              <w:t>iptables</w:t>
            </w:r>
          </w:p>
        </w:tc>
        <w:tc>
          <w:tcPr>
            <w:tcW w:w="5011" w:type="dxa"/>
          </w:tcPr>
          <w:p w:rsidR="00A27E90" w:rsidP="000D0FE3" w:rsidRDefault="00C51759" w14:paraId="66694AE2" w14:textId="50D2E52E">
            <w:pPr>
              <w:cnfStyle w:val="000000100000" w:firstRow="0" w:lastRow="0" w:firstColumn="0" w:lastColumn="0" w:oddVBand="0" w:evenVBand="0" w:oddHBand="1" w:evenHBand="0" w:firstRowFirstColumn="0" w:firstRowLastColumn="0" w:lastRowFirstColumn="0" w:lastRowLastColumn="0"/>
              <w:rPr>
                <w:lang w:val="en-US"/>
              </w:rPr>
            </w:pPr>
            <w:r>
              <w:rPr>
                <w:lang w:val="en-US"/>
              </w:rPr>
              <w:t>Firewall software</w:t>
            </w:r>
          </w:p>
        </w:tc>
      </w:tr>
      <w:tr w:rsidR="00A27E90" w:rsidTr="00B35C13" w14:paraId="527E0219" w14:textId="77777777">
        <w:tc>
          <w:tcPr>
            <w:cnfStyle w:val="001000000000" w:firstRow="0" w:lastRow="0" w:firstColumn="1" w:lastColumn="0" w:oddVBand="0" w:evenVBand="0" w:oddHBand="0" w:evenHBand="0" w:firstRowFirstColumn="0" w:firstRowLastColumn="0" w:lastRowFirstColumn="0" w:lastRowLastColumn="0"/>
            <w:tcW w:w="3539" w:type="dxa"/>
          </w:tcPr>
          <w:p w:rsidR="00A27E90" w:rsidP="000D0FE3" w:rsidRDefault="00B35C13" w14:paraId="4638B1DC" w14:textId="55C22A78">
            <w:pPr>
              <w:rPr>
                <w:lang w:val="en-US"/>
              </w:rPr>
            </w:pPr>
            <w:r>
              <w:rPr>
                <w:lang w:val="en-US"/>
              </w:rPr>
              <w:t>OSSEC</w:t>
            </w:r>
          </w:p>
        </w:tc>
        <w:tc>
          <w:tcPr>
            <w:tcW w:w="5011" w:type="dxa"/>
          </w:tcPr>
          <w:p w:rsidR="00A27E90" w:rsidP="000D0FE3" w:rsidRDefault="00B35C13" w14:paraId="080C1493" w14:textId="529D4FED">
            <w:pPr>
              <w:cnfStyle w:val="000000000000" w:firstRow="0" w:lastRow="0" w:firstColumn="0" w:lastColumn="0" w:oddVBand="0" w:evenVBand="0" w:oddHBand="0" w:evenHBand="0" w:firstRowFirstColumn="0" w:firstRowLastColumn="0" w:lastRowFirstColumn="0" w:lastRowLastColumn="0"/>
              <w:rPr>
                <w:lang w:val="en-US"/>
              </w:rPr>
            </w:pPr>
            <w:r>
              <w:rPr>
                <w:lang w:val="en-US"/>
              </w:rPr>
              <w:t>Host based intrusion detection</w:t>
            </w:r>
          </w:p>
        </w:tc>
      </w:tr>
    </w:tbl>
    <w:p w:rsidRPr="00A27E90" w:rsidR="00A27E90" w:rsidP="00A27E90" w:rsidRDefault="00A27E90" w14:paraId="334340D0" w14:textId="77777777">
      <w:pPr>
        <w:rPr>
          <w:lang w:val="en-US"/>
        </w:rPr>
      </w:pPr>
    </w:p>
    <w:p w:rsidR="007D3ED2" w:rsidP="0058697B" w:rsidRDefault="0058697B" w14:paraId="09BBEE19" w14:textId="3E799D1D">
      <w:pPr>
        <w:pStyle w:val="Heading3"/>
        <w:rPr>
          <w:lang w:val="en-US"/>
        </w:rPr>
      </w:pPr>
      <w:bookmarkStart w:name="_Toc57407600" w:id="54"/>
      <w:r>
        <w:rPr>
          <w:lang w:val="en-US"/>
        </w:rPr>
        <w:t>Users</w:t>
      </w:r>
      <w:bookmarkEnd w:id="54"/>
    </w:p>
    <w:p w:rsidR="0058697B" w:rsidP="0058697B" w:rsidRDefault="0058697B" w14:paraId="5A8D43EA" w14:textId="71617662">
      <w:pPr>
        <w:rPr>
          <w:lang w:val="en-US"/>
        </w:rPr>
      </w:pPr>
    </w:p>
    <w:tbl>
      <w:tblPr>
        <w:tblStyle w:val="GridTable4-Accent1"/>
        <w:tblW w:w="0" w:type="auto"/>
        <w:tblLook w:val="04A0" w:firstRow="1" w:lastRow="0" w:firstColumn="1" w:lastColumn="0" w:noHBand="0" w:noVBand="1"/>
      </w:tblPr>
      <w:tblGrid>
        <w:gridCol w:w="2708"/>
        <w:gridCol w:w="2713"/>
        <w:gridCol w:w="3129"/>
      </w:tblGrid>
      <w:tr w:rsidR="00C74336" w:rsidTr="00C74336" w14:paraId="0E46E3F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tcPr>
          <w:p w:rsidR="00C74336" w:rsidP="0058697B" w:rsidRDefault="00C74336" w14:paraId="4B8D2048" w14:textId="0340F233">
            <w:pPr>
              <w:rPr>
                <w:lang w:val="en-US"/>
              </w:rPr>
            </w:pPr>
            <w:r>
              <w:rPr>
                <w:lang w:val="en-US"/>
              </w:rPr>
              <w:t>Full name</w:t>
            </w:r>
          </w:p>
        </w:tc>
        <w:tc>
          <w:tcPr>
            <w:tcW w:w="2850" w:type="dxa"/>
          </w:tcPr>
          <w:p w:rsidR="00C74336" w:rsidP="0058697B" w:rsidRDefault="00C74336" w14:paraId="001C4366" w14:textId="187829EA">
            <w:pPr>
              <w:cnfStyle w:val="100000000000" w:firstRow="1" w:lastRow="0" w:firstColumn="0" w:lastColumn="0" w:oddVBand="0" w:evenVBand="0" w:oddHBand="0" w:evenHBand="0" w:firstRowFirstColumn="0" w:firstRowLastColumn="0" w:lastRowFirstColumn="0" w:lastRowLastColumn="0"/>
              <w:rPr>
                <w:lang w:val="en-US"/>
              </w:rPr>
            </w:pPr>
            <w:r>
              <w:rPr>
                <w:lang w:val="en-US"/>
              </w:rPr>
              <w:t>Username</w:t>
            </w:r>
          </w:p>
        </w:tc>
        <w:tc>
          <w:tcPr>
            <w:tcW w:w="2850" w:type="dxa"/>
          </w:tcPr>
          <w:p w:rsidR="00C74336" w:rsidP="0058697B" w:rsidRDefault="00C74336" w14:paraId="57526058" w14:textId="0058D03B">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C74336" w:rsidTr="00C74336" w14:paraId="4DE601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tcPr>
          <w:p w:rsidR="00C74336" w:rsidP="0058697B" w:rsidRDefault="00C74336" w14:paraId="50A45458" w14:textId="73A72E29">
            <w:pPr>
              <w:rPr>
                <w:lang w:val="en-US"/>
              </w:rPr>
            </w:pPr>
            <w:r>
              <w:rPr>
                <w:lang w:val="en-US"/>
              </w:rPr>
              <w:t>Maurice Snoeren</w:t>
            </w:r>
          </w:p>
        </w:tc>
        <w:tc>
          <w:tcPr>
            <w:tcW w:w="2850" w:type="dxa"/>
          </w:tcPr>
          <w:p w:rsidR="00C74336" w:rsidP="0058697B" w:rsidRDefault="00C74336" w14:paraId="4B449719" w14:textId="5694AC7A">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maurice</w:t>
            </w:r>
            <w:proofErr w:type="spellEnd"/>
          </w:p>
        </w:tc>
        <w:tc>
          <w:tcPr>
            <w:tcW w:w="2850" w:type="dxa"/>
          </w:tcPr>
          <w:p w:rsidR="00C74336" w:rsidP="0058697B" w:rsidRDefault="00521F13" w14:paraId="21657FD6" w14:textId="4EA012EE">
            <w:pPr>
              <w:cnfStyle w:val="000000100000" w:firstRow="0" w:lastRow="0" w:firstColumn="0" w:lastColumn="0" w:oddVBand="0" w:evenVBand="0" w:oddHBand="1" w:evenHBand="0" w:firstRowFirstColumn="0" w:firstRowLastColumn="0" w:lastRowFirstColumn="0" w:lastRowLastColumn="0"/>
              <w:rPr>
                <w:lang w:val="en-US"/>
              </w:rPr>
            </w:pPr>
            <w:hyperlink w:history="1" r:id="rId28">
              <w:r w:rsidRPr="00261389" w:rsidR="00984BEC">
                <w:rPr>
                  <w:rStyle w:val="Hyperlink"/>
                  <w:lang w:val="en-US"/>
                </w:rPr>
                <w:t>mac.snoeren@avans.nl</w:t>
              </w:r>
            </w:hyperlink>
          </w:p>
        </w:tc>
      </w:tr>
      <w:tr w:rsidR="00C74336" w:rsidTr="00C74336" w14:paraId="7755249C" w14:textId="77777777">
        <w:tc>
          <w:tcPr>
            <w:cnfStyle w:val="001000000000" w:firstRow="0" w:lastRow="0" w:firstColumn="1" w:lastColumn="0" w:oddVBand="0" w:evenVBand="0" w:oddHBand="0" w:evenHBand="0" w:firstRowFirstColumn="0" w:firstRowLastColumn="0" w:lastRowFirstColumn="0" w:lastRowLastColumn="0"/>
            <w:tcW w:w="2850" w:type="dxa"/>
          </w:tcPr>
          <w:p w:rsidR="00C74336" w:rsidP="0058697B" w:rsidRDefault="00C74336" w14:paraId="0BE191CA" w14:textId="3BFD766D">
            <w:pPr>
              <w:rPr>
                <w:lang w:val="en-US"/>
              </w:rPr>
            </w:pPr>
            <w:r>
              <w:rPr>
                <w:lang w:val="en-US"/>
              </w:rPr>
              <w:t>Diederich Kroeske</w:t>
            </w:r>
          </w:p>
        </w:tc>
        <w:tc>
          <w:tcPr>
            <w:tcW w:w="2850" w:type="dxa"/>
          </w:tcPr>
          <w:p w:rsidR="00C74336" w:rsidP="0058697B" w:rsidRDefault="00C74336" w14:paraId="67A2AF73" w14:textId="6B174175">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diederich</w:t>
            </w:r>
            <w:proofErr w:type="spellEnd"/>
          </w:p>
        </w:tc>
        <w:tc>
          <w:tcPr>
            <w:tcW w:w="2850" w:type="dxa"/>
          </w:tcPr>
          <w:p w:rsidR="00984BEC" w:rsidP="0058697B" w:rsidRDefault="00521F13" w14:paraId="6731AA0A" w14:textId="5DA8E02A">
            <w:pPr>
              <w:cnfStyle w:val="000000000000" w:firstRow="0" w:lastRow="0" w:firstColumn="0" w:lastColumn="0" w:oddVBand="0" w:evenVBand="0" w:oddHBand="0" w:evenHBand="0" w:firstRowFirstColumn="0" w:firstRowLastColumn="0" w:lastRowFirstColumn="0" w:lastRowLastColumn="0"/>
              <w:rPr>
                <w:lang w:val="en-US"/>
              </w:rPr>
            </w:pPr>
            <w:hyperlink w:history="1" r:id="rId29">
              <w:r w:rsidRPr="00261389" w:rsidR="00984BEC">
                <w:rPr>
                  <w:rStyle w:val="Hyperlink"/>
                  <w:lang w:val="en-US"/>
                </w:rPr>
                <w:t>dm.kroeske@avans.nl</w:t>
              </w:r>
            </w:hyperlink>
          </w:p>
        </w:tc>
      </w:tr>
      <w:tr w:rsidRPr="00182A74" w:rsidR="00984BEC" w:rsidTr="00C74336" w14:paraId="28234F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tcPr>
          <w:p w:rsidR="00984BEC" w:rsidP="0058697B" w:rsidRDefault="00984BEC" w14:paraId="3BFF58BF" w14:textId="76E1A024">
            <w:pPr>
              <w:rPr>
                <w:lang w:val="en-US"/>
              </w:rPr>
            </w:pPr>
            <w:r>
              <w:rPr>
                <w:lang w:val="en-US"/>
              </w:rPr>
              <w:t>Michel Megens</w:t>
            </w:r>
          </w:p>
        </w:tc>
        <w:tc>
          <w:tcPr>
            <w:tcW w:w="2850" w:type="dxa"/>
          </w:tcPr>
          <w:p w:rsidR="00984BEC" w:rsidP="0058697B" w:rsidRDefault="00984BEC" w14:paraId="4DFC7EA3" w14:textId="1D92DB66">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michel</w:t>
            </w:r>
            <w:proofErr w:type="spellEnd"/>
          </w:p>
        </w:tc>
        <w:tc>
          <w:tcPr>
            <w:tcW w:w="2850" w:type="dxa"/>
          </w:tcPr>
          <w:p w:rsidR="00984BEC" w:rsidP="00984BEC" w:rsidRDefault="00182A74" w14:paraId="6A931897" w14:textId="5186B396">
            <w:pPr>
              <w:cnfStyle w:val="000000100000" w:firstRow="0" w:lastRow="0" w:firstColumn="0" w:lastColumn="0" w:oddVBand="0" w:evenVBand="0" w:oddHBand="1" w:evenHBand="0" w:firstRowFirstColumn="0" w:firstRowLastColumn="0" w:lastRowFirstColumn="0" w:lastRowLastColumn="0"/>
              <w:rPr>
                <w:lang w:val="en-US"/>
              </w:rPr>
            </w:pPr>
            <w:hyperlink w:history="1" r:id="rId30">
              <w:r w:rsidRPr="00261389" w:rsidR="00984BEC">
                <w:rPr>
                  <w:rStyle w:val="Hyperlink"/>
                  <w:lang w:val="en-US"/>
                </w:rPr>
                <w:t>mtm.megens@Student.avans.nl</w:t>
              </w:r>
            </w:hyperlink>
          </w:p>
        </w:tc>
      </w:tr>
      <w:tr w:rsidR="00025F58" w:rsidTr="00C74336" w14:paraId="2A1922B5" w14:textId="77777777">
        <w:tc>
          <w:tcPr>
            <w:cnfStyle w:val="001000000000" w:firstRow="0" w:lastRow="0" w:firstColumn="1" w:lastColumn="0" w:oddVBand="0" w:evenVBand="0" w:oddHBand="0" w:evenHBand="0" w:firstRowFirstColumn="0" w:firstRowLastColumn="0" w:lastRowFirstColumn="0" w:lastRowLastColumn="0"/>
            <w:tcW w:w="2850" w:type="dxa"/>
          </w:tcPr>
          <w:p w:rsidR="00025F58" w:rsidP="0058697B" w:rsidRDefault="00025F58" w14:paraId="595F397B" w14:textId="009BF7EE">
            <w:pPr>
              <w:rPr>
                <w:lang w:val="en-US"/>
              </w:rPr>
            </w:pPr>
            <w:r>
              <w:rPr>
                <w:lang w:val="en-US"/>
              </w:rPr>
              <w:t>TI Live</w:t>
            </w:r>
          </w:p>
        </w:tc>
        <w:tc>
          <w:tcPr>
            <w:tcW w:w="2850" w:type="dxa"/>
          </w:tcPr>
          <w:p w:rsidR="00025F58" w:rsidP="0058697B" w:rsidRDefault="00025F58" w14:paraId="352CF6EE" w14:textId="045E2EF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w:t>
            </w:r>
            <w:proofErr w:type="spellEnd"/>
            <w:r>
              <w:rPr>
                <w:lang w:val="en-US"/>
              </w:rPr>
              <w:t>-live</w:t>
            </w:r>
          </w:p>
        </w:tc>
        <w:tc>
          <w:tcPr>
            <w:tcW w:w="2850" w:type="dxa"/>
          </w:tcPr>
          <w:p w:rsidR="00025F58" w:rsidP="00984BEC" w:rsidRDefault="00025F58" w14:paraId="1909DABC" w14:textId="01CFD16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rsidRPr="0058697B" w:rsidR="0058697B" w:rsidP="0058697B" w:rsidRDefault="0058697B" w14:paraId="4307735B" w14:textId="77777777">
      <w:pPr>
        <w:rPr>
          <w:lang w:val="en-US"/>
        </w:rPr>
      </w:pPr>
    </w:p>
    <w:p w:rsidR="000D0FE3" w:rsidP="000D0FE3" w:rsidRDefault="000D0FE3" w14:paraId="6271A2F8" w14:textId="77777777">
      <w:pPr>
        <w:pStyle w:val="Heading3"/>
        <w:rPr>
          <w:lang w:val="en-US"/>
        </w:rPr>
      </w:pPr>
      <w:bookmarkStart w:name="_Toc57407601" w:id="55"/>
      <w:r>
        <w:rPr>
          <w:lang w:val="en-US"/>
        </w:rPr>
        <w:t>SSH Tunnels</w:t>
      </w:r>
      <w:bookmarkEnd w:id="55"/>
    </w:p>
    <w:p w:rsidR="00025F58" w:rsidP="000D0FE3" w:rsidRDefault="00025F58" w14:paraId="4DBAD475" w14:textId="39E7B951">
      <w:r w:rsidRPr="00025F58">
        <w:t xml:space="preserve">De </w:t>
      </w:r>
      <w:proofErr w:type="spellStart"/>
      <w:r w:rsidRPr="00025F58">
        <w:t>jumphost</w:t>
      </w:r>
      <w:proofErr w:type="spellEnd"/>
      <w:r w:rsidRPr="00025F58">
        <w:t xml:space="preserve"> verzorgt op</w:t>
      </w:r>
      <w:r>
        <w:t xml:space="preserve"> dit moment ook wat Internet tunnels, zodat men van buitenaf de </w:t>
      </w:r>
      <w:proofErr w:type="spellStart"/>
      <w:r>
        <w:t>jumphost</w:t>
      </w:r>
      <w:proofErr w:type="spellEnd"/>
      <w:r>
        <w:t xml:space="preserve"> kan bereiken. In dit geval realiseert de gebruiker ‘ti-live’ deze tunnels. De volgende tunnels worden vanuit de </w:t>
      </w:r>
      <w:proofErr w:type="spellStart"/>
      <w:r>
        <w:t>jumphost</w:t>
      </w:r>
      <w:proofErr w:type="spellEnd"/>
      <w:r>
        <w:t xml:space="preserve"> opgebouwd:</w:t>
      </w:r>
    </w:p>
    <w:p w:rsidR="00025F58" w:rsidP="000D0FE3" w:rsidRDefault="00025F58" w14:paraId="74587B9C" w14:textId="77777777"/>
    <w:tbl>
      <w:tblPr>
        <w:tblStyle w:val="GridTable4-Accent1"/>
        <w:tblW w:w="0" w:type="auto"/>
        <w:tblLook w:val="04A0" w:firstRow="1" w:lastRow="0" w:firstColumn="1" w:lastColumn="0" w:noHBand="0" w:noVBand="1"/>
      </w:tblPr>
      <w:tblGrid>
        <w:gridCol w:w="3539"/>
        <w:gridCol w:w="5011"/>
      </w:tblGrid>
      <w:tr w:rsidR="00025F58" w:rsidTr="002807A7" w14:paraId="27C6CF3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25F58" w:rsidP="002807A7" w:rsidRDefault="00025F58" w14:paraId="37A35FA2" w14:textId="28EC2375">
            <w:pPr>
              <w:rPr>
                <w:lang w:val="en-US"/>
              </w:rPr>
            </w:pPr>
            <w:r>
              <w:rPr>
                <w:lang w:val="en-US"/>
              </w:rPr>
              <w:t>Tunnel</w:t>
            </w:r>
          </w:p>
        </w:tc>
        <w:tc>
          <w:tcPr>
            <w:tcW w:w="5011" w:type="dxa"/>
          </w:tcPr>
          <w:p w:rsidR="00025F58" w:rsidP="002807A7" w:rsidRDefault="00025F58" w14:paraId="1198A38B" w14:textId="77777777">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Pr="00182A74" w:rsidR="00025F58" w:rsidTr="002807A7" w14:paraId="412C7A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25F58" w:rsidP="002807A7" w:rsidRDefault="00025F58" w14:paraId="1108EC11" w14:textId="482704A8">
            <w:pPr>
              <w:rPr>
                <w:lang w:val="en-US"/>
              </w:rPr>
            </w:pPr>
            <w:proofErr w:type="spellStart"/>
            <w:r>
              <w:rPr>
                <w:lang w:val="en-US"/>
              </w:rPr>
              <w:t>Jumphost</w:t>
            </w:r>
            <w:proofErr w:type="spellEnd"/>
            <w:r>
              <w:rPr>
                <w:lang w:val="en-US"/>
              </w:rPr>
              <w:t xml:space="preserve"> remote connection</w:t>
            </w:r>
          </w:p>
        </w:tc>
        <w:tc>
          <w:tcPr>
            <w:tcW w:w="5011" w:type="dxa"/>
          </w:tcPr>
          <w:p w:rsidR="00025F58" w:rsidP="002807A7" w:rsidRDefault="00025F58" w14:paraId="1E5515A7" w14:textId="0D5DF19D">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25F58">
              <w:rPr>
                <w:lang w:val="en-US"/>
              </w:rPr>
              <w:t>autossh</w:t>
            </w:r>
            <w:proofErr w:type="spellEnd"/>
            <w:r w:rsidRPr="00025F58">
              <w:rPr>
                <w:lang w:val="en-US"/>
              </w:rPr>
              <w:t xml:space="preserve"> -p 12002 -</w:t>
            </w:r>
            <w:proofErr w:type="spellStart"/>
            <w:r w:rsidRPr="00025F58">
              <w:rPr>
                <w:lang w:val="en-US"/>
              </w:rPr>
              <w:t>fNT</w:t>
            </w:r>
            <w:proofErr w:type="spellEnd"/>
            <w:r w:rsidRPr="00025F58">
              <w:rPr>
                <w:lang w:val="en-US"/>
              </w:rPr>
              <w:t xml:space="preserve"> -R 10022:localhost:22   sendlab@vmacman.jmnl.nl</w:t>
            </w:r>
          </w:p>
        </w:tc>
      </w:tr>
      <w:tr w:rsidRPr="00182A74" w:rsidR="00025F58" w:rsidTr="002807A7" w14:paraId="0B87382E" w14:textId="77777777">
        <w:tc>
          <w:tcPr>
            <w:cnfStyle w:val="001000000000" w:firstRow="0" w:lastRow="0" w:firstColumn="1" w:lastColumn="0" w:oddVBand="0" w:evenVBand="0" w:oddHBand="0" w:evenHBand="0" w:firstRowFirstColumn="0" w:firstRowLastColumn="0" w:lastRowFirstColumn="0" w:lastRowLastColumn="0"/>
            <w:tcW w:w="3539" w:type="dxa"/>
          </w:tcPr>
          <w:p w:rsidR="00025F58" w:rsidP="002807A7" w:rsidRDefault="00025F58" w14:paraId="0A214937" w14:textId="31587E95">
            <w:pPr>
              <w:rPr>
                <w:lang w:val="en-US"/>
              </w:rPr>
            </w:pPr>
            <w:r>
              <w:rPr>
                <w:lang w:val="en-US"/>
              </w:rPr>
              <w:t>ETI servers</w:t>
            </w:r>
          </w:p>
        </w:tc>
        <w:tc>
          <w:tcPr>
            <w:tcW w:w="5011" w:type="dxa"/>
          </w:tcPr>
          <w:p w:rsidRPr="00025F58" w:rsidR="00025F58" w:rsidP="002807A7" w:rsidRDefault="00025F58" w14:paraId="3A027675" w14:textId="63B2988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25F58">
              <w:rPr>
                <w:lang w:val="en-US"/>
              </w:rPr>
              <w:t>autossh</w:t>
            </w:r>
            <w:proofErr w:type="spellEnd"/>
            <w:r w:rsidRPr="00025F58">
              <w:rPr>
                <w:lang w:val="en-US"/>
              </w:rPr>
              <w:t xml:space="preserve"> -p 12002 -</w:t>
            </w:r>
            <w:proofErr w:type="spellStart"/>
            <w:r w:rsidRPr="00025F58">
              <w:rPr>
                <w:lang w:val="en-US"/>
              </w:rPr>
              <w:t>fNT</w:t>
            </w:r>
            <w:proofErr w:type="spellEnd"/>
            <w:r w:rsidRPr="00025F58">
              <w:rPr>
                <w:lang w:val="en-US"/>
              </w:rPr>
              <w:t xml:space="preserve"> -R 11883:192.168.5.29:1883 -R 11080:192.168.5.29:80 -R 11443:192.1685.29:443 </w:t>
            </w:r>
            <w:hyperlink w:history="1" r:id="rId31">
              <w:r w:rsidRPr="00261389">
                <w:rPr>
                  <w:rStyle w:val="Hyperlink"/>
                  <w:lang w:val="en-US"/>
                </w:rPr>
                <w:t>sendlab@vmacman.jmnl.nl</w:t>
              </w:r>
            </w:hyperlink>
          </w:p>
        </w:tc>
      </w:tr>
      <w:tr w:rsidRPr="00182A74" w:rsidR="00025F58" w:rsidTr="002807A7" w14:paraId="237601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25F58" w:rsidP="002807A7" w:rsidRDefault="00025F58" w14:paraId="23BBDFFD" w14:textId="48F2E478">
            <w:pPr>
              <w:rPr>
                <w:lang w:val="en-US"/>
              </w:rPr>
            </w:pPr>
            <w:proofErr w:type="spellStart"/>
            <w:r>
              <w:rPr>
                <w:lang w:val="en-US"/>
              </w:rPr>
              <w:t>Proxmox</w:t>
            </w:r>
            <w:proofErr w:type="spellEnd"/>
          </w:p>
        </w:tc>
        <w:tc>
          <w:tcPr>
            <w:tcW w:w="5011" w:type="dxa"/>
          </w:tcPr>
          <w:p w:rsidRPr="00025F58" w:rsidR="00025F58" w:rsidP="002807A7" w:rsidRDefault="00025F58" w14:paraId="798CA3D4" w14:textId="1110C09C">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25F58">
              <w:rPr>
                <w:lang w:val="en-US"/>
              </w:rPr>
              <w:t>autossh</w:t>
            </w:r>
            <w:proofErr w:type="spellEnd"/>
            <w:r w:rsidRPr="00025F58">
              <w:rPr>
                <w:lang w:val="en-US"/>
              </w:rPr>
              <w:t xml:space="preserve"> -p 12002 -</w:t>
            </w:r>
            <w:proofErr w:type="spellStart"/>
            <w:r w:rsidRPr="00025F58">
              <w:rPr>
                <w:lang w:val="en-US"/>
              </w:rPr>
              <w:t>fNT</w:t>
            </w:r>
            <w:proofErr w:type="spellEnd"/>
            <w:r w:rsidRPr="00025F58">
              <w:rPr>
                <w:lang w:val="en-US"/>
              </w:rPr>
              <w:t xml:space="preserve"> -R 8006:192.168.5.3:8006 -R 8007:192.168.5.4:8006 -R 8008:192.168.5.2:8006 sendlab@vmacman.jmnl.nl</w:t>
            </w:r>
          </w:p>
        </w:tc>
      </w:tr>
    </w:tbl>
    <w:p w:rsidRPr="00025F58" w:rsidR="00025F58" w:rsidP="000D0FE3" w:rsidRDefault="00025F58" w14:paraId="1278774A" w14:textId="77777777">
      <w:pPr>
        <w:rPr>
          <w:lang w:val="en-US"/>
        </w:rPr>
      </w:pPr>
    </w:p>
    <w:p w:rsidR="00356F13" w:rsidP="00356F13" w:rsidRDefault="00356F13" w14:paraId="6EEEF409" w14:textId="77777777">
      <w:pPr>
        <w:pStyle w:val="Heading3"/>
        <w:rPr>
          <w:lang w:val="en-US"/>
        </w:rPr>
      </w:pPr>
      <w:bookmarkStart w:name="_Toc57407602" w:id="56"/>
      <w:r>
        <w:rPr>
          <w:lang w:val="en-US"/>
        </w:rPr>
        <w:t>Startup</w:t>
      </w:r>
      <w:bookmarkEnd w:id="56"/>
    </w:p>
    <w:p w:rsidR="007D38F2" w:rsidP="00356F13" w:rsidRDefault="007D38F2" w14:paraId="454CDC84" w14:textId="77777777">
      <w:pPr>
        <w:rPr>
          <w:lang w:val="en-US"/>
        </w:rPr>
      </w:pPr>
    </w:p>
    <w:p w:rsidR="005B789E" w:rsidP="005B789E" w:rsidRDefault="005B789E" w14:paraId="30B36957" w14:textId="77777777">
      <w:pPr>
        <w:pStyle w:val="Source"/>
      </w:pPr>
      <w:r>
        <w:t>#!/bin/sh</w:t>
      </w:r>
    </w:p>
    <w:p w:rsidR="005B789E" w:rsidP="005B789E" w:rsidRDefault="005B789E" w14:paraId="6DDD0EE3" w14:textId="77777777">
      <w:pPr>
        <w:pStyle w:val="Source"/>
      </w:pPr>
      <w:r>
        <w:t>#/etc/init.d/tunnels</w:t>
      </w:r>
    </w:p>
    <w:p w:rsidRPr="005B789E" w:rsidR="005B789E" w:rsidP="005B789E" w:rsidRDefault="005B789E" w14:paraId="549103F7" w14:textId="77777777">
      <w:pPr>
        <w:pStyle w:val="Source"/>
        <w:rPr>
          <w:lang w:val="en-US"/>
        </w:rPr>
      </w:pPr>
      <w:r w:rsidRPr="005B789E">
        <w:rPr>
          <w:lang w:val="en-US"/>
        </w:rPr>
        <w:t>#</w:t>
      </w:r>
    </w:p>
    <w:p w:rsidRPr="005B789E" w:rsidR="005B789E" w:rsidP="005B789E" w:rsidRDefault="005B789E" w14:paraId="5A51EAFA" w14:textId="77777777">
      <w:pPr>
        <w:pStyle w:val="Source"/>
        <w:rPr>
          <w:lang w:val="en-US"/>
        </w:rPr>
      </w:pPr>
    </w:p>
    <w:p w:rsidRPr="005B789E" w:rsidR="005B789E" w:rsidP="005B789E" w:rsidRDefault="005B789E" w14:paraId="13B06745" w14:textId="77777777">
      <w:pPr>
        <w:pStyle w:val="Source"/>
        <w:rPr>
          <w:lang w:val="en-US"/>
        </w:rPr>
      </w:pPr>
      <w:r w:rsidRPr="005B789E">
        <w:rPr>
          <w:lang w:val="en-US"/>
        </w:rPr>
        <w:t>### BEGIN INIT INFO</w:t>
      </w:r>
    </w:p>
    <w:p w:rsidRPr="005B789E" w:rsidR="005B789E" w:rsidP="005B789E" w:rsidRDefault="005B789E" w14:paraId="71766B80" w14:textId="77777777">
      <w:pPr>
        <w:pStyle w:val="Source"/>
        <w:rPr>
          <w:lang w:val="en-US"/>
        </w:rPr>
      </w:pPr>
      <w:r w:rsidRPr="005B789E">
        <w:rPr>
          <w:lang w:val="en-US"/>
        </w:rPr>
        <w:t># Provides:             tunnels</w:t>
      </w:r>
    </w:p>
    <w:p w:rsidRPr="005B789E" w:rsidR="005B789E" w:rsidP="005B789E" w:rsidRDefault="005B789E" w14:paraId="6706F87F" w14:textId="77777777">
      <w:pPr>
        <w:pStyle w:val="Source"/>
        <w:rPr>
          <w:lang w:val="en-US"/>
        </w:rPr>
      </w:pPr>
      <w:r w:rsidRPr="005B789E">
        <w:rPr>
          <w:lang w:val="en-US"/>
        </w:rPr>
        <w:t># Required-Start:       $</w:t>
      </w:r>
      <w:proofErr w:type="spellStart"/>
      <w:r w:rsidRPr="005B789E">
        <w:rPr>
          <w:lang w:val="en-US"/>
        </w:rPr>
        <w:t>remote_fs</w:t>
      </w:r>
      <w:proofErr w:type="spellEnd"/>
      <w:r w:rsidRPr="005B789E">
        <w:rPr>
          <w:lang w:val="en-US"/>
        </w:rPr>
        <w:t xml:space="preserve"> $syslog</w:t>
      </w:r>
    </w:p>
    <w:p w:rsidRPr="005B789E" w:rsidR="005B789E" w:rsidP="005B789E" w:rsidRDefault="005B789E" w14:paraId="117808AA" w14:textId="77777777">
      <w:pPr>
        <w:pStyle w:val="Source"/>
        <w:rPr>
          <w:lang w:val="en-US"/>
        </w:rPr>
      </w:pPr>
      <w:r w:rsidRPr="005B789E">
        <w:rPr>
          <w:lang w:val="en-US"/>
        </w:rPr>
        <w:t># Required-Stop:        $</w:t>
      </w:r>
      <w:proofErr w:type="spellStart"/>
      <w:r w:rsidRPr="005B789E">
        <w:rPr>
          <w:lang w:val="en-US"/>
        </w:rPr>
        <w:t>remote_fs</w:t>
      </w:r>
      <w:proofErr w:type="spellEnd"/>
      <w:r w:rsidRPr="005B789E">
        <w:rPr>
          <w:lang w:val="en-US"/>
        </w:rPr>
        <w:t xml:space="preserve"> $syslog</w:t>
      </w:r>
    </w:p>
    <w:p w:rsidRPr="005B789E" w:rsidR="005B789E" w:rsidP="005B789E" w:rsidRDefault="005B789E" w14:paraId="44F12425" w14:textId="77777777">
      <w:pPr>
        <w:pStyle w:val="Source"/>
        <w:rPr>
          <w:lang w:val="en-US"/>
        </w:rPr>
      </w:pPr>
      <w:r w:rsidRPr="005B789E">
        <w:rPr>
          <w:lang w:val="en-US"/>
        </w:rPr>
        <w:t># Default-Start:        2 3 4 5</w:t>
      </w:r>
    </w:p>
    <w:p w:rsidRPr="005B789E" w:rsidR="005B789E" w:rsidP="005B789E" w:rsidRDefault="005B789E" w14:paraId="720476BB" w14:textId="77777777">
      <w:pPr>
        <w:pStyle w:val="Source"/>
        <w:rPr>
          <w:lang w:val="en-US"/>
        </w:rPr>
      </w:pPr>
      <w:r w:rsidRPr="005B789E">
        <w:rPr>
          <w:lang w:val="en-US"/>
        </w:rPr>
        <w:t># Default-Stop:</w:t>
      </w:r>
    </w:p>
    <w:p w:rsidRPr="005B789E" w:rsidR="005B789E" w:rsidP="005B789E" w:rsidRDefault="005B789E" w14:paraId="304BD53A" w14:textId="77777777">
      <w:pPr>
        <w:pStyle w:val="Source"/>
        <w:rPr>
          <w:lang w:val="en-US"/>
        </w:rPr>
      </w:pPr>
      <w:r w:rsidRPr="005B789E">
        <w:rPr>
          <w:lang w:val="en-US"/>
        </w:rPr>
        <w:t># Short-Description:    Creating the tunnels to get contact with SENDLAB CLOUD</w:t>
      </w:r>
    </w:p>
    <w:p w:rsidRPr="005B789E" w:rsidR="005B789E" w:rsidP="005B789E" w:rsidRDefault="005B789E" w14:paraId="683FDE1F" w14:textId="77777777">
      <w:pPr>
        <w:pStyle w:val="Source"/>
        <w:rPr>
          <w:lang w:val="en-US"/>
        </w:rPr>
      </w:pPr>
      <w:r w:rsidRPr="005B789E">
        <w:rPr>
          <w:lang w:val="en-US"/>
        </w:rPr>
        <w:t>### END INIT INFO</w:t>
      </w:r>
    </w:p>
    <w:p w:rsidRPr="005B789E" w:rsidR="005B789E" w:rsidP="005B789E" w:rsidRDefault="005B789E" w14:paraId="7539331C" w14:textId="77777777">
      <w:pPr>
        <w:pStyle w:val="Source"/>
        <w:rPr>
          <w:lang w:val="en-US"/>
        </w:rPr>
      </w:pPr>
    </w:p>
    <w:p w:rsidRPr="005B789E" w:rsidR="005B789E" w:rsidP="005B789E" w:rsidRDefault="005B789E" w14:paraId="2E6AAFEF" w14:textId="77777777">
      <w:pPr>
        <w:pStyle w:val="Source"/>
        <w:rPr>
          <w:lang w:val="en-US"/>
        </w:rPr>
      </w:pPr>
      <w:r w:rsidRPr="005B789E">
        <w:rPr>
          <w:lang w:val="en-US"/>
        </w:rPr>
        <w:t>touch /var/lock/</w:t>
      </w:r>
      <w:proofErr w:type="spellStart"/>
      <w:r w:rsidRPr="005B789E">
        <w:rPr>
          <w:lang w:val="en-US"/>
        </w:rPr>
        <w:t>tunnels.lock</w:t>
      </w:r>
      <w:proofErr w:type="spellEnd"/>
    </w:p>
    <w:p w:rsidRPr="005B789E" w:rsidR="005B789E" w:rsidP="005B789E" w:rsidRDefault="005B789E" w14:paraId="4DEC39EB" w14:textId="77777777">
      <w:pPr>
        <w:pStyle w:val="Source"/>
        <w:rPr>
          <w:lang w:val="en-US"/>
        </w:rPr>
      </w:pPr>
    </w:p>
    <w:p w:rsidRPr="005B789E" w:rsidR="005B789E" w:rsidP="005B789E" w:rsidRDefault="005B789E" w14:paraId="7A76BAE5" w14:textId="77777777">
      <w:pPr>
        <w:pStyle w:val="Source"/>
        <w:rPr>
          <w:lang w:val="en-US"/>
        </w:rPr>
      </w:pPr>
      <w:r w:rsidRPr="005B789E">
        <w:rPr>
          <w:lang w:val="en-US"/>
        </w:rPr>
        <w:t># Carry out specific functions when asked to by the system</w:t>
      </w:r>
    </w:p>
    <w:p w:rsidRPr="005B789E" w:rsidR="005B789E" w:rsidP="005B789E" w:rsidRDefault="005B789E" w14:paraId="37ECCAD1" w14:textId="77777777">
      <w:pPr>
        <w:pStyle w:val="Source"/>
        <w:rPr>
          <w:lang w:val="en-US"/>
        </w:rPr>
      </w:pPr>
      <w:r w:rsidRPr="005B789E">
        <w:rPr>
          <w:lang w:val="en-US"/>
        </w:rPr>
        <w:t>case "$1" in</w:t>
      </w:r>
    </w:p>
    <w:p w:rsidRPr="005B789E" w:rsidR="005B789E" w:rsidP="005B789E" w:rsidRDefault="005B789E" w14:paraId="122D95DC" w14:textId="77777777">
      <w:pPr>
        <w:pStyle w:val="Source"/>
        <w:rPr>
          <w:lang w:val="en-US"/>
        </w:rPr>
      </w:pPr>
      <w:r w:rsidRPr="005B789E">
        <w:rPr>
          <w:lang w:val="en-US"/>
        </w:rPr>
        <w:t xml:space="preserve">  start)</w:t>
      </w:r>
    </w:p>
    <w:p w:rsidRPr="005B789E" w:rsidR="005B789E" w:rsidP="005B789E" w:rsidRDefault="005B789E" w14:paraId="79DADBE8" w14:textId="77777777">
      <w:pPr>
        <w:pStyle w:val="Source"/>
        <w:rPr>
          <w:lang w:val="en-US"/>
        </w:rPr>
      </w:pPr>
      <w:r w:rsidRPr="005B789E">
        <w:rPr>
          <w:lang w:val="en-US"/>
        </w:rPr>
        <w:t xml:space="preserve">    echo "Starting script tunnels.sh "</w:t>
      </w:r>
    </w:p>
    <w:p w:rsidRPr="005B789E" w:rsidR="005B789E" w:rsidP="005B789E" w:rsidRDefault="005B789E" w14:paraId="5C333BF4" w14:textId="77777777">
      <w:pPr>
        <w:pStyle w:val="Source"/>
        <w:rPr>
          <w:lang w:val="en-US"/>
        </w:rPr>
      </w:pPr>
      <w:r w:rsidRPr="005B789E">
        <w:rPr>
          <w:lang w:val="en-US"/>
        </w:rPr>
        <w:t xml:space="preserve">    /</w:t>
      </w:r>
      <w:proofErr w:type="spellStart"/>
      <w:r w:rsidRPr="005B789E">
        <w:rPr>
          <w:lang w:val="en-US"/>
        </w:rPr>
        <w:t>sbin</w:t>
      </w:r>
      <w:proofErr w:type="spellEnd"/>
      <w:r w:rsidRPr="005B789E">
        <w:rPr>
          <w:lang w:val="en-US"/>
        </w:rPr>
        <w:t>/</w:t>
      </w:r>
      <w:proofErr w:type="spellStart"/>
      <w:r w:rsidRPr="005B789E">
        <w:rPr>
          <w:lang w:val="en-US"/>
        </w:rPr>
        <w:t>runuser</w:t>
      </w:r>
      <w:proofErr w:type="spellEnd"/>
      <w:r w:rsidRPr="005B789E">
        <w:rPr>
          <w:lang w:val="en-US"/>
        </w:rPr>
        <w:t xml:space="preserve"> </w:t>
      </w:r>
      <w:proofErr w:type="spellStart"/>
      <w:r w:rsidRPr="005B789E">
        <w:rPr>
          <w:lang w:val="en-US"/>
        </w:rPr>
        <w:t>ti</w:t>
      </w:r>
      <w:proofErr w:type="spellEnd"/>
      <w:r w:rsidRPr="005B789E">
        <w:rPr>
          <w:lang w:val="en-US"/>
        </w:rPr>
        <w:t>-live -s /bin/bash -c "/home/</w:t>
      </w:r>
      <w:proofErr w:type="spellStart"/>
      <w:r w:rsidRPr="005B789E">
        <w:rPr>
          <w:lang w:val="en-US"/>
        </w:rPr>
        <w:t>ti</w:t>
      </w:r>
      <w:proofErr w:type="spellEnd"/>
      <w:r w:rsidRPr="005B789E">
        <w:rPr>
          <w:lang w:val="en-US"/>
        </w:rPr>
        <w:t>-live/tunnels/tunnels.sh"</w:t>
      </w:r>
    </w:p>
    <w:p w:rsidRPr="005B789E" w:rsidR="005B789E" w:rsidP="005B789E" w:rsidRDefault="005B789E" w14:paraId="348FF667" w14:textId="77777777">
      <w:pPr>
        <w:pStyle w:val="Source"/>
        <w:rPr>
          <w:lang w:val="en-US"/>
        </w:rPr>
      </w:pPr>
      <w:r w:rsidRPr="005B789E">
        <w:rPr>
          <w:lang w:val="en-US"/>
        </w:rPr>
        <w:t xml:space="preserve">    ;;</w:t>
      </w:r>
    </w:p>
    <w:p w:rsidRPr="005B789E" w:rsidR="005B789E" w:rsidP="005B789E" w:rsidRDefault="005B789E" w14:paraId="11ECA370" w14:textId="77777777">
      <w:pPr>
        <w:pStyle w:val="Source"/>
        <w:rPr>
          <w:lang w:val="en-US"/>
        </w:rPr>
      </w:pPr>
      <w:r w:rsidRPr="005B789E">
        <w:rPr>
          <w:lang w:val="en-US"/>
        </w:rPr>
        <w:t xml:space="preserve">  stop)</w:t>
      </w:r>
    </w:p>
    <w:p w:rsidRPr="005B789E" w:rsidR="005B789E" w:rsidP="005B789E" w:rsidRDefault="005B789E" w14:paraId="3E46C73F" w14:textId="77777777">
      <w:pPr>
        <w:pStyle w:val="Source"/>
        <w:rPr>
          <w:lang w:val="en-US"/>
        </w:rPr>
      </w:pPr>
      <w:r w:rsidRPr="005B789E">
        <w:rPr>
          <w:lang w:val="en-US"/>
        </w:rPr>
        <w:t xml:space="preserve">    echo "Stopping script tunnels.sh"</w:t>
      </w:r>
    </w:p>
    <w:p w:rsidRPr="005B789E" w:rsidR="005B789E" w:rsidP="005B789E" w:rsidRDefault="005B789E" w14:paraId="3C568145" w14:textId="77777777">
      <w:pPr>
        <w:pStyle w:val="Source"/>
        <w:rPr>
          <w:lang w:val="en-US"/>
        </w:rPr>
      </w:pPr>
    </w:p>
    <w:p w:rsidRPr="005B789E" w:rsidR="005B789E" w:rsidP="005B789E" w:rsidRDefault="005B789E" w14:paraId="5DAA158C" w14:textId="77777777">
      <w:pPr>
        <w:pStyle w:val="Source"/>
        <w:rPr>
          <w:lang w:val="en-US"/>
        </w:rPr>
      </w:pPr>
      <w:r w:rsidRPr="005B789E">
        <w:rPr>
          <w:lang w:val="en-US"/>
        </w:rPr>
        <w:t xml:space="preserve">    ;;</w:t>
      </w:r>
    </w:p>
    <w:p w:rsidRPr="005B789E" w:rsidR="005B789E" w:rsidP="005B789E" w:rsidRDefault="005B789E" w14:paraId="610981C3" w14:textId="77777777">
      <w:pPr>
        <w:pStyle w:val="Source"/>
        <w:rPr>
          <w:lang w:val="en-US"/>
        </w:rPr>
      </w:pPr>
      <w:r w:rsidRPr="005B789E">
        <w:rPr>
          <w:lang w:val="en-US"/>
        </w:rPr>
        <w:t xml:space="preserve">  *)</w:t>
      </w:r>
    </w:p>
    <w:p w:rsidRPr="005B789E" w:rsidR="005B789E" w:rsidP="005B789E" w:rsidRDefault="005B789E" w14:paraId="44C3F0E1" w14:textId="77777777">
      <w:pPr>
        <w:pStyle w:val="Source"/>
        <w:rPr>
          <w:lang w:val="en-US"/>
        </w:rPr>
      </w:pPr>
      <w:r w:rsidRPr="005B789E">
        <w:rPr>
          <w:lang w:val="en-US"/>
        </w:rPr>
        <w:t xml:space="preserve">    echo "Usage: /etc/init.d/tunnels.sh {</w:t>
      </w:r>
      <w:proofErr w:type="spellStart"/>
      <w:r w:rsidRPr="005B789E">
        <w:rPr>
          <w:lang w:val="en-US"/>
        </w:rPr>
        <w:t>start|stop</w:t>
      </w:r>
      <w:proofErr w:type="spellEnd"/>
      <w:r w:rsidRPr="005B789E">
        <w:rPr>
          <w:lang w:val="en-US"/>
        </w:rPr>
        <w:t>}"</w:t>
      </w:r>
    </w:p>
    <w:p w:rsidRPr="002E0D98" w:rsidR="005B789E" w:rsidP="005B789E" w:rsidRDefault="005B789E" w14:paraId="2BFCB5D1" w14:textId="77777777">
      <w:pPr>
        <w:pStyle w:val="Source"/>
      </w:pPr>
      <w:r w:rsidRPr="005B789E">
        <w:rPr>
          <w:lang w:val="en-US"/>
        </w:rPr>
        <w:t xml:space="preserve">    </w:t>
      </w:r>
      <w:r w:rsidRPr="002E0D98">
        <w:t>exit 1</w:t>
      </w:r>
    </w:p>
    <w:p w:rsidRPr="002E0D98" w:rsidR="005B789E" w:rsidP="005B789E" w:rsidRDefault="005B789E" w14:paraId="18D7D0BF" w14:textId="77777777">
      <w:pPr>
        <w:pStyle w:val="Source"/>
      </w:pPr>
      <w:r w:rsidRPr="002E0D98">
        <w:t xml:space="preserve">    ;;</w:t>
      </w:r>
    </w:p>
    <w:p w:rsidRPr="002E0D98" w:rsidR="005B789E" w:rsidP="005B789E" w:rsidRDefault="005B789E" w14:paraId="2A6FDD3F" w14:textId="77777777">
      <w:pPr>
        <w:pStyle w:val="Source"/>
      </w:pPr>
      <w:proofErr w:type="spellStart"/>
      <w:r w:rsidRPr="002E0D98">
        <w:t>esac</w:t>
      </w:r>
      <w:proofErr w:type="spellEnd"/>
    </w:p>
    <w:p w:rsidRPr="002E0D98" w:rsidR="005B789E" w:rsidP="005B789E" w:rsidRDefault="005B789E" w14:paraId="208773A9" w14:textId="77777777">
      <w:pPr>
        <w:pStyle w:val="Source"/>
      </w:pPr>
    </w:p>
    <w:p w:rsidR="00482C38" w:rsidP="005B789E" w:rsidRDefault="005B789E" w14:paraId="005A43B1" w14:textId="727A26F0">
      <w:pPr>
        <w:pStyle w:val="Source"/>
      </w:pPr>
      <w:r w:rsidRPr="002E0D98">
        <w:t>exit 0</w:t>
      </w:r>
    </w:p>
    <w:p w:rsidR="009E6B69" w:rsidP="009E6B69" w:rsidRDefault="009E6B69" w14:paraId="5334C790" w14:textId="77777777"/>
    <w:p w:rsidR="009E6B69" w:rsidP="009E6B69" w:rsidRDefault="009E6B69" w14:paraId="0A153E79" w14:textId="547537A9">
      <w:pPr>
        <w:pStyle w:val="Heading2"/>
        <w:rPr>
          <w:lang w:val="en-US"/>
        </w:rPr>
      </w:pPr>
      <w:bookmarkStart w:name="_Toc57407603" w:id="57"/>
      <w:r>
        <w:rPr>
          <w:lang w:val="en-US"/>
        </w:rPr>
        <w:t xml:space="preserve">Server: </w:t>
      </w:r>
      <w:proofErr w:type="spellStart"/>
      <w:r w:rsidR="009562C2">
        <w:rPr>
          <w:lang w:val="en-US"/>
        </w:rPr>
        <w:t>zonneboot</w:t>
      </w:r>
      <w:bookmarkEnd w:id="57"/>
      <w:proofErr w:type="spellEnd"/>
    </w:p>
    <w:p w:rsidR="009E6B69" w:rsidP="009E6B69" w:rsidRDefault="009562C2" w14:paraId="28029C89" w14:textId="343AD0C7">
      <w:r>
        <w:t xml:space="preserve">Deze server is de ontwikkelserver voor de zonneboot. Studenten kunnen hierop experimenteren. </w:t>
      </w:r>
    </w:p>
    <w:p w:rsidR="009E6B69" w:rsidP="009E6B69" w:rsidRDefault="009E6B69" w14:paraId="48A63902" w14:textId="399161D8"/>
    <w:p w:rsidR="009562C2" w:rsidP="009562C2" w:rsidRDefault="009562C2" w14:paraId="365CFA14" w14:textId="77777777">
      <w:pPr>
        <w:pStyle w:val="Heading3"/>
        <w:rPr>
          <w:lang w:val="en-US"/>
        </w:rPr>
      </w:pPr>
      <w:bookmarkStart w:name="_Toc57407604" w:id="58"/>
      <w:proofErr w:type="spellStart"/>
      <w:r>
        <w:rPr>
          <w:lang w:val="en-US"/>
        </w:rPr>
        <w:t>Systeem</w:t>
      </w:r>
      <w:proofErr w:type="spellEnd"/>
      <w:r>
        <w:rPr>
          <w:lang w:val="en-US"/>
        </w:rPr>
        <w:t xml:space="preserve"> details</w:t>
      </w:r>
      <w:bookmarkEnd w:id="58"/>
    </w:p>
    <w:p w:rsidRPr="005203BE" w:rsidR="009562C2" w:rsidP="009562C2" w:rsidRDefault="009562C2" w14:paraId="27F2918E" w14:textId="77777777">
      <w:pPr>
        <w:rPr>
          <w:lang w:val="en-US"/>
        </w:rPr>
      </w:pPr>
    </w:p>
    <w:tbl>
      <w:tblPr>
        <w:tblStyle w:val="GridTable4-Accent1"/>
        <w:tblW w:w="0" w:type="auto"/>
        <w:tblLook w:val="04A0" w:firstRow="1" w:lastRow="0" w:firstColumn="1" w:lastColumn="0" w:noHBand="0" w:noVBand="1"/>
      </w:tblPr>
      <w:tblGrid>
        <w:gridCol w:w="2405"/>
        <w:gridCol w:w="6145"/>
      </w:tblGrid>
      <w:tr w:rsidR="009562C2" w:rsidTr="00822B38" w14:paraId="1A31D5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562C2" w:rsidP="00822B38" w:rsidRDefault="009562C2" w14:paraId="1FC6C895" w14:textId="77777777">
            <w:pPr>
              <w:rPr>
                <w:lang w:val="en-US"/>
              </w:rPr>
            </w:pPr>
            <w:r>
              <w:rPr>
                <w:lang w:val="en-US"/>
              </w:rPr>
              <w:t>Item</w:t>
            </w:r>
          </w:p>
        </w:tc>
        <w:tc>
          <w:tcPr>
            <w:tcW w:w="6145" w:type="dxa"/>
          </w:tcPr>
          <w:p w:rsidR="009562C2" w:rsidP="00822B38" w:rsidRDefault="009562C2" w14:paraId="2809C75C" w14:textId="77777777">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r>
      <w:tr w:rsidR="009562C2" w:rsidTr="00822B38" w14:paraId="33EEB9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562C2" w:rsidP="00822B38" w:rsidRDefault="009562C2" w14:paraId="04EAFBEB" w14:textId="77777777">
            <w:pPr>
              <w:rPr>
                <w:lang w:val="en-US"/>
              </w:rPr>
            </w:pPr>
            <w:r>
              <w:rPr>
                <w:lang w:val="en-US"/>
              </w:rPr>
              <w:t>OS</w:t>
            </w:r>
          </w:p>
        </w:tc>
        <w:tc>
          <w:tcPr>
            <w:tcW w:w="6145" w:type="dxa"/>
          </w:tcPr>
          <w:p w:rsidR="009562C2" w:rsidP="00822B38" w:rsidRDefault="009562C2" w14:paraId="45CF11E8" w14:textId="4A6D7208">
            <w:pPr>
              <w:cnfStyle w:val="000000100000" w:firstRow="0" w:lastRow="0" w:firstColumn="0" w:lastColumn="0" w:oddVBand="0" w:evenVBand="0" w:oddHBand="1" w:evenHBand="0" w:firstRowFirstColumn="0" w:firstRowLastColumn="0" w:lastRowFirstColumn="0" w:lastRowLastColumn="0"/>
              <w:rPr>
                <w:lang w:val="en-US"/>
              </w:rPr>
            </w:pPr>
            <w:r w:rsidRPr="009562C2">
              <w:rPr>
                <w:lang w:val="en-US"/>
              </w:rPr>
              <w:t>Ubuntu 18.04.3 LTS (GNU/Linux 4.15.0-66-generic x86_64)</w:t>
            </w:r>
          </w:p>
        </w:tc>
      </w:tr>
      <w:tr w:rsidRPr="009562C2" w:rsidR="009562C2" w:rsidTr="00822B38" w14:paraId="32D58ABF" w14:textId="77777777">
        <w:tc>
          <w:tcPr>
            <w:cnfStyle w:val="001000000000" w:firstRow="0" w:lastRow="0" w:firstColumn="1" w:lastColumn="0" w:oddVBand="0" w:evenVBand="0" w:oddHBand="0" w:evenHBand="0" w:firstRowFirstColumn="0" w:firstRowLastColumn="0" w:lastRowFirstColumn="0" w:lastRowLastColumn="0"/>
            <w:tcW w:w="2405" w:type="dxa"/>
          </w:tcPr>
          <w:p w:rsidR="009562C2" w:rsidP="00822B38" w:rsidRDefault="009562C2" w14:paraId="684434D7" w14:textId="77777777">
            <w:pPr>
              <w:rPr>
                <w:lang w:val="en-US"/>
              </w:rPr>
            </w:pPr>
            <w:r>
              <w:rPr>
                <w:lang w:val="en-US"/>
              </w:rPr>
              <w:t>MAC address</w:t>
            </w:r>
          </w:p>
        </w:tc>
        <w:tc>
          <w:tcPr>
            <w:tcW w:w="6145" w:type="dxa"/>
          </w:tcPr>
          <w:p w:rsidR="009562C2" w:rsidP="009562C2" w:rsidRDefault="009562C2" w14:paraId="1BAC0F59" w14:textId="02AAAF40">
            <w:pPr>
              <w:cnfStyle w:val="000000000000" w:firstRow="0" w:lastRow="0" w:firstColumn="0" w:lastColumn="0" w:oddVBand="0" w:evenVBand="0" w:oddHBand="0" w:evenHBand="0" w:firstRowFirstColumn="0" w:firstRowLastColumn="0" w:lastRowFirstColumn="0" w:lastRowLastColumn="0"/>
              <w:rPr>
                <w:lang w:val="en-US"/>
              </w:rPr>
            </w:pPr>
            <w:r w:rsidRPr="009562C2">
              <w:t>86:61:18:62:f2:e1</w:t>
            </w:r>
            <w:r>
              <w:t xml:space="preserve"> </w:t>
            </w:r>
            <w:r>
              <w:rPr>
                <w:lang w:val="en-US"/>
              </w:rPr>
              <w:t>(ens18)</w:t>
            </w:r>
          </w:p>
        </w:tc>
      </w:tr>
      <w:tr w:rsidR="009562C2" w:rsidTr="00822B38" w14:paraId="15E9A9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562C2" w:rsidP="00822B38" w:rsidRDefault="009562C2" w14:paraId="45388AD1" w14:textId="77777777">
            <w:pPr>
              <w:rPr>
                <w:lang w:val="en-US"/>
              </w:rPr>
            </w:pPr>
            <w:r>
              <w:rPr>
                <w:lang w:val="en-US"/>
              </w:rPr>
              <w:t>IP address</w:t>
            </w:r>
          </w:p>
        </w:tc>
        <w:tc>
          <w:tcPr>
            <w:tcW w:w="6145" w:type="dxa"/>
          </w:tcPr>
          <w:p w:rsidR="009562C2" w:rsidP="00822B38" w:rsidRDefault="009562C2" w14:paraId="25324E11" w14:textId="0DE1A97B">
            <w:pPr>
              <w:cnfStyle w:val="000000100000" w:firstRow="0" w:lastRow="0" w:firstColumn="0" w:lastColumn="0" w:oddVBand="0" w:evenVBand="0" w:oddHBand="1" w:evenHBand="0" w:firstRowFirstColumn="0" w:firstRowLastColumn="0" w:lastRowFirstColumn="0" w:lastRowLastColumn="0"/>
              <w:rPr>
                <w:lang w:val="en-US"/>
              </w:rPr>
            </w:pPr>
            <w:r w:rsidRPr="00B35C13">
              <w:rPr>
                <w:lang w:val="en-US"/>
              </w:rPr>
              <w:t>192.168.5</w:t>
            </w:r>
            <w:r>
              <w:rPr>
                <w:lang w:val="en-US"/>
              </w:rPr>
              <w:t>.21/24</w:t>
            </w:r>
          </w:p>
        </w:tc>
      </w:tr>
      <w:tr w:rsidRPr="00182A74" w:rsidR="009562C2" w:rsidTr="00822B38" w14:paraId="50B30530" w14:textId="77777777">
        <w:tc>
          <w:tcPr>
            <w:cnfStyle w:val="001000000000" w:firstRow="0" w:lastRow="0" w:firstColumn="1" w:lastColumn="0" w:oddVBand="0" w:evenVBand="0" w:oddHBand="0" w:evenHBand="0" w:firstRowFirstColumn="0" w:firstRowLastColumn="0" w:lastRowFirstColumn="0" w:lastRowLastColumn="0"/>
            <w:tcW w:w="2405" w:type="dxa"/>
          </w:tcPr>
          <w:p w:rsidR="009562C2" w:rsidP="00822B38" w:rsidRDefault="009562C2" w14:paraId="4012F754" w14:textId="77777777">
            <w:pPr>
              <w:rPr>
                <w:lang w:val="en-US"/>
              </w:rPr>
            </w:pPr>
            <w:r>
              <w:rPr>
                <w:lang w:val="en-US"/>
              </w:rPr>
              <w:t>DNS</w:t>
            </w:r>
          </w:p>
        </w:tc>
        <w:tc>
          <w:tcPr>
            <w:tcW w:w="6145" w:type="dxa"/>
          </w:tcPr>
          <w:p w:rsidRPr="00B35C13" w:rsidR="009562C2" w:rsidP="00822B38" w:rsidRDefault="00822B38" w14:paraId="32A7213E" w14:textId="039E77E0">
            <w:pPr>
              <w:cnfStyle w:val="000000000000" w:firstRow="0" w:lastRow="0" w:firstColumn="0" w:lastColumn="0" w:oddVBand="0" w:evenVBand="0" w:oddHBand="0" w:evenHBand="0" w:firstRowFirstColumn="0" w:firstRowLastColumn="0" w:lastRowFirstColumn="0" w:lastRowLastColumn="0"/>
              <w:rPr>
                <w:lang w:val="en-US"/>
              </w:rPr>
            </w:pPr>
            <w:r>
              <w:rPr>
                <w:lang w:val="en-US"/>
              </w:rPr>
              <w:t>z</w:t>
            </w:r>
            <w:r w:rsidR="009562C2">
              <w:rPr>
                <w:lang w:val="en-US"/>
              </w:rPr>
              <w:t>onneboot-dev.sendlab.avans.nl</w:t>
            </w:r>
          </w:p>
        </w:tc>
      </w:tr>
    </w:tbl>
    <w:p w:rsidRPr="009562C2" w:rsidR="009562C2" w:rsidP="009E6B69" w:rsidRDefault="009562C2" w14:paraId="19636A12" w14:textId="77777777">
      <w:pPr>
        <w:rPr>
          <w:lang w:val="en-US"/>
        </w:rPr>
      </w:pPr>
    </w:p>
    <w:p w:rsidRPr="009562C2" w:rsidR="009562C2" w:rsidP="009E6B69" w:rsidRDefault="009562C2" w14:paraId="09CE6530" w14:textId="79B031E1">
      <w:pPr>
        <w:rPr>
          <w:lang w:val="en-US"/>
        </w:rPr>
      </w:pPr>
    </w:p>
    <w:p w:rsidRPr="009562C2" w:rsidR="009562C2" w:rsidP="009E6B69" w:rsidRDefault="009562C2" w14:paraId="2CD16519" w14:textId="77777777">
      <w:pPr>
        <w:rPr>
          <w:lang w:val="en-US"/>
        </w:rPr>
      </w:pPr>
    </w:p>
    <w:p w:rsidRPr="009562C2" w:rsidR="009E6B69" w:rsidP="009E6B69" w:rsidRDefault="009E6B69" w14:paraId="45E9125D" w14:textId="77777777">
      <w:pPr>
        <w:rPr>
          <w:lang w:val="en-US"/>
        </w:rPr>
      </w:pPr>
    </w:p>
    <w:p w:rsidRPr="009562C2" w:rsidR="00523323" w:rsidRDefault="00523323" w14:paraId="09DC3376" w14:textId="5593C9BE">
      <w:pPr>
        <w:spacing w:line="240" w:lineRule="auto"/>
      </w:pPr>
      <w:r w:rsidRPr="009562C2">
        <w:t>Kopieer dit script naar /</w:t>
      </w:r>
      <w:proofErr w:type="spellStart"/>
      <w:r w:rsidRPr="009562C2">
        <w:t>etc</w:t>
      </w:r>
      <w:proofErr w:type="spellEnd"/>
      <w:r w:rsidRPr="009562C2">
        <w:t>/</w:t>
      </w:r>
      <w:proofErr w:type="spellStart"/>
      <w:r w:rsidRPr="009562C2">
        <w:t>init.d</w:t>
      </w:r>
      <w:proofErr w:type="spellEnd"/>
      <w:r w:rsidRPr="009562C2">
        <w:t xml:space="preserve">/tunnels. </w:t>
      </w:r>
      <w:r w:rsidRPr="009562C2">
        <w:br w:type="page"/>
      </w:r>
    </w:p>
    <w:p w:rsidRPr="009562C2" w:rsidR="00523323" w:rsidP="00523323" w:rsidRDefault="00523323" w14:paraId="033371DF" w14:textId="0F9E220D"/>
    <w:p w:rsidRPr="009562C2" w:rsidR="00523323" w:rsidP="00523323" w:rsidRDefault="00523323" w14:paraId="410031AC" w14:textId="021F8E2E"/>
    <w:p w:rsidRPr="009562C2" w:rsidR="00523323" w:rsidP="00523323" w:rsidRDefault="00523323" w14:paraId="349344E4" w14:textId="0E213841"/>
    <w:p w:rsidRPr="009562C2" w:rsidR="00523323" w:rsidP="00523323" w:rsidRDefault="00523323" w14:paraId="5967EC0B" w14:textId="6B1424AD"/>
    <w:sdt>
      <w:sdtPr>
        <w:rPr>
          <w:rFonts w:cs="Times New Roman"/>
          <w:b w:val="0"/>
          <w:bCs w:val="0"/>
          <w:kern w:val="0"/>
          <w:sz w:val="18"/>
          <w:szCs w:val="18"/>
        </w:rPr>
        <w:id w:val="-1416933864"/>
        <w:docPartObj>
          <w:docPartGallery w:val="Bibliographies"/>
          <w:docPartUnique/>
        </w:docPartObj>
      </w:sdtPr>
      <w:sdtContent>
        <w:p w:rsidR="00523323" w:rsidP="00A84F2A" w:rsidRDefault="00523323" w14:paraId="783A7550" w14:textId="77777777">
          <w:pPr>
            <w:pStyle w:val="Heading1"/>
            <w:numPr>
              <w:ilvl w:val="0"/>
              <w:numId w:val="0"/>
            </w:numPr>
            <w:rPr>
              <w:rFonts w:cs="Times New Roman"/>
              <w:b w:val="0"/>
              <w:bCs w:val="0"/>
              <w:kern w:val="0"/>
              <w:sz w:val="18"/>
              <w:szCs w:val="18"/>
            </w:rPr>
          </w:pPr>
        </w:p>
        <w:p w:rsidR="00523323" w:rsidRDefault="00523323" w14:paraId="7F7625AD" w14:textId="77777777">
          <w:pPr>
            <w:spacing w:line="240" w:lineRule="auto"/>
          </w:pPr>
          <w:r>
            <w:rPr>
              <w:b/>
              <w:bCs/>
            </w:rPr>
            <w:br w:type="page"/>
          </w:r>
        </w:p>
        <w:p w:rsidR="00A84F2A" w:rsidP="00A84F2A" w:rsidRDefault="00A84F2A" w14:paraId="3B0D5243" w14:textId="75B36D54">
          <w:pPr>
            <w:pStyle w:val="Heading1"/>
            <w:numPr>
              <w:ilvl w:val="0"/>
              <w:numId w:val="0"/>
            </w:numPr>
          </w:pPr>
          <w:bookmarkStart w:name="_Toc57407605" w:id="59"/>
          <w:r>
            <w:t>Verwijzingen</w:t>
          </w:r>
          <w:bookmarkEnd w:id="59"/>
        </w:p>
        <w:sdt>
          <w:sdtPr>
            <w:id w:val="-573587230"/>
            <w:bibliography/>
          </w:sdtPr>
          <w:sdtContent>
            <w:p w:rsidR="00523323" w:rsidP="00523323" w:rsidRDefault="00A84F2A" w14:paraId="6A8D4585" w14:textId="77777777">
              <w:pPr>
                <w:pStyle w:val="Bibliography"/>
                <w:ind w:left="720" w:hanging="720"/>
                <w:rPr>
                  <w:noProof/>
                  <w:sz w:val="24"/>
                  <w:szCs w:val="24"/>
                </w:rPr>
              </w:pPr>
              <w:r>
                <w:fldChar w:fldCharType="begin"/>
              </w:r>
              <w:r>
                <w:instrText>BIBLIOGRAPHY</w:instrText>
              </w:r>
              <w:r>
                <w:fldChar w:fldCharType="separate"/>
              </w:r>
              <w:r w:rsidR="00523323">
                <w:rPr>
                  <w:noProof/>
                </w:rPr>
                <w:t xml:space="preserve">Bracht, M. v. (2019). </w:t>
              </w:r>
              <w:r w:rsidR="00523323">
                <w:rPr>
                  <w:i/>
                  <w:iCs/>
                  <w:noProof/>
                </w:rPr>
                <w:t>Naar een Robuust Geïntegreerd energiesysteem (NRG).</w:t>
              </w:r>
              <w:r w:rsidR="00523323">
                <w:rPr>
                  <w:noProof/>
                </w:rPr>
                <w:t xml:space="preserve"> Amersfoort: Topsector Energie.</w:t>
              </w:r>
            </w:p>
            <w:p w:rsidR="00523323" w:rsidP="00523323" w:rsidRDefault="00523323" w14:paraId="48B0F507" w14:textId="77777777">
              <w:pPr>
                <w:pStyle w:val="Bibliography"/>
                <w:ind w:left="720" w:hanging="720"/>
                <w:rPr>
                  <w:noProof/>
                </w:rPr>
              </w:pPr>
              <w:r>
                <w:rPr>
                  <w:noProof/>
                </w:rPr>
                <w:t xml:space="preserve">Doomernik, J. (2017). </w:t>
              </w:r>
              <w:r>
                <w:rPr>
                  <w:i/>
                  <w:iCs/>
                  <w:noProof/>
                </w:rPr>
                <w:t>Lectorale reden: Empowerment, Regie over je eigen energie.</w:t>
              </w:r>
              <w:r>
                <w:rPr>
                  <w:noProof/>
                </w:rPr>
                <w:t xml:space="preserve"> Breda: Avans Hogeschool.</w:t>
              </w:r>
            </w:p>
            <w:p w:rsidR="00523323" w:rsidP="00523323" w:rsidRDefault="00523323" w14:paraId="47B4F518" w14:textId="77777777">
              <w:pPr>
                <w:pStyle w:val="Bibliography"/>
                <w:ind w:left="720" w:hanging="720"/>
                <w:rPr>
                  <w:noProof/>
                </w:rPr>
              </w:pPr>
              <w:r>
                <w:rPr>
                  <w:noProof/>
                </w:rPr>
                <w:t xml:space="preserve">Ministerie van Economische Zaken. (2016). </w:t>
              </w:r>
              <w:r>
                <w:rPr>
                  <w:i/>
                  <w:iCs/>
                  <w:noProof/>
                </w:rPr>
                <w:t>Energieagenda, Naar een CO₂-arme energievoorziening.</w:t>
              </w:r>
              <w:r>
                <w:rPr>
                  <w:noProof/>
                </w:rPr>
                <w:t xml:space="preserve"> Den Haag: Ministerie van Economische Zaken. Opgehaald van Rijksoverheid.</w:t>
              </w:r>
            </w:p>
            <w:p w:rsidR="00523323" w:rsidP="00523323" w:rsidRDefault="00523323" w14:paraId="042B749C" w14:textId="77777777">
              <w:pPr>
                <w:pStyle w:val="Bibliography"/>
                <w:ind w:left="720" w:hanging="720"/>
                <w:rPr>
                  <w:noProof/>
                </w:rPr>
              </w:pPr>
              <w:r>
                <w:rPr>
                  <w:noProof/>
                </w:rPr>
                <w:t xml:space="preserve">Snoeren, M. (2018). </w:t>
              </w:r>
              <w:r>
                <w:rPr>
                  <w:i/>
                  <w:iCs/>
                  <w:noProof/>
                </w:rPr>
                <w:t>Plan van aanpak: Smart Energy Delivery Lab versie 0.3.</w:t>
              </w:r>
              <w:r>
                <w:rPr>
                  <w:noProof/>
                </w:rPr>
                <w:t xml:space="preserve"> Breda: Avans Hogeschool, Technische Informatica.</w:t>
              </w:r>
            </w:p>
            <w:p w:rsidR="00A84F2A" w:rsidP="00523323" w:rsidRDefault="00A84F2A" w14:paraId="09199D06" w14:textId="274752BF">
              <w:r>
                <w:rPr>
                  <w:b/>
                  <w:bCs/>
                </w:rPr>
                <w:fldChar w:fldCharType="end"/>
              </w:r>
            </w:p>
          </w:sdtContent>
        </w:sdt>
      </w:sdtContent>
    </w:sdt>
    <w:sectPr w:rsidR="00A84F2A" w:rsidSect="00A81405">
      <w:pgSz w:w="11906" w:h="16838" w:code="9"/>
      <w:pgMar w:top="1893" w:right="1191" w:bottom="1843" w:left="2155" w:header="567" w:footer="482" w:gutter="0"/>
      <w:cols w:space="708"/>
      <w:formProt w:val="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1F13" w:rsidRDefault="00521F13" w14:paraId="1322948A" w14:textId="77777777">
      <w:pPr>
        <w:spacing w:line="240" w:lineRule="auto"/>
      </w:pPr>
      <w:r>
        <w:separator/>
      </w:r>
    </w:p>
  </w:endnote>
  <w:endnote w:type="continuationSeparator" w:id="0">
    <w:p w:rsidR="00521F13" w:rsidRDefault="00521F13" w14:paraId="6373AA96" w14:textId="77777777">
      <w:pPr>
        <w:spacing w:line="240" w:lineRule="auto"/>
      </w:pPr>
      <w:r>
        <w:continuationSeparator/>
      </w:r>
    </w:p>
  </w:endnote>
  <w:endnote w:type="continuationNotice" w:id="1">
    <w:p w:rsidR="00521F13" w:rsidRDefault="00521F13" w14:paraId="2345727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1F13" w:rsidRDefault="00521F13" w14:paraId="38D6669A" w14:textId="77777777">
      <w:pPr>
        <w:spacing w:line="240" w:lineRule="auto"/>
      </w:pPr>
      <w:r>
        <w:separator/>
      </w:r>
    </w:p>
  </w:footnote>
  <w:footnote w:type="continuationSeparator" w:id="0">
    <w:p w:rsidR="00521F13" w:rsidRDefault="00521F13" w14:paraId="4CD404AE" w14:textId="77777777">
      <w:pPr>
        <w:spacing w:line="240" w:lineRule="auto"/>
      </w:pPr>
      <w:r>
        <w:continuationSeparator/>
      </w:r>
    </w:p>
  </w:footnote>
  <w:footnote w:type="continuationNotice" w:id="1">
    <w:p w:rsidR="00521F13" w:rsidRDefault="00521F13" w14:paraId="38D3F91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Ind w:w="-1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34"/>
      <w:gridCol w:w="8555"/>
    </w:tblGrid>
    <w:tr w:rsidR="00A85EBC" w:rsidTr="00026D37" w14:paraId="337AA0BF" w14:textId="77777777">
      <w:tc>
        <w:tcPr>
          <w:tcW w:w="1134" w:type="dxa"/>
        </w:tcPr>
        <w:p w:rsidR="00A85EBC" w:rsidP="00FF4CB0" w:rsidRDefault="00A85EBC" w14:paraId="0277C5B4" w14:textId="732A09B0">
          <w:pPr>
            <w:pStyle w:val="Header"/>
            <w:jc w:val="right"/>
          </w:pPr>
          <w:r>
            <w:t>titel</w:t>
          </w:r>
        </w:p>
      </w:tc>
      <w:tc>
        <w:tcPr>
          <w:tcW w:w="8555" w:type="dxa"/>
        </w:tcPr>
        <w:p w:rsidR="00A85EBC" w:rsidP="00FF4CB0" w:rsidRDefault="00A85EBC" w14:paraId="47E83D0B" w14:textId="1715D2FF">
          <w:pPr>
            <w:pStyle w:val="Header"/>
          </w:pPr>
          <w:r>
            <w:t>SENDLAB Cloud</w:t>
          </w:r>
          <w:r w:rsidR="002044E2">
            <w:t xml:space="preserve"> Documentatie</w:t>
          </w:r>
        </w:p>
      </w:tc>
    </w:tr>
    <w:tr w:rsidR="00A85EBC" w:rsidTr="00026D37" w14:paraId="361ADE51" w14:textId="77777777">
      <w:tc>
        <w:tcPr>
          <w:tcW w:w="1134" w:type="dxa"/>
        </w:tcPr>
        <w:p w:rsidR="00A85EBC" w:rsidP="00FF4CB0" w:rsidRDefault="00A85EBC" w14:paraId="02759063" w14:textId="191DD570">
          <w:pPr>
            <w:pStyle w:val="Header"/>
            <w:jc w:val="right"/>
          </w:pPr>
          <w:r>
            <w:t>datum</w:t>
          </w:r>
        </w:p>
      </w:tc>
      <w:tc>
        <w:tcPr>
          <w:tcW w:w="8555" w:type="dxa"/>
        </w:tcPr>
        <w:p w:rsidR="00A85EBC" w:rsidP="00FF4CB0" w:rsidRDefault="00A85EBC" w14:paraId="7330E700" w14:textId="1F760DB1">
          <w:pPr>
            <w:pStyle w:val="Header"/>
          </w:pPr>
          <w:r>
            <w:fldChar w:fldCharType="begin"/>
          </w:r>
          <w:r>
            <w:instrText xml:space="preserve"> TIME \@ "d MMMM yyyy" </w:instrText>
          </w:r>
          <w:r>
            <w:fldChar w:fldCharType="separate"/>
          </w:r>
          <w:r>
            <w:fldChar w:fldCharType="end"/>
          </w:r>
        </w:p>
      </w:tc>
    </w:tr>
    <w:tr w:rsidR="00A85EBC" w:rsidTr="00026D37" w14:paraId="3F7B8D2D" w14:textId="77777777">
      <w:tc>
        <w:tcPr>
          <w:tcW w:w="1134" w:type="dxa"/>
        </w:tcPr>
        <w:p w:rsidR="00A85EBC" w:rsidP="00FF4CB0" w:rsidRDefault="00A85EBC" w14:paraId="3FCFA8CF" w14:textId="7A49272C">
          <w:pPr>
            <w:pStyle w:val="Header"/>
            <w:jc w:val="right"/>
          </w:pPr>
          <w:r>
            <w:t>pagina</w:t>
          </w:r>
        </w:p>
      </w:tc>
      <w:tc>
        <w:tcPr>
          <w:tcW w:w="8555" w:type="dxa"/>
        </w:tcPr>
        <w:p w:rsidRPr="003C11D7" w:rsidR="00A85EBC" w:rsidP="00FF4CB0" w:rsidRDefault="00A85EBC" w14:paraId="1C8BEFCF" w14:textId="47C10440">
          <w:r w:rsidRPr="003C11D7">
            <w:fldChar w:fldCharType="begin"/>
          </w:r>
          <w:r w:rsidRPr="003C11D7">
            <w:instrText xml:space="preserve"> PAGE  \* MERGEFORMAT </w:instrText>
          </w:r>
          <w:r w:rsidRPr="003C11D7">
            <w:fldChar w:fldCharType="separate"/>
          </w:r>
          <w:r w:rsidR="000C5F1D">
            <w:rPr>
              <w:noProof/>
            </w:rPr>
            <w:t>20</w:t>
          </w:r>
          <w:r w:rsidRPr="003C11D7">
            <w:fldChar w:fldCharType="end"/>
          </w:r>
          <w:r w:rsidRPr="003C11D7">
            <w:t xml:space="preserve">  van  </w:t>
          </w:r>
          <w:r>
            <w:fldChar w:fldCharType="begin"/>
          </w:r>
          <w:r>
            <w:instrText> NUMPAGES  \* MERGEFORMAT </w:instrText>
          </w:r>
          <w:r>
            <w:fldChar w:fldCharType="separate"/>
          </w:r>
          <w:r w:rsidR="000C5F1D">
            <w:rPr>
              <w:noProof/>
            </w:rPr>
            <w:t>22</w:t>
          </w:r>
          <w:r>
            <w:fldChar w:fldCharType="end"/>
          </w:r>
        </w:p>
      </w:tc>
    </w:tr>
  </w:tbl>
  <w:p w:rsidRPr="003C11D7" w:rsidR="00A85EBC" w:rsidP="009B5360" w:rsidRDefault="00A85EBC" w14:paraId="01E3BAF0" w14:textId="77777777">
    <w:pPr>
      <w:pStyle w:val="Header"/>
    </w:pPr>
    <w:r w:rsidRPr="0081473B">
      <w:rPr>
        <w:noProof/>
        <w:lang w:eastAsia="nl-NL"/>
      </w:rPr>
      <w:drawing>
        <wp:anchor distT="0" distB="0" distL="114300" distR="114300" simplePos="0" relativeHeight="251658241" behindDoc="0" locked="0" layoutInCell="1" allowOverlap="1" wp14:anchorId="00B43395" wp14:editId="1C2B7FEC">
          <wp:simplePos x="0" y="0"/>
          <wp:positionH relativeFrom="page">
            <wp:align>center</wp:align>
          </wp:positionH>
          <wp:positionV relativeFrom="page">
            <wp:align>top</wp:align>
          </wp:positionV>
          <wp:extent cx="7610475" cy="238125"/>
          <wp:effectExtent l="0" t="0" r="9525" b="9525"/>
          <wp:wrapNone/>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0475" cy="2381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85EBC" w:rsidP="003C11D7" w:rsidRDefault="00A85EBC" w14:paraId="6CDEE5D4" w14:textId="77777777">
    <w:pPr>
      <w:pStyle w:val="Header"/>
    </w:pPr>
    <w:r w:rsidRPr="0081473B">
      <w:rPr>
        <w:noProof/>
        <w:lang w:eastAsia="nl-NL"/>
      </w:rPr>
      <w:drawing>
        <wp:anchor distT="0" distB="0" distL="114300" distR="114300" simplePos="0" relativeHeight="251658240" behindDoc="1" locked="0" layoutInCell="1" allowOverlap="1" wp14:anchorId="7868F4A8" wp14:editId="6D7ED9C6">
          <wp:simplePos x="0" y="0"/>
          <wp:positionH relativeFrom="page">
            <wp:posOffset>-19050</wp:posOffset>
          </wp:positionH>
          <wp:positionV relativeFrom="page">
            <wp:posOffset>9525</wp:posOffset>
          </wp:positionV>
          <wp:extent cx="7610475" cy="238125"/>
          <wp:effectExtent l="0" t="0" r="9525" b="9525"/>
          <wp:wrapNone/>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0475" cy="2381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Ind w:w="-1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34"/>
      <w:gridCol w:w="8555"/>
    </w:tblGrid>
    <w:tr w:rsidR="00A85EBC" w:rsidTr="003C11D7" w14:paraId="2EB49FC2" w14:textId="77777777">
      <w:tc>
        <w:tcPr>
          <w:tcW w:w="1134" w:type="dxa"/>
        </w:tcPr>
        <w:p w:rsidR="00A85EBC" w:rsidP="003C11D7" w:rsidRDefault="00A85EBC" w14:paraId="2CEFAF9E" w14:textId="552C0B9E">
          <w:pPr>
            <w:pStyle w:val="Header"/>
            <w:jc w:val="right"/>
          </w:pPr>
          <w:r>
            <w:t>titel</w:t>
          </w:r>
        </w:p>
      </w:tc>
      <w:tc>
        <w:tcPr>
          <w:tcW w:w="8555" w:type="dxa"/>
        </w:tcPr>
        <w:p w:rsidR="00A85EBC" w:rsidP="003C11D7" w:rsidRDefault="00A85EBC" w14:paraId="02310C61" w14:textId="0AF04056">
          <w:pPr>
            <w:pStyle w:val="Header"/>
          </w:pPr>
          <w:r>
            <w:t>SENDLAB Cloud</w:t>
          </w:r>
          <w:r w:rsidR="002044E2">
            <w:t xml:space="preserve"> Documentatie</w:t>
          </w:r>
        </w:p>
      </w:tc>
    </w:tr>
    <w:tr w:rsidR="00A85EBC" w:rsidTr="003C11D7" w14:paraId="03501A89" w14:textId="77777777">
      <w:tc>
        <w:tcPr>
          <w:tcW w:w="1134" w:type="dxa"/>
        </w:tcPr>
        <w:p w:rsidR="00A85EBC" w:rsidP="00FF4CB0" w:rsidRDefault="00A85EBC" w14:paraId="6261A9FF" w14:textId="64153603">
          <w:pPr>
            <w:pStyle w:val="Header"/>
            <w:jc w:val="right"/>
          </w:pPr>
          <w:r>
            <w:t>datum</w:t>
          </w:r>
        </w:p>
      </w:tc>
      <w:tc>
        <w:tcPr>
          <w:tcW w:w="8555" w:type="dxa"/>
        </w:tcPr>
        <w:p w:rsidR="00A85EBC" w:rsidP="00FF4CB0" w:rsidRDefault="00A85EBC" w14:paraId="57C38848" w14:textId="0EF7F1CE">
          <w:pPr>
            <w:pStyle w:val="Header"/>
          </w:pPr>
          <w:r>
            <w:fldChar w:fldCharType="begin"/>
          </w:r>
          <w:r>
            <w:instrText xml:space="preserve"> TIME \@ "d MMMM yyyy" </w:instrText>
          </w:r>
          <w:r>
            <w:fldChar w:fldCharType="separate"/>
          </w:r>
          <w:r>
            <w:fldChar w:fldCharType="end"/>
          </w:r>
        </w:p>
      </w:tc>
    </w:tr>
    <w:tr w:rsidR="00A85EBC" w:rsidTr="003C11D7" w14:paraId="471E8DEC" w14:textId="77777777">
      <w:tc>
        <w:tcPr>
          <w:tcW w:w="1134" w:type="dxa"/>
        </w:tcPr>
        <w:p w:rsidR="00A85EBC" w:rsidP="00FF4CB0" w:rsidRDefault="00A85EBC" w14:paraId="3316AE38" w14:textId="77777777">
          <w:pPr>
            <w:pStyle w:val="Header"/>
            <w:jc w:val="right"/>
          </w:pPr>
          <w:r>
            <w:t>pagina</w:t>
          </w:r>
        </w:p>
      </w:tc>
      <w:tc>
        <w:tcPr>
          <w:tcW w:w="8555" w:type="dxa"/>
        </w:tcPr>
        <w:p w:rsidRPr="003C11D7" w:rsidR="00A85EBC" w:rsidP="00FF4CB0" w:rsidRDefault="00A85EBC" w14:paraId="082679E2" w14:textId="75AE1C3F">
          <w:r w:rsidRPr="003C11D7">
            <w:fldChar w:fldCharType="begin"/>
          </w:r>
          <w:r w:rsidRPr="003C11D7">
            <w:instrText xml:space="preserve"> PAGE  \* MERGEFORMAT </w:instrText>
          </w:r>
          <w:r w:rsidRPr="003C11D7">
            <w:fldChar w:fldCharType="separate"/>
          </w:r>
          <w:r w:rsidR="000C5F1D">
            <w:rPr>
              <w:noProof/>
            </w:rPr>
            <w:t>3</w:t>
          </w:r>
          <w:r w:rsidRPr="003C11D7">
            <w:fldChar w:fldCharType="end"/>
          </w:r>
          <w:r w:rsidRPr="003C11D7">
            <w:t xml:space="preserve">  van  </w:t>
          </w:r>
          <w:r>
            <w:fldChar w:fldCharType="begin"/>
          </w:r>
          <w:r>
            <w:instrText> NUMPAGES  \* MERGEFORMAT </w:instrText>
          </w:r>
          <w:r>
            <w:fldChar w:fldCharType="separate"/>
          </w:r>
          <w:r w:rsidR="000C5F1D">
            <w:rPr>
              <w:noProof/>
            </w:rPr>
            <w:t>22</w:t>
          </w:r>
          <w:r>
            <w:fldChar w:fldCharType="end"/>
          </w:r>
        </w:p>
      </w:tc>
    </w:tr>
  </w:tbl>
  <w:p w:rsidR="00A85EBC" w:rsidP="003C11D7" w:rsidRDefault="00A85EBC" w14:paraId="7A3760C3" w14:textId="77777777">
    <w:pPr>
      <w:pStyle w:val="Header"/>
    </w:pPr>
    <w:r w:rsidRPr="0081473B">
      <w:rPr>
        <w:noProof/>
        <w:lang w:eastAsia="nl-NL"/>
      </w:rPr>
      <w:drawing>
        <wp:anchor distT="0" distB="0" distL="114300" distR="114300" simplePos="0" relativeHeight="251658242" behindDoc="1" locked="0" layoutInCell="1" allowOverlap="1" wp14:anchorId="3988045D" wp14:editId="321C3070">
          <wp:simplePos x="0" y="0"/>
          <wp:positionH relativeFrom="page">
            <wp:posOffset>-19050</wp:posOffset>
          </wp:positionH>
          <wp:positionV relativeFrom="page">
            <wp:posOffset>9525</wp:posOffset>
          </wp:positionV>
          <wp:extent cx="7610475" cy="238125"/>
          <wp:effectExtent l="0" t="0" r="9525" b="9525"/>
          <wp:wrapNone/>
          <wp:docPr id="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0475" cy="2381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315"/>
    <w:multiLevelType w:val="hybridMultilevel"/>
    <w:tmpl w:val="DD8E1542"/>
    <w:lvl w:ilvl="0" w:tplc="31F25D56">
      <w:start w:val="1"/>
      <w:numFmt w:val="upperLetter"/>
      <w:pStyle w:val="Opsommingmetletters"/>
      <w:lvlText w:val="%1"/>
      <w:lvlJc w:val="right"/>
      <w:pPr>
        <w:tabs>
          <w:tab w:val="num" w:pos="0"/>
        </w:tabs>
        <w:ind w:left="0" w:hanging="119"/>
      </w:pPr>
      <w:rPr>
        <w:rFonts w:hint="default"/>
      </w:rPr>
    </w:lvl>
    <w:lvl w:ilvl="1" w:tplc="1EFC0290" w:tentative="1">
      <w:start w:val="1"/>
      <w:numFmt w:val="lowerLetter"/>
      <w:lvlText w:val="%2."/>
      <w:lvlJc w:val="left"/>
      <w:pPr>
        <w:tabs>
          <w:tab w:val="num" w:pos="1440"/>
        </w:tabs>
        <w:ind w:left="1440" w:hanging="360"/>
      </w:pPr>
    </w:lvl>
    <w:lvl w:ilvl="2" w:tplc="900EEC1E" w:tentative="1">
      <w:start w:val="1"/>
      <w:numFmt w:val="lowerRoman"/>
      <w:lvlText w:val="%3."/>
      <w:lvlJc w:val="right"/>
      <w:pPr>
        <w:tabs>
          <w:tab w:val="num" w:pos="2160"/>
        </w:tabs>
        <w:ind w:left="2160" w:hanging="180"/>
      </w:pPr>
    </w:lvl>
    <w:lvl w:ilvl="3" w:tplc="DC5664A2" w:tentative="1">
      <w:start w:val="1"/>
      <w:numFmt w:val="decimal"/>
      <w:lvlText w:val="%4."/>
      <w:lvlJc w:val="left"/>
      <w:pPr>
        <w:tabs>
          <w:tab w:val="num" w:pos="2880"/>
        </w:tabs>
        <w:ind w:left="2880" w:hanging="360"/>
      </w:pPr>
    </w:lvl>
    <w:lvl w:ilvl="4" w:tplc="15965998" w:tentative="1">
      <w:start w:val="1"/>
      <w:numFmt w:val="lowerLetter"/>
      <w:lvlText w:val="%5."/>
      <w:lvlJc w:val="left"/>
      <w:pPr>
        <w:tabs>
          <w:tab w:val="num" w:pos="3600"/>
        </w:tabs>
        <w:ind w:left="3600" w:hanging="360"/>
      </w:pPr>
    </w:lvl>
    <w:lvl w:ilvl="5" w:tplc="A3F0D604" w:tentative="1">
      <w:start w:val="1"/>
      <w:numFmt w:val="lowerRoman"/>
      <w:lvlText w:val="%6."/>
      <w:lvlJc w:val="right"/>
      <w:pPr>
        <w:tabs>
          <w:tab w:val="num" w:pos="4320"/>
        </w:tabs>
        <w:ind w:left="4320" w:hanging="180"/>
      </w:pPr>
    </w:lvl>
    <w:lvl w:ilvl="6" w:tplc="1A0CC236" w:tentative="1">
      <w:start w:val="1"/>
      <w:numFmt w:val="decimal"/>
      <w:lvlText w:val="%7."/>
      <w:lvlJc w:val="left"/>
      <w:pPr>
        <w:tabs>
          <w:tab w:val="num" w:pos="5040"/>
        </w:tabs>
        <w:ind w:left="5040" w:hanging="360"/>
      </w:pPr>
    </w:lvl>
    <w:lvl w:ilvl="7" w:tplc="2AB4AD62" w:tentative="1">
      <w:start w:val="1"/>
      <w:numFmt w:val="lowerLetter"/>
      <w:lvlText w:val="%8."/>
      <w:lvlJc w:val="left"/>
      <w:pPr>
        <w:tabs>
          <w:tab w:val="num" w:pos="5760"/>
        </w:tabs>
        <w:ind w:left="5760" w:hanging="360"/>
      </w:pPr>
    </w:lvl>
    <w:lvl w:ilvl="8" w:tplc="0DB663AA" w:tentative="1">
      <w:start w:val="1"/>
      <w:numFmt w:val="lowerRoman"/>
      <w:lvlText w:val="%9."/>
      <w:lvlJc w:val="right"/>
      <w:pPr>
        <w:tabs>
          <w:tab w:val="num" w:pos="6480"/>
        </w:tabs>
        <w:ind w:left="6480" w:hanging="180"/>
      </w:pPr>
    </w:lvl>
  </w:abstractNum>
  <w:abstractNum w:abstractNumId="1" w15:restartNumberingAfterBreak="0">
    <w:nsid w:val="08263822"/>
    <w:multiLevelType w:val="hybridMultilevel"/>
    <w:tmpl w:val="4888DF8E"/>
    <w:lvl w:ilvl="0" w:tplc="78863612">
      <w:start w:val="1"/>
      <w:numFmt w:val="bullet"/>
      <w:pStyle w:val="Opsommingmetbolletjes"/>
      <w:lvlText w:val="•"/>
      <w:lvlJc w:val="left"/>
      <w:pPr>
        <w:tabs>
          <w:tab w:val="num" w:pos="0"/>
        </w:tabs>
        <w:ind w:left="0" w:firstLine="0"/>
      </w:pPr>
      <w:rPr>
        <w:rFonts w:hint="default" w:ascii="Verdana" w:hAnsi="Verdana"/>
      </w:rPr>
    </w:lvl>
    <w:lvl w:ilvl="1" w:tplc="B54E0592" w:tentative="1">
      <w:start w:val="1"/>
      <w:numFmt w:val="bullet"/>
      <w:lvlText w:val="o"/>
      <w:lvlJc w:val="left"/>
      <w:pPr>
        <w:tabs>
          <w:tab w:val="num" w:pos="1440"/>
        </w:tabs>
        <w:ind w:left="1440" w:hanging="360"/>
      </w:pPr>
      <w:rPr>
        <w:rFonts w:hint="default" w:ascii="Courier New" w:hAnsi="Courier New" w:cs="Courier New"/>
      </w:rPr>
    </w:lvl>
    <w:lvl w:ilvl="2" w:tplc="FB548E6A" w:tentative="1">
      <w:start w:val="1"/>
      <w:numFmt w:val="bullet"/>
      <w:lvlText w:val=""/>
      <w:lvlJc w:val="left"/>
      <w:pPr>
        <w:tabs>
          <w:tab w:val="num" w:pos="2160"/>
        </w:tabs>
        <w:ind w:left="2160" w:hanging="360"/>
      </w:pPr>
      <w:rPr>
        <w:rFonts w:hint="default" w:ascii="Wingdings" w:hAnsi="Wingdings"/>
      </w:rPr>
    </w:lvl>
    <w:lvl w:ilvl="3" w:tplc="06262B80" w:tentative="1">
      <w:start w:val="1"/>
      <w:numFmt w:val="bullet"/>
      <w:lvlText w:val=""/>
      <w:lvlJc w:val="left"/>
      <w:pPr>
        <w:tabs>
          <w:tab w:val="num" w:pos="2880"/>
        </w:tabs>
        <w:ind w:left="2880" w:hanging="360"/>
      </w:pPr>
      <w:rPr>
        <w:rFonts w:hint="default" w:ascii="Symbol" w:hAnsi="Symbol"/>
      </w:rPr>
    </w:lvl>
    <w:lvl w:ilvl="4" w:tplc="319807DC" w:tentative="1">
      <w:start w:val="1"/>
      <w:numFmt w:val="bullet"/>
      <w:lvlText w:val="o"/>
      <w:lvlJc w:val="left"/>
      <w:pPr>
        <w:tabs>
          <w:tab w:val="num" w:pos="3600"/>
        </w:tabs>
        <w:ind w:left="3600" w:hanging="360"/>
      </w:pPr>
      <w:rPr>
        <w:rFonts w:hint="default" w:ascii="Courier New" w:hAnsi="Courier New" w:cs="Courier New"/>
      </w:rPr>
    </w:lvl>
    <w:lvl w:ilvl="5" w:tplc="D678657A" w:tentative="1">
      <w:start w:val="1"/>
      <w:numFmt w:val="bullet"/>
      <w:lvlText w:val=""/>
      <w:lvlJc w:val="left"/>
      <w:pPr>
        <w:tabs>
          <w:tab w:val="num" w:pos="4320"/>
        </w:tabs>
        <w:ind w:left="4320" w:hanging="360"/>
      </w:pPr>
      <w:rPr>
        <w:rFonts w:hint="default" w:ascii="Wingdings" w:hAnsi="Wingdings"/>
      </w:rPr>
    </w:lvl>
    <w:lvl w:ilvl="6" w:tplc="5A8872C6" w:tentative="1">
      <w:start w:val="1"/>
      <w:numFmt w:val="bullet"/>
      <w:lvlText w:val=""/>
      <w:lvlJc w:val="left"/>
      <w:pPr>
        <w:tabs>
          <w:tab w:val="num" w:pos="5040"/>
        </w:tabs>
        <w:ind w:left="5040" w:hanging="360"/>
      </w:pPr>
      <w:rPr>
        <w:rFonts w:hint="default" w:ascii="Symbol" w:hAnsi="Symbol"/>
      </w:rPr>
    </w:lvl>
    <w:lvl w:ilvl="7" w:tplc="A3AA381E" w:tentative="1">
      <w:start w:val="1"/>
      <w:numFmt w:val="bullet"/>
      <w:lvlText w:val="o"/>
      <w:lvlJc w:val="left"/>
      <w:pPr>
        <w:tabs>
          <w:tab w:val="num" w:pos="5760"/>
        </w:tabs>
        <w:ind w:left="5760" w:hanging="360"/>
      </w:pPr>
      <w:rPr>
        <w:rFonts w:hint="default" w:ascii="Courier New" w:hAnsi="Courier New" w:cs="Courier New"/>
      </w:rPr>
    </w:lvl>
    <w:lvl w:ilvl="8" w:tplc="36D85692"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156E4B5C"/>
    <w:multiLevelType w:val="hybridMultilevel"/>
    <w:tmpl w:val="4C723B2C"/>
    <w:lvl w:ilvl="0" w:tplc="8E6660C8">
      <w:start w:val="1"/>
      <w:numFmt w:val="decimal"/>
      <w:pStyle w:val="Appendix"/>
      <w:lvlText w:val="Appendix %1"/>
      <w:lvlJc w:val="left"/>
      <w:pPr>
        <w:tabs>
          <w:tab w:val="num" w:pos="0"/>
        </w:tabs>
        <w:ind w:left="0" w:firstLine="0"/>
      </w:pPr>
      <w:rPr>
        <w:rFonts w:hint="default" w:ascii="Verdana" w:hAnsi="Verdana"/>
        <w:b/>
        <w:i w:val="0"/>
        <w:sz w:val="28"/>
        <w:szCs w:val="28"/>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3" w15:restartNumberingAfterBreak="0">
    <w:nsid w:val="1A362FE1"/>
    <w:multiLevelType w:val="hybridMultilevel"/>
    <w:tmpl w:val="14041D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EB0733C"/>
    <w:multiLevelType w:val="hybridMultilevel"/>
    <w:tmpl w:val="80ACC7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50F7CAD"/>
    <w:multiLevelType w:val="hybridMultilevel"/>
    <w:tmpl w:val="115A2E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AE83754"/>
    <w:multiLevelType w:val="hybridMultilevel"/>
    <w:tmpl w:val="5CBAC09C"/>
    <w:lvl w:ilvl="0" w:tplc="ED40316C">
      <w:start w:val="1"/>
      <w:numFmt w:val="decimal"/>
      <w:pStyle w:val="Bijlage"/>
      <w:lvlText w:val="Bijlage %1"/>
      <w:lvlJc w:val="left"/>
      <w:pPr>
        <w:tabs>
          <w:tab w:val="num" w:pos="284"/>
        </w:tabs>
        <w:ind w:left="0" w:firstLine="0"/>
      </w:pPr>
      <w:rPr>
        <w:rFonts w:hint="default" w:ascii="Verdana" w:hAnsi="Verdana"/>
        <w:b/>
        <w:i w:val="0"/>
        <w:sz w:val="28"/>
        <w:szCs w:val="28"/>
      </w:rPr>
    </w:lvl>
    <w:lvl w:ilvl="1" w:tplc="08130019" w:tentative="1">
      <w:start w:val="1"/>
      <w:numFmt w:val="lowerLetter"/>
      <w:lvlText w:val="%2."/>
      <w:lvlJc w:val="left"/>
      <w:pPr>
        <w:tabs>
          <w:tab w:val="num" w:pos="1440"/>
        </w:tabs>
        <w:ind w:left="1440" w:hanging="360"/>
      </w:pPr>
    </w:lvl>
    <w:lvl w:ilvl="2" w:tplc="0813001B" w:tentative="1">
      <w:start w:val="1"/>
      <w:numFmt w:val="lowerRoman"/>
      <w:lvlText w:val="%3."/>
      <w:lvlJc w:val="right"/>
      <w:pPr>
        <w:tabs>
          <w:tab w:val="num" w:pos="2160"/>
        </w:tabs>
        <w:ind w:left="2160" w:hanging="180"/>
      </w:pPr>
    </w:lvl>
    <w:lvl w:ilvl="3" w:tplc="0813000F" w:tentative="1">
      <w:start w:val="1"/>
      <w:numFmt w:val="decimal"/>
      <w:lvlText w:val="%4."/>
      <w:lvlJc w:val="left"/>
      <w:pPr>
        <w:tabs>
          <w:tab w:val="num" w:pos="2880"/>
        </w:tabs>
        <w:ind w:left="2880" w:hanging="360"/>
      </w:pPr>
    </w:lvl>
    <w:lvl w:ilvl="4" w:tplc="08130019" w:tentative="1">
      <w:start w:val="1"/>
      <w:numFmt w:val="lowerLetter"/>
      <w:lvlText w:val="%5."/>
      <w:lvlJc w:val="left"/>
      <w:pPr>
        <w:tabs>
          <w:tab w:val="num" w:pos="3600"/>
        </w:tabs>
        <w:ind w:left="3600" w:hanging="360"/>
      </w:pPr>
    </w:lvl>
    <w:lvl w:ilvl="5" w:tplc="0813001B" w:tentative="1">
      <w:start w:val="1"/>
      <w:numFmt w:val="lowerRoman"/>
      <w:lvlText w:val="%6."/>
      <w:lvlJc w:val="right"/>
      <w:pPr>
        <w:tabs>
          <w:tab w:val="num" w:pos="4320"/>
        </w:tabs>
        <w:ind w:left="4320" w:hanging="180"/>
      </w:pPr>
    </w:lvl>
    <w:lvl w:ilvl="6" w:tplc="0813000F" w:tentative="1">
      <w:start w:val="1"/>
      <w:numFmt w:val="decimal"/>
      <w:lvlText w:val="%7."/>
      <w:lvlJc w:val="left"/>
      <w:pPr>
        <w:tabs>
          <w:tab w:val="num" w:pos="5040"/>
        </w:tabs>
        <w:ind w:left="5040" w:hanging="360"/>
      </w:pPr>
    </w:lvl>
    <w:lvl w:ilvl="7" w:tplc="08130019" w:tentative="1">
      <w:start w:val="1"/>
      <w:numFmt w:val="lowerLetter"/>
      <w:lvlText w:val="%8."/>
      <w:lvlJc w:val="left"/>
      <w:pPr>
        <w:tabs>
          <w:tab w:val="num" w:pos="5760"/>
        </w:tabs>
        <w:ind w:left="5760" w:hanging="360"/>
      </w:pPr>
    </w:lvl>
    <w:lvl w:ilvl="8" w:tplc="0813001B" w:tentative="1">
      <w:start w:val="1"/>
      <w:numFmt w:val="lowerRoman"/>
      <w:lvlText w:val="%9."/>
      <w:lvlJc w:val="right"/>
      <w:pPr>
        <w:tabs>
          <w:tab w:val="num" w:pos="6480"/>
        </w:tabs>
        <w:ind w:left="6480" w:hanging="180"/>
      </w:pPr>
    </w:lvl>
  </w:abstractNum>
  <w:abstractNum w:abstractNumId="7" w15:restartNumberingAfterBreak="0">
    <w:nsid w:val="2AF5438C"/>
    <w:multiLevelType w:val="multilevel"/>
    <w:tmpl w:val="C316B954"/>
    <w:lvl w:ilvl="0">
      <w:start w:val="1"/>
      <w:numFmt w:val="decimal"/>
      <w:pStyle w:val="Heading1"/>
      <w:lvlText w:val="%1"/>
      <w:lvlJc w:val="left"/>
      <w:pPr>
        <w:tabs>
          <w:tab w:val="num" w:pos="0"/>
        </w:tabs>
        <w:ind w:left="0" w:hanging="1191"/>
      </w:pPr>
      <w:rPr>
        <w:rFonts w:hint="default"/>
      </w:rPr>
    </w:lvl>
    <w:lvl w:ilvl="1">
      <w:start w:val="1"/>
      <w:numFmt w:val="decimal"/>
      <w:pStyle w:val="Heading2"/>
      <w:lvlText w:val="%1.%2"/>
      <w:lvlJc w:val="left"/>
      <w:pPr>
        <w:tabs>
          <w:tab w:val="num" w:pos="0"/>
        </w:tabs>
        <w:ind w:left="0" w:hanging="1191"/>
      </w:pPr>
      <w:rPr>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191"/>
      </w:pPr>
      <w:rPr>
        <w:rFonts w:hint="default"/>
      </w:rPr>
    </w:lvl>
    <w:lvl w:ilvl="3">
      <w:start w:val="1"/>
      <w:numFmt w:val="decimal"/>
      <w:pStyle w:val="Heading4"/>
      <w:lvlText w:val="%1.%2.%3.%4"/>
      <w:lvlJc w:val="left"/>
      <w:pPr>
        <w:tabs>
          <w:tab w:val="num" w:pos="0"/>
        </w:tabs>
        <w:ind w:left="0" w:hanging="1191"/>
      </w:pPr>
      <w:rPr>
        <w:rFonts w:hint="default"/>
      </w:rPr>
    </w:lvl>
    <w:lvl w:ilvl="4">
      <w:start w:val="1"/>
      <w:numFmt w:val="decimal"/>
      <w:pStyle w:val="Heading5"/>
      <w:lvlText w:val="%1.%2.%3.%4.%5"/>
      <w:lvlJc w:val="left"/>
      <w:pPr>
        <w:tabs>
          <w:tab w:val="num" w:pos="-183"/>
        </w:tabs>
        <w:ind w:left="-183" w:hanging="1008"/>
      </w:pPr>
      <w:rPr>
        <w:rFonts w:hint="default"/>
      </w:rPr>
    </w:lvl>
    <w:lvl w:ilvl="5">
      <w:start w:val="1"/>
      <w:numFmt w:val="decimal"/>
      <w:pStyle w:val="Heading6"/>
      <w:lvlText w:val="%1.%2.%3.%4.%5.%6"/>
      <w:lvlJc w:val="left"/>
      <w:pPr>
        <w:tabs>
          <w:tab w:val="num" w:pos="-39"/>
        </w:tabs>
        <w:ind w:left="-39" w:hanging="1152"/>
      </w:pPr>
      <w:rPr>
        <w:rFonts w:hint="default"/>
      </w:rPr>
    </w:lvl>
    <w:lvl w:ilvl="6">
      <w:start w:val="1"/>
      <w:numFmt w:val="decimal"/>
      <w:pStyle w:val="Heading7"/>
      <w:lvlText w:val="%1.%2.%3.%4.%5.%6.%7"/>
      <w:lvlJc w:val="left"/>
      <w:pPr>
        <w:tabs>
          <w:tab w:val="num" w:pos="105"/>
        </w:tabs>
        <w:ind w:left="105" w:hanging="1296"/>
      </w:pPr>
      <w:rPr>
        <w:rFonts w:hint="default"/>
      </w:rPr>
    </w:lvl>
    <w:lvl w:ilvl="7">
      <w:start w:val="1"/>
      <w:numFmt w:val="decimal"/>
      <w:pStyle w:val="Heading8"/>
      <w:lvlText w:val="%1.%2.%3.%4.%5.%6.%7.%8"/>
      <w:lvlJc w:val="left"/>
      <w:pPr>
        <w:tabs>
          <w:tab w:val="num" w:pos="249"/>
        </w:tabs>
        <w:ind w:left="249" w:hanging="1440"/>
      </w:pPr>
      <w:rPr>
        <w:rFonts w:hint="default"/>
      </w:rPr>
    </w:lvl>
    <w:lvl w:ilvl="8">
      <w:start w:val="1"/>
      <w:numFmt w:val="decimal"/>
      <w:pStyle w:val="Heading9"/>
      <w:lvlText w:val="%1.%2.%3.%4.%5.%6.%7.%8.%9"/>
      <w:lvlJc w:val="left"/>
      <w:pPr>
        <w:tabs>
          <w:tab w:val="num" w:pos="393"/>
        </w:tabs>
        <w:ind w:left="393" w:hanging="1584"/>
      </w:pPr>
      <w:rPr>
        <w:rFonts w:hint="default"/>
      </w:rPr>
    </w:lvl>
  </w:abstractNum>
  <w:abstractNum w:abstractNumId="8" w15:restartNumberingAfterBreak="0">
    <w:nsid w:val="315D0573"/>
    <w:multiLevelType w:val="hybridMultilevel"/>
    <w:tmpl w:val="62D62D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2B7418C"/>
    <w:multiLevelType w:val="hybridMultilevel"/>
    <w:tmpl w:val="A9D0438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49A7511A"/>
    <w:multiLevelType w:val="hybridMultilevel"/>
    <w:tmpl w:val="0C4C36C8"/>
    <w:lvl w:ilvl="0" w:tplc="0DE41FD8">
      <w:numFmt w:val="bullet"/>
      <w:lvlText w:val="-"/>
      <w:lvlJc w:val="left"/>
      <w:pPr>
        <w:ind w:left="720" w:hanging="360"/>
      </w:pPr>
      <w:rPr>
        <w:rFonts w:hint="default" w:ascii="Verdana" w:hAnsi="Verdana" w:eastAsia="Times New Roman" w:cs="Times New Roman"/>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4E874CD5"/>
    <w:multiLevelType w:val="hybridMultilevel"/>
    <w:tmpl w:val="14041D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55729BD"/>
    <w:multiLevelType w:val="hybridMultilevel"/>
    <w:tmpl w:val="C07E22D2"/>
    <w:lvl w:ilvl="0" w:tplc="04130001">
      <w:start w:val="28"/>
      <w:numFmt w:val="bullet"/>
      <w:lvlText w:val=""/>
      <w:lvlJc w:val="left"/>
      <w:pPr>
        <w:ind w:left="720" w:hanging="360"/>
      </w:pPr>
      <w:rPr>
        <w:rFonts w:hint="default" w:ascii="Symbol" w:hAnsi="Symbol" w:eastAsia="Times New Roman" w:cs="Times New Roman"/>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55974044"/>
    <w:multiLevelType w:val="hybridMultilevel"/>
    <w:tmpl w:val="2C16C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FDD39A5"/>
    <w:multiLevelType w:val="multilevel"/>
    <w:tmpl w:val="A8427592"/>
    <w:name w:val="HuisstijlKoppen"/>
    <w:styleLink w:val="Huisstijl-Kop"/>
    <w:lvl w:ilvl="0">
      <w:start w:val="1"/>
      <w:numFmt w:val="decimal"/>
      <w:lvlText w:val="%1."/>
      <w:lvlJc w:val="left"/>
      <w:pPr>
        <w:ind w:left="680" w:hanging="680"/>
      </w:pPr>
      <w:rPr>
        <w:rFonts w:hint="default" w:ascii="Arial" w:hAnsi="Arial"/>
        <w:sz w:val="19"/>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862" w:hanging="862"/>
      </w:pPr>
      <w:rPr>
        <w:rFonts w:hint="default"/>
      </w:rPr>
    </w:lvl>
    <w:lvl w:ilvl="4">
      <w:start w:val="1"/>
      <w:numFmt w:val="decimal"/>
      <w:lvlText w:val="%1.%2.%3.%4.%5"/>
      <w:lvlJc w:val="left"/>
      <w:pPr>
        <w:tabs>
          <w:tab w:val="num" w:pos="852"/>
        </w:tabs>
        <w:ind w:left="852" w:hanging="1008"/>
      </w:pPr>
      <w:rPr>
        <w:rFonts w:hint="default"/>
      </w:rPr>
    </w:lvl>
    <w:lvl w:ilvl="5">
      <w:start w:val="1"/>
      <w:numFmt w:val="decimal"/>
      <w:lvlText w:val="%1.%2.%3.%4.%5.%6"/>
      <w:lvlJc w:val="left"/>
      <w:pPr>
        <w:tabs>
          <w:tab w:val="num" w:pos="996"/>
        </w:tabs>
        <w:ind w:left="996" w:hanging="1152"/>
      </w:pPr>
      <w:rPr>
        <w:rFonts w:hint="default"/>
      </w:rPr>
    </w:lvl>
    <w:lvl w:ilvl="6">
      <w:start w:val="1"/>
      <w:numFmt w:val="decimal"/>
      <w:lvlText w:val="%1.%2.%3.%4.%5.%6.%7"/>
      <w:lvlJc w:val="left"/>
      <w:pPr>
        <w:tabs>
          <w:tab w:val="num" w:pos="1140"/>
        </w:tabs>
        <w:ind w:left="1140" w:hanging="1296"/>
      </w:pPr>
      <w:rPr>
        <w:rFonts w:hint="default"/>
      </w:rPr>
    </w:lvl>
    <w:lvl w:ilvl="7">
      <w:start w:val="1"/>
      <w:numFmt w:val="decimal"/>
      <w:lvlText w:val="%1.%2.%3.%4.%5.%6.%7.%8"/>
      <w:lvlJc w:val="left"/>
      <w:pPr>
        <w:tabs>
          <w:tab w:val="num" w:pos="1284"/>
        </w:tabs>
        <w:ind w:left="1284" w:hanging="1440"/>
      </w:pPr>
      <w:rPr>
        <w:rFonts w:hint="default"/>
      </w:rPr>
    </w:lvl>
    <w:lvl w:ilvl="8">
      <w:start w:val="1"/>
      <w:numFmt w:val="decimal"/>
      <w:lvlText w:val="%1.%2.%3.%4.%5.%6.%7.%8.%9"/>
      <w:lvlJc w:val="left"/>
      <w:pPr>
        <w:tabs>
          <w:tab w:val="num" w:pos="1428"/>
        </w:tabs>
        <w:ind w:left="1428" w:hanging="1584"/>
      </w:pPr>
      <w:rPr>
        <w:rFonts w:hint="default"/>
      </w:rPr>
    </w:lvl>
  </w:abstractNum>
  <w:num w:numId="1">
    <w:abstractNumId w:val="0"/>
  </w:num>
  <w:num w:numId="2">
    <w:abstractNumId w:val="1"/>
  </w:num>
  <w:num w:numId="3">
    <w:abstractNumId w:val="7"/>
  </w:num>
  <w:num w:numId="4">
    <w:abstractNumId w:val="2"/>
  </w:num>
  <w:num w:numId="5">
    <w:abstractNumId w:val="6"/>
  </w:num>
  <w:num w:numId="6">
    <w:abstractNumId w:val="14"/>
  </w:num>
  <w:num w:numId="7">
    <w:abstractNumId w:val="10"/>
  </w:num>
  <w:num w:numId="8">
    <w:abstractNumId w:val="13"/>
  </w:num>
  <w:num w:numId="9">
    <w:abstractNumId w:val="12"/>
  </w:num>
  <w:num w:numId="10">
    <w:abstractNumId w:val="9"/>
  </w:num>
  <w:num w:numId="11">
    <w:abstractNumId w:val="4"/>
  </w:num>
  <w:num w:numId="12">
    <w:abstractNumId w:val="8"/>
  </w:num>
  <w:num w:numId="13">
    <w:abstractNumId w:val="5"/>
  </w:num>
  <w:num w:numId="14">
    <w:abstractNumId w:val="3"/>
  </w:num>
  <w:num w:numId="15">
    <w:abstractNumId w:val="11"/>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attachedTemplate r:id="rId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anmaakDatum" w:val="31-10-2018"/>
    <w:docVar w:name="_AanmaakGebruiker" w:val="macsnoer"/>
    <w:docVar w:name="_KlantCode" w:val="Avans"/>
    <w:docVar w:name="_LicCode" w:val="Avans"/>
    <w:docVar w:name="_Versie" w:val="2016.1.9"/>
    <w:docVar w:name="Aanhef" w:val="Geachte heer, mevrouw"/>
    <w:docVar w:name="Afdeling" w:val="(n.v.t.)"/>
    <w:docVar w:name="AfdelingID" w:val="1"/>
    <w:docVar w:name="AfdelingOmschr" w:val="(n.v.t.)"/>
    <w:docVar w:name="app" w:val="0"/>
    <w:docVar w:name="Auteurs" w:val="Paul Lindelauf, Jan Oostindie, Monique van de Winkel en Maurice Snoeren"/>
    <w:docVar w:name="Bedrijf" w:val="AEI"/>
    <w:docVar w:name="BedrijfID" w:val="28"/>
    <w:docVar w:name="BedrijfStatutair" w:val="Academie voor Engineering en ICT"/>
    <w:docVar w:name="BijlageCC" w:val="0"/>
    <w:docVar w:name="Concept" w:val="0"/>
    <w:docVar w:name="contact" w:val="Profiel Sigrid"/>
    <w:docVar w:name="Contactpersoon" w:val="Snoeren, Maurice"/>
    <w:docVar w:name="ContactpersoonID" w:val="6110"/>
    <w:docVar w:name="ContactpersoonVoluit" w:val="Maurice Snoeren"/>
    <w:docVar w:name="Datum" w:val="31-10-2018"/>
    <w:docVar w:name="doc_date" w:val="10-3-2016"/>
    <w:docVar w:name="doc_type" w:val="Report"/>
    <w:docVar w:name="doclang" w:val="1043"/>
    <w:docVar w:name="Doorkiesnummer" w:val="(088) 525 6332"/>
    <w:docVar w:name="Email" w:val="mac.snoeren@avans.nl"/>
    <w:docVar w:name="hat" w:val="Yes"/>
    <w:docVar w:name="hat_subtitle" w:val="Onderwerp"/>
    <w:docVar w:name="headings" w:val="Yes"/>
    <w:docVar w:name="Logo" w:val="Avans hogeschool.png"/>
    <w:docVar w:name="MergeLayout" w:val="RelatieBeheer"/>
    <w:docVar w:name="MergeStatus" w:val="0"/>
    <w:docVar w:name="our_ref" w:val="Kenmerk"/>
    <w:docVar w:name="Sjabloon" w:val="Rapport"/>
    <w:docVar w:name="SjabloonID" w:val="14"/>
    <w:docVar w:name="SjabloonType" w:val="RAPPORT"/>
    <w:docVar w:name="status" w:val="Concept"/>
    <w:docVar w:name="SubTitel" w:val="Succesvol stagelopen bij Technische Informatica"/>
    <w:docVar w:name="subtitle" w:val="No"/>
    <w:docVar w:name="Taal" w:val="NL"/>
    <w:docVar w:name="Titel" w:val="Stagehandleiding 2018-2019"/>
    <w:docVar w:name="title" w:val="Titel"/>
    <w:docVar w:name="version" w:val="Versie 0"/>
    <w:docVar w:name="Vestiging" w:val="Lovensdijkstraat"/>
    <w:docVar w:name="VestigingID" w:val="10"/>
    <w:docVar w:name="VestigingOmschr" w:val="Lovensdijkstraat"/>
    <w:docVar w:name="VoorAkkoordNaam_Status" w:val="0"/>
    <w:docVar w:name="Wijzig" w:val="1"/>
  </w:docVars>
  <w:rsids>
    <w:rsidRoot w:val="004456A9"/>
    <w:rsid w:val="000035C8"/>
    <w:rsid w:val="00006390"/>
    <w:rsid w:val="00025F58"/>
    <w:rsid w:val="00026D37"/>
    <w:rsid w:val="00045036"/>
    <w:rsid w:val="00045DDC"/>
    <w:rsid w:val="0004658D"/>
    <w:rsid w:val="000557F6"/>
    <w:rsid w:val="00056B60"/>
    <w:rsid w:val="00060A0B"/>
    <w:rsid w:val="00062564"/>
    <w:rsid w:val="00063673"/>
    <w:rsid w:val="00064F55"/>
    <w:rsid w:val="00066909"/>
    <w:rsid w:val="000755F7"/>
    <w:rsid w:val="000765C8"/>
    <w:rsid w:val="00077F02"/>
    <w:rsid w:val="000873D3"/>
    <w:rsid w:val="000878E6"/>
    <w:rsid w:val="000919E1"/>
    <w:rsid w:val="000A7778"/>
    <w:rsid w:val="000B7BBF"/>
    <w:rsid w:val="000C418C"/>
    <w:rsid w:val="000C472C"/>
    <w:rsid w:val="000C5F1D"/>
    <w:rsid w:val="000D0FE3"/>
    <w:rsid w:val="000D2FDD"/>
    <w:rsid w:val="000D3002"/>
    <w:rsid w:val="000D5073"/>
    <w:rsid w:val="000E2997"/>
    <w:rsid w:val="000E6716"/>
    <w:rsid w:val="000F0CB6"/>
    <w:rsid w:val="000F5E4B"/>
    <w:rsid w:val="000F706D"/>
    <w:rsid w:val="000F75FF"/>
    <w:rsid w:val="000F79AC"/>
    <w:rsid w:val="001011DA"/>
    <w:rsid w:val="00101B59"/>
    <w:rsid w:val="00102A3E"/>
    <w:rsid w:val="00102BB9"/>
    <w:rsid w:val="00115098"/>
    <w:rsid w:val="00115511"/>
    <w:rsid w:val="0012176B"/>
    <w:rsid w:val="00122D33"/>
    <w:rsid w:val="00126804"/>
    <w:rsid w:val="00135EA2"/>
    <w:rsid w:val="001402C2"/>
    <w:rsid w:val="001446F5"/>
    <w:rsid w:val="00146D0D"/>
    <w:rsid w:val="0015120E"/>
    <w:rsid w:val="001532AE"/>
    <w:rsid w:val="00167C5D"/>
    <w:rsid w:val="00170E71"/>
    <w:rsid w:val="00172D75"/>
    <w:rsid w:val="001778EC"/>
    <w:rsid w:val="00182A74"/>
    <w:rsid w:val="00185D05"/>
    <w:rsid w:val="001A1BB0"/>
    <w:rsid w:val="001A5FB1"/>
    <w:rsid w:val="001B405D"/>
    <w:rsid w:val="001B5970"/>
    <w:rsid w:val="001B69F0"/>
    <w:rsid w:val="001C3189"/>
    <w:rsid w:val="001C500D"/>
    <w:rsid w:val="001C5010"/>
    <w:rsid w:val="001C7389"/>
    <w:rsid w:val="001C76B5"/>
    <w:rsid w:val="001D0935"/>
    <w:rsid w:val="001D09E5"/>
    <w:rsid w:val="001E1F8A"/>
    <w:rsid w:val="001E5472"/>
    <w:rsid w:val="001F181D"/>
    <w:rsid w:val="001F1C47"/>
    <w:rsid w:val="001F2D26"/>
    <w:rsid w:val="001F5995"/>
    <w:rsid w:val="001F5A58"/>
    <w:rsid w:val="001F66AC"/>
    <w:rsid w:val="00200406"/>
    <w:rsid w:val="0020176A"/>
    <w:rsid w:val="00203E87"/>
    <w:rsid w:val="002044E2"/>
    <w:rsid w:val="00206D3E"/>
    <w:rsid w:val="00207116"/>
    <w:rsid w:val="002126DD"/>
    <w:rsid w:val="0021428C"/>
    <w:rsid w:val="00215311"/>
    <w:rsid w:val="00215675"/>
    <w:rsid w:val="00216B14"/>
    <w:rsid w:val="002209B2"/>
    <w:rsid w:val="0022564D"/>
    <w:rsid w:val="002258FF"/>
    <w:rsid w:val="002259B3"/>
    <w:rsid w:val="00235598"/>
    <w:rsid w:val="002363B6"/>
    <w:rsid w:val="0024144C"/>
    <w:rsid w:val="00242462"/>
    <w:rsid w:val="00243A06"/>
    <w:rsid w:val="00246C2B"/>
    <w:rsid w:val="00250F42"/>
    <w:rsid w:val="00254CE9"/>
    <w:rsid w:val="002562F1"/>
    <w:rsid w:val="00261964"/>
    <w:rsid w:val="002707E4"/>
    <w:rsid w:val="002807A7"/>
    <w:rsid w:val="002832B9"/>
    <w:rsid w:val="00283487"/>
    <w:rsid w:val="00295AB4"/>
    <w:rsid w:val="00296FF8"/>
    <w:rsid w:val="002B54C5"/>
    <w:rsid w:val="002B6398"/>
    <w:rsid w:val="002C3504"/>
    <w:rsid w:val="002C5998"/>
    <w:rsid w:val="002D1E6A"/>
    <w:rsid w:val="002E05D2"/>
    <w:rsid w:val="002E0D98"/>
    <w:rsid w:val="002E16B9"/>
    <w:rsid w:val="002E3E31"/>
    <w:rsid w:val="002E69CB"/>
    <w:rsid w:val="002F57D4"/>
    <w:rsid w:val="00302722"/>
    <w:rsid w:val="0030538D"/>
    <w:rsid w:val="00315152"/>
    <w:rsid w:val="003227D8"/>
    <w:rsid w:val="00323F11"/>
    <w:rsid w:val="003247DE"/>
    <w:rsid w:val="0032758F"/>
    <w:rsid w:val="0033216A"/>
    <w:rsid w:val="003347DF"/>
    <w:rsid w:val="0033738D"/>
    <w:rsid w:val="003411D2"/>
    <w:rsid w:val="00350040"/>
    <w:rsid w:val="00351CAD"/>
    <w:rsid w:val="0035214E"/>
    <w:rsid w:val="0035404A"/>
    <w:rsid w:val="003569B9"/>
    <w:rsid w:val="00356F13"/>
    <w:rsid w:val="00360DE1"/>
    <w:rsid w:val="00360FE0"/>
    <w:rsid w:val="003664D7"/>
    <w:rsid w:val="00366F17"/>
    <w:rsid w:val="00372582"/>
    <w:rsid w:val="003772F2"/>
    <w:rsid w:val="003A0569"/>
    <w:rsid w:val="003A087C"/>
    <w:rsid w:val="003A2E07"/>
    <w:rsid w:val="003A5B8B"/>
    <w:rsid w:val="003A6205"/>
    <w:rsid w:val="003A7210"/>
    <w:rsid w:val="003B2D97"/>
    <w:rsid w:val="003B3F6F"/>
    <w:rsid w:val="003C01CC"/>
    <w:rsid w:val="003C11D7"/>
    <w:rsid w:val="003C3927"/>
    <w:rsid w:val="003C484C"/>
    <w:rsid w:val="003C569A"/>
    <w:rsid w:val="003D0FB9"/>
    <w:rsid w:val="003D39DA"/>
    <w:rsid w:val="003D4F49"/>
    <w:rsid w:val="003E2530"/>
    <w:rsid w:val="003E7A7D"/>
    <w:rsid w:val="003F0DD1"/>
    <w:rsid w:val="003F0DE3"/>
    <w:rsid w:val="003F4301"/>
    <w:rsid w:val="00401638"/>
    <w:rsid w:val="00404356"/>
    <w:rsid w:val="004073BD"/>
    <w:rsid w:val="004244DA"/>
    <w:rsid w:val="00424747"/>
    <w:rsid w:val="00430A87"/>
    <w:rsid w:val="004325AA"/>
    <w:rsid w:val="00432DEA"/>
    <w:rsid w:val="004343FD"/>
    <w:rsid w:val="004456A9"/>
    <w:rsid w:val="00446C66"/>
    <w:rsid w:val="00446FC0"/>
    <w:rsid w:val="00472A81"/>
    <w:rsid w:val="00475742"/>
    <w:rsid w:val="00482C38"/>
    <w:rsid w:val="00485032"/>
    <w:rsid w:val="0049042D"/>
    <w:rsid w:val="00494FAE"/>
    <w:rsid w:val="004A06B1"/>
    <w:rsid w:val="004A399C"/>
    <w:rsid w:val="004A7691"/>
    <w:rsid w:val="004B1AA6"/>
    <w:rsid w:val="004B1F30"/>
    <w:rsid w:val="004C3DA7"/>
    <w:rsid w:val="004D26F7"/>
    <w:rsid w:val="004D74BC"/>
    <w:rsid w:val="004F32BF"/>
    <w:rsid w:val="004F399E"/>
    <w:rsid w:val="004F58E0"/>
    <w:rsid w:val="004F5CFA"/>
    <w:rsid w:val="0050434E"/>
    <w:rsid w:val="0050736C"/>
    <w:rsid w:val="005075E0"/>
    <w:rsid w:val="00516985"/>
    <w:rsid w:val="005200FC"/>
    <w:rsid w:val="005203BE"/>
    <w:rsid w:val="00521F13"/>
    <w:rsid w:val="00523323"/>
    <w:rsid w:val="00531A2F"/>
    <w:rsid w:val="00543421"/>
    <w:rsid w:val="00543742"/>
    <w:rsid w:val="0055439C"/>
    <w:rsid w:val="0055657D"/>
    <w:rsid w:val="00565FD7"/>
    <w:rsid w:val="0058697B"/>
    <w:rsid w:val="005916A9"/>
    <w:rsid w:val="00596F93"/>
    <w:rsid w:val="0059759F"/>
    <w:rsid w:val="005A1B68"/>
    <w:rsid w:val="005A3E07"/>
    <w:rsid w:val="005B3588"/>
    <w:rsid w:val="005B6CFF"/>
    <w:rsid w:val="005B6FB0"/>
    <w:rsid w:val="005B789E"/>
    <w:rsid w:val="005C22EF"/>
    <w:rsid w:val="005C3895"/>
    <w:rsid w:val="005C7237"/>
    <w:rsid w:val="005D3347"/>
    <w:rsid w:val="005E63C0"/>
    <w:rsid w:val="005E6EB7"/>
    <w:rsid w:val="005F7331"/>
    <w:rsid w:val="005F7649"/>
    <w:rsid w:val="005F7657"/>
    <w:rsid w:val="006207D9"/>
    <w:rsid w:val="00620B64"/>
    <w:rsid w:val="00621098"/>
    <w:rsid w:val="00622385"/>
    <w:rsid w:val="0063013D"/>
    <w:rsid w:val="00630409"/>
    <w:rsid w:val="006333A4"/>
    <w:rsid w:val="00633AC9"/>
    <w:rsid w:val="00636F95"/>
    <w:rsid w:val="00637AB7"/>
    <w:rsid w:val="0064053A"/>
    <w:rsid w:val="00644085"/>
    <w:rsid w:val="00650A45"/>
    <w:rsid w:val="00665425"/>
    <w:rsid w:val="0066563D"/>
    <w:rsid w:val="006701F8"/>
    <w:rsid w:val="0068025A"/>
    <w:rsid w:val="0068088C"/>
    <w:rsid w:val="00682567"/>
    <w:rsid w:val="006872B3"/>
    <w:rsid w:val="00690EEB"/>
    <w:rsid w:val="00693CDA"/>
    <w:rsid w:val="006978C3"/>
    <w:rsid w:val="006A0F6D"/>
    <w:rsid w:val="006A3CB1"/>
    <w:rsid w:val="006B008F"/>
    <w:rsid w:val="006B0C96"/>
    <w:rsid w:val="006B3A7B"/>
    <w:rsid w:val="006B4C21"/>
    <w:rsid w:val="006B6D58"/>
    <w:rsid w:val="006C265E"/>
    <w:rsid w:val="006D317B"/>
    <w:rsid w:val="006E1F1D"/>
    <w:rsid w:val="006F24B2"/>
    <w:rsid w:val="006F507C"/>
    <w:rsid w:val="0070321D"/>
    <w:rsid w:val="0070621D"/>
    <w:rsid w:val="0070666E"/>
    <w:rsid w:val="00710B14"/>
    <w:rsid w:val="007133B9"/>
    <w:rsid w:val="00715868"/>
    <w:rsid w:val="0072095D"/>
    <w:rsid w:val="00724582"/>
    <w:rsid w:val="00726471"/>
    <w:rsid w:val="00727D30"/>
    <w:rsid w:val="007372AA"/>
    <w:rsid w:val="0074519C"/>
    <w:rsid w:val="00750818"/>
    <w:rsid w:val="00752BC8"/>
    <w:rsid w:val="00753965"/>
    <w:rsid w:val="00754D7C"/>
    <w:rsid w:val="00756F04"/>
    <w:rsid w:val="00762C61"/>
    <w:rsid w:val="00765699"/>
    <w:rsid w:val="007660B2"/>
    <w:rsid w:val="00766256"/>
    <w:rsid w:val="007727DD"/>
    <w:rsid w:val="007816EB"/>
    <w:rsid w:val="00781915"/>
    <w:rsid w:val="00795D18"/>
    <w:rsid w:val="007B231D"/>
    <w:rsid w:val="007B2F15"/>
    <w:rsid w:val="007B3DCA"/>
    <w:rsid w:val="007B73BB"/>
    <w:rsid w:val="007C3358"/>
    <w:rsid w:val="007C7984"/>
    <w:rsid w:val="007D38F2"/>
    <w:rsid w:val="007D3ED2"/>
    <w:rsid w:val="007D64E5"/>
    <w:rsid w:val="007E3E31"/>
    <w:rsid w:val="007E490D"/>
    <w:rsid w:val="007E5D92"/>
    <w:rsid w:val="007E6147"/>
    <w:rsid w:val="007E6B8E"/>
    <w:rsid w:val="007E7B23"/>
    <w:rsid w:val="007F030A"/>
    <w:rsid w:val="007F3466"/>
    <w:rsid w:val="00800AC2"/>
    <w:rsid w:val="00814335"/>
    <w:rsid w:val="0081640E"/>
    <w:rsid w:val="00817658"/>
    <w:rsid w:val="0082174A"/>
    <w:rsid w:val="00822B38"/>
    <w:rsid w:val="00823D50"/>
    <w:rsid w:val="0083023E"/>
    <w:rsid w:val="008328FA"/>
    <w:rsid w:val="008406E4"/>
    <w:rsid w:val="00852EE0"/>
    <w:rsid w:val="00853D39"/>
    <w:rsid w:val="0085550B"/>
    <w:rsid w:val="00855663"/>
    <w:rsid w:val="00857985"/>
    <w:rsid w:val="00862251"/>
    <w:rsid w:val="00866C45"/>
    <w:rsid w:val="00867038"/>
    <w:rsid w:val="008748F0"/>
    <w:rsid w:val="00875EB8"/>
    <w:rsid w:val="0087609B"/>
    <w:rsid w:val="00883421"/>
    <w:rsid w:val="00887C87"/>
    <w:rsid w:val="008920CB"/>
    <w:rsid w:val="008A0F5A"/>
    <w:rsid w:val="008B3418"/>
    <w:rsid w:val="008C0E79"/>
    <w:rsid w:val="008C1424"/>
    <w:rsid w:val="008C731D"/>
    <w:rsid w:val="008D02F0"/>
    <w:rsid w:val="008D1420"/>
    <w:rsid w:val="008E062F"/>
    <w:rsid w:val="008E6600"/>
    <w:rsid w:val="008F014A"/>
    <w:rsid w:val="008F1EB7"/>
    <w:rsid w:val="008F240E"/>
    <w:rsid w:val="008F537D"/>
    <w:rsid w:val="00902326"/>
    <w:rsid w:val="00903AB6"/>
    <w:rsid w:val="00903CAF"/>
    <w:rsid w:val="009077AC"/>
    <w:rsid w:val="00913955"/>
    <w:rsid w:val="009235C9"/>
    <w:rsid w:val="00924692"/>
    <w:rsid w:val="00927BB6"/>
    <w:rsid w:val="00932B3B"/>
    <w:rsid w:val="00933F7B"/>
    <w:rsid w:val="009357BF"/>
    <w:rsid w:val="00937B23"/>
    <w:rsid w:val="00940DEB"/>
    <w:rsid w:val="00942FF8"/>
    <w:rsid w:val="00947A34"/>
    <w:rsid w:val="009506B7"/>
    <w:rsid w:val="00950A35"/>
    <w:rsid w:val="00953C0D"/>
    <w:rsid w:val="009562C2"/>
    <w:rsid w:val="009578DC"/>
    <w:rsid w:val="00957AA3"/>
    <w:rsid w:val="009648A7"/>
    <w:rsid w:val="00970BD7"/>
    <w:rsid w:val="009716DB"/>
    <w:rsid w:val="009762EF"/>
    <w:rsid w:val="00984BEC"/>
    <w:rsid w:val="009878BA"/>
    <w:rsid w:val="009904BE"/>
    <w:rsid w:val="00990B2D"/>
    <w:rsid w:val="00991306"/>
    <w:rsid w:val="0099598F"/>
    <w:rsid w:val="009A35C6"/>
    <w:rsid w:val="009A4F47"/>
    <w:rsid w:val="009B5360"/>
    <w:rsid w:val="009B7369"/>
    <w:rsid w:val="009C285A"/>
    <w:rsid w:val="009C6D51"/>
    <w:rsid w:val="009C6DBE"/>
    <w:rsid w:val="009D0717"/>
    <w:rsid w:val="009D119A"/>
    <w:rsid w:val="009D562B"/>
    <w:rsid w:val="009E2D3A"/>
    <w:rsid w:val="009E6B69"/>
    <w:rsid w:val="009E70DA"/>
    <w:rsid w:val="009E7DD6"/>
    <w:rsid w:val="009F6CE0"/>
    <w:rsid w:val="009F6D41"/>
    <w:rsid w:val="00A00C7F"/>
    <w:rsid w:val="00A01EC9"/>
    <w:rsid w:val="00A04B22"/>
    <w:rsid w:val="00A05F16"/>
    <w:rsid w:val="00A17B7C"/>
    <w:rsid w:val="00A2000E"/>
    <w:rsid w:val="00A27381"/>
    <w:rsid w:val="00A27E90"/>
    <w:rsid w:val="00A41FA0"/>
    <w:rsid w:val="00A42702"/>
    <w:rsid w:val="00A56BFC"/>
    <w:rsid w:val="00A601AA"/>
    <w:rsid w:val="00A65D26"/>
    <w:rsid w:val="00A81405"/>
    <w:rsid w:val="00A81902"/>
    <w:rsid w:val="00A84F2A"/>
    <w:rsid w:val="00A85EBC"/>
    <w:rsid w:val="00A867C4"/>
    <w:rsid w:val="00A94278"/>
    <w:rsid w:val="00A94C08"/>
    <w:rsid w:val="00A96741"/>
    <w:rsid w:val="00A97E2E"/>
    <w:rsid w:val="00AA21EB"/>
    <w:rsid w:val="00AA586A"/>
    <w:rsid w:val="00AA6104"/>
    <w:rsid w:val="00AA7B6E"/>
    <w:rsid w:val="00AB0ECD"/>
    <w:rsid w:val="00AB1770"/>
    <w:rsid w:val="00AB492C"/>
    <w:rsid w:val="00AB6A65"/>
    <w:rsid w:val="00AC078A"/>
    <w:rsid w:val="00AC0984"/>
    <w:rsid w:val="00AC0D64"/>
    <w:rsid w:val="00AD3683"/>
    <w:rsid w:val="00AD68F5"/>
    <w:rsid w:val="00AE033C"/>
    <w:rsid w:val="00AE2ABB"/>
    <w:rsid w:val="00AF4B4A"/>
    <w:rsid w:val="00AF7E51"/>
    <w:rsid w:val="00B02C0A"/>
    <w:rsid w:val="00B04A91"/>
    <w:rsid w:val="00B0603E"/>
    <w:rsid w:val="00B17358"/>
    <w:rsid w:val="00B21B92"/>
    <w:rsid w:val="00B2245F"/>
    <w:rsid w:val="00B27087"/>
    <w:rsid w:val="00B323E2"/>
    <w:rsid w:val="00B32796"/>
    <w:rsid w:val="00B32862"/>
    <w:rsid w:val="00B3303D"/>
    <w:rsid w:val="00B35C13"/>
    <w:rsid w:val="00B36F40"/>
    <w:rsid w:val="00B36F43"/>
    <w:rsid w:val="00B37479"/>
    <w:rsid w:val="00B4149B"/>
    <w:rsid w:val="00B67EC5"/>
    <w:rsid w:val="00B7240C"/>
    <w:rsid w:val="00B729E8"/>
    <w:rsid w:val="00B72BEC"/>
    <w:rsid w:val="00B750B3"/>
    <w:rsid w:val="00B76273"/>
    <w:rsid w:val="00B77453"/>
    <w:rsid w:val="00B801EA"/>
    <w:rsid w:val="00B85D76"/>
    <w:rsid w:val="00B95BBB"/>
    <w:rsid w:val="00BB778E"/>
    <w:rsid w:val="00BB7DFD"/>
    <w:rsid w:val="00BC10FE"/>
    <w:rsid w:val="00BC1663"/>
    <w:rsid w:val="00BC3C30"/>
    <w:rsid w:val="00BC4819"/>
    <w:rsid w:val="00BC4DE9"/>
    <w:rsid w:val="00BD01DE"/>
    <w:rsid w:val="00BD4134"/>
    <w:rsid w:val="00BD59A0"/>
    <w:rsid w:val="00BE0B90"/>
    <w:rsid w:val="00BE3F7A"/>
    <w:rsid w:val="00BF095C"/>
    <w:rsid w:val="00BF16DE"/>
    <w:rsid w:val="00BF3A13"/>
    <w:rsid w:val="00BF65A2"/>
    <w:rsid w:val="00C005CE"/>
    <w:rsid w:val="00C023D7"/>
    <w:rsid w:val="00C0441B"/>
    <w:rsid w:val="00C1230C"/>
    <w:rsid w:val="00C12A09"/>
    <w:rsid w:val="00C13A6F"/>
    <w:rsid w:val="00C261EF"/>
    <w:rsid w:val="00C27588"/>
    <w:rsid w:val="00C3189F"/>
    <w:rsid w:val="00C33B3C"/>
    <w:rsid w:val="00C344A2"/>
    <w:rsid w:val="00C355FB"/>
    <w:rsid w:val="00C35F30"/>
    <w:rsid w:val="00C36914"/>
    <w:rsid w:val="00C45091"/>
    <w:rsid w:val="00C51759"/>
    <w:rsid w:val="00C529F9"/>
    <w:rsid w:val="00C63412"/>
    <w:rsid w:val="00C63647"/>
    <w:rsid w:val="00C6484A"/>
    <w:rsid w:val="00C66251"/>
    <w:rsid w:val="00C71D10"/>
    <w:rsid w:val="00C74330"/>
    <w:rsid w:val="00C74336"/>
    <w:rsid w:val="00C8588E"/>
    <w:rsid w:val="00C87A2B"/>
    <w:rsid w:val="00CB744E"/>
    <w:rsid w:val="00CC3736"/>
    <w:rsid w:val="00CC59E4"/>
    <w:rsid w:val="00CD0B60"/>
    <w:rsid w:val="00CD16EE"/>
    <w:rsid w:val="00CD1BD2"/>
    <w:rsid w:val="00CD60F2"/>
    <w:rsid w:val="00CD747A"/>
    <w:rsid w:val="00CD7FC1"/>
    <w:rsid w:val="00CE3931"/>
    <w:rsid w:val="00CE7D32"/>
    <w:rsid w:val="00CF16F7"/>
    <w:rsid w:val="00CF67EE"/>
    <w:rsid w:val="00CF6E87"/>
    <w:rsid w:val="00D0656B"/>
    <w:rsid w:val="00D07906"/>
    <w:rsid w:val="00D10B6B"/>
    <w:rsid w:val="00D17451"/>
    <w:rsid w:val="00D17E00"/>
    <w:rsid w:val="00D21D4E"/>
    <w:rsid w:val="00D427E2"/>
    <w:rsid w:val="00D45F5C"/>
    <w:rsid w:val="00D477DD"/>
    <w:rsid w:val="00D52D13"/>
    <w:rsid w:val="00D551E8"/>
    <w:rsid w:val="00D56DCA"/>
    <w:rsid w:val="00D57444"/>
    <w:rsid w:val="00D601EE"/>
    <w:rsid w:val="00D60C32"/>
    <w:rsid w:val="00D70DE9"/>
    <w:rsid w:val="00D7129D"/>
    <w:rsid w:val="00D76D0E"/>
    <w:rsid w:val="00D8667A"/>
    <w:rsid w:val="00D87A21"/>
    <w:rsid w:val="00DA258E"/>
    <w:rsid w:val="00DA43A5"/>
    <w:rsid w:val="00DA5DBA"/>
    <w:rsid w:val="00DA69AB"/>
    <w:rsid w:val="00DB3419"/>
    <w:rsid w:val="00DB3CA6"/>
    <w:rsid w:val="00DB503B"/>
    <w:rsid w:val="00DB68F3"/>
    <w:rsid w:val="00DC0297"/>
    <w:rsid w:val="00DC1562"/>
    <w:rsid w:val="00DD4A19"/>
    <w:rsid w:val="00DE1A6C"/>
    <w:rsid w:val="00DE3574"/>
    <w:rsid w:val="00DE564D"/>
    <w:rsid w:val="00DF7708"/>
    <w:rsid w:val="00E00A42"/>
    <w:rsid w:val="00E01FD6"/>
    <w:rsid w:val="00E023A2"/>
    <w:rsid w:val="00E05811"/>
    <w:rsid w:val="00E06CCC"/>
    <w:rsid w:val="00E13944"/>
    <w:rsid w:val="00E15438"/>
    <w:rsid w:val="00E16785"/>
    <w:rsid w:val="00E167A6"/>
    <w:rsid w:val="00E21328"/>
    <w:rsid w:val="00E24126"/>
    <w:rsid w:val="00E24E31"/>
    <w:rsid w:val="00E325A5"/>
    <w:rsid w:val="00E41135"/>
    <w:rsid w:val="00E50355"/>
    <w:rsid w:val="00E62BD8"/>
    <w:rsid w:val="00E6542B"/>
    <w:rsid w:val="00E7638C"/>
    <w:rsid w:val="00E928EA"/>
    <w:rsid w:val="00E97DFF"/>
    <w:rsid w:val="00EA3E9F"/>
    <w:rsid w:val="00EA4295"/>
    <w:rsid w:val="00EB1905"/>
    <w:rsid w:val="00EB23B4"/>
    <w:rsid w:val="00EB3933"/>
    <w:rsid w:val="00EB7AF5"/>
    <w:rsid w:val="00EC17D3"/>
    <w:rsid w:val="00EC343D"/>
    <w:rsid w:val="00EC5145"/>
    <w:rsid w:val="00ED4AC5"/>
    <w:rsid w:val="00ED7469"/>
    <w:rsid w:val="00EE3DD1"/>
    <w:rsid w:val="00EF128B"/>
    <w:rsid w:val="00EF14BC"/>
    <w:rsid w:val="00EF6D0C"/>
    <w:rsid w:val="00F04967"/>
    <w:rsid w:val="00F07753"/>
    <w:rsid w:val="00F1291A"/>
    <w:rsid w:val="00F15E0F"/>
    <w:rsid w:val="00F17A0C"/>
    <w:rsid w:val="00F20272"/>
    <w:rsid w:val="00F21D19"/>
    <w:rsid w:val="00F43B0A"/>
    <w:rsid w:val="00F61337"/>
    <w:rsid w:val="00F62199"/>
    <w:rsid w:val="00F66501"/>
    <w:rsid w:val="00F67CC6"/>
    <w:rsid w:val="00F73E2C"/>
    <w:rsid w:val="00F74055"/>
    <w:rsid w:val="00F76F72"/>
    <w:rsid w:val="00F8133E"/>
    <w:rsid w:val="00F81840"/>
    <w:rsid w:val="00F8382C"/>
    <w:rsid w:val="00F84674"/>
    <w:rsid w:val="00F86C7E"/>
    <w:rsid w:val="00F926C9"/>
    <w:rsid w:val="00F92CBD"/>
    <w:rsid w:val="00FA1CF4"/>
    <w:rsid w:val="00FA38D1"/>
    <w:rsid w:val="00FB3EB0"/>
    <w:rsid w:val="00FC2C87"/>
    <w:rsid w:val="00FC3617"/>
    <w:rsid w:val="00FD0665"/>
    <w:rsid w:val="00FD21F7"/>
    <w:rsid w:val="00FD3B2B"/>
    <w:rsid w:val="00FD782C"/>
    <w:rsid w:val="00FF4CB0"/>
    <w:rsid w:val="00FF6A88"/>
    <w:rsid w:val="00FF770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19209C"/>
  <w15:docId w15:val="{E6F00B0D-BAF0-4935-A18E-7CA88D8347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bg-BG" w:eastAsia="bg-BG"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E3E31"/>
    <w:pPr>
      <w:spacing w:line="240" w:lineRule="atLeast"/>
    </w:pPr>
    <w:rPr>
      <w:rFonts w:ascii="Verdana" w:hAnsi="Verdana"/>
      <w:sz w:val="18"/>
      <w:szCs w:val="18"/>
      <w:lang w:val="nl-NL" w:eastAsia="nl-BE"/>
    </w:rPr>
  </w:style>
  <w:style w:type="paragraph" w:styleId="Heading1">
    <w:name w:val="heading 1"/>
    <w:basedOn w:val="Normal"/>
    <w:next w:val="Normal"/>
    <w:link w:val="Heading1Char"/>
    <w:qFormat/>
    <w:rsid w:val="00C74330"/>
    <w:pPr>
      <w:keepNext/>
      <w:numPr>
        <w:numId w:val="3"/>
      </w:numPr>
      <w:spacing w:after="240"/>
      <w:outlineLvl w:val="0"/>
    </w:pPr>
    <w:rPr>
      <w:rFonts w:cs="Arial"/>
      <w:b/>
      <w:bCs/>
      <w:kern w:val="32"/>
      <w:sz w:val="28"/>
      <w:szCs w:val="28"/>
    </w:rPr>
  </w:style>
  <w:style w:type="paragraph" w:styleId="Heading2">
    <w:name w:val="heading 2"/>
    <w:basedOn w:val="Normal"/>
    <w:next w:val="Normal"/>
    <w:link w:val="Heading2Char"/>
    <w:qFormat/>
    <w:rsid w:val="00C74330"/>
    <w:pPr>
      <w:keepNext/>
      <w:numPr>
        <w:ilvl w:val="1"/>
        <w:numId w:val="3"/>
      </w:numPr>
      <w:spacing w:after="240"/>
      <w:outlineLvl w:val="1"/>
    </w:pPr>
    <w:rPr>
      <w:rFonts w:cs="Arial"/>
      <w:b/>
      <w:bCs/>
      <w:iCs/>
      <w:sz w:val="20"/>
      <w:szCs w:val="20"/>
    </w:rPr>
  </w:style>
  <w:style w:type="paragraph" w:styleId="Heading3">
    <w:name w:val="heading 3"/>
    <w:basedOn w:val="Normal"/>
    <w:next w:val="Normal"/>
    <w:link w:val="Heading3Char"/>
    <w:qFormat/>
    <w:rsid w:val="00C74330"/>
    <w:pPr>
      <w:keepNext/>
      <w:numPr>
        <w:ilvl w:val="2"/>
        <w:numId w:val="3"/>
      </w:numPr>
      <w:outlineLvl w:val="2"/>
    </w:pPr>
    <w:rPr>
      <w:rFonts w:cs="Arial"/>
      <w:bCs/>
      <w:i/>
    </w:rPr>
  </w:style>
  <w:style w:type="paragraph" w:styleId="Heading4">
    <w:name w:val="heading 4"/>
    <w:basedOn w:val="Normal"/>
    <w:next w:val="Normal"/>
    <w:qFormat/>
    <w:pPr>
      <w:keepNext/>
      <w:numPr>
        <w:ilvl w:val="3"/>
        <w:numId w:val="3"/>
      </w:numPr>
      <w:spacing w:line="240" w:lineRule="exact"/>
      <w:outlineLvl w:val="3"/>
    </w:pPr>
    <w:rPr>
      <w:bCs/>
      <w:i/>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pPr>
      <w:numPr>
        <w:ilvl w:val="8"/>
        <w:numId w:val="3"/>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semiHidden/>
    <w:pPr>
      <w:tabs>
        <w:tab w:val="center" w:pos="4536"/>
        <w:tab w:val="right" w:pos="9072"/>
      </w:tabs>
    </w:pPr>
  </w:style>
  <w:style w:type="paragraph" w:styleId="Footer">
    <w:name w:val="footer"/>
    <w:basedOn w:val="Normal"/>
    <w:semiHidden/>
    <w:pPr>
      <w:tabs>
        <w:tab w:val="center" w:pos="4536"/>
        <w:tab w:val="right" w:pos="9072"/>
      </w:tabs>
    </w:pPr>
  </w:style>
  <w:style w:type="paragraph" w:styleId="TOC2">
    <w:name w:val="toc 2"/>
    <w:basedOn w:val="Normal"/>
    <w:next w:val="Normal"/>
    <w:autoRedefine/>
    <w:uiPriority w:val="39"/>
    <w:rsid w:val="00AA586A"/>
    <w:pPr>
      <w:ind w:left="180"/>
    </w:pPr>
    <w:rPr>
      <w:rFonts w:asciiTheme="minorHAnsi" w:hAnsiTheme="minorHAnsi"/>
      <w:smallCaps/>
      <w:sz w:val="20"/>
      <w:szCs w:val="20"/>
    </w:rPr>
  </w:style>
  <w:style w:type="paragraph" w:styleId="Opsommingmetletters" w:customStyle="1">
    <w:name w:val="Opsomming met letters"/>
    <w:basedOn w:val="Normal"/>
    <w:pPr>
      <w:numPr>
        <w:numId w:val="1"/>
      </w:numPr>
    </w:pPr>
    <w:rPr>
      <w:lang w:val="nl-BE"/>
    </w:rPr>
  </w:style>
  <w:style w:type="paragraph" w:styleId="Opsommingmetbolletjes" w:customStyle="1">
    <w:name w:val="Opsomming met bolletjes"/>
    <w:basedOn w:val="Normal"/>
    <w:pPr>
      <w:numPr>
        <w:numId w:val="2"/>
      </w:numPr>
      <w:tabs>
        <w:tab w:val="left" w:pos="284"/>
      </w:tabs>
      <w:ind w:left="284" w:hanging="284"/>
    </w:pPr>
    <w:rPr>
      <w:lang w:val="fr-FR"/>
    </w:rPr>
  </w:style>
  <w:style w:type="paragraph" w:styleId="Alineakop" w:customStyle="1">
    <w:name w:val="Alineakop"/>
    <w:basedOn w:val="Normal"/>
    <w:next w:val="Normal"/>
    <w:rPr>
      <w:b/>
      <w:lang w:val="nl-BE"/>
    </w:rPr>
  </w:style>
  <w:style w:type="paragraph" w:styleId="TOC3">
    <w:name w:val="toc 3"/>
    <w:basedOn w:val="Normal"/>
    <w:next w:val="Normal"/>
    <w:autoRedefine/>
    <w:uiPriority w:val="39"/>
    <w:rsid w:val="00AA586A"/>
    <w:pPr>
      <w:ind w:left="360"/>
    </w:pPr>
    <w:rPr>
      <w:rFonts w:asciiTheme="minorHAnsi" w:hAnsiTheme="minorHAnsi"/>
      <w:i/>
      <w:iCs/>
      <w:sz w:val="20"/>
      <w:szCs w:val="20"/>
    </w:rPr>
  </w:style>
  <w:style w:type="paragraph" w:styleId="TOC4">
    <w:name w:val="toc 4"/>
    <w:basedOn w:val="Normal"/>
    <w:next w:val="Normal"/>
    <w:autoRedefine/>
    <w:uiPriority w:val="39"/>
    <w:rsid w:val="00AA586A"/>
    <w:pPr>
      <w:ind w:left="540"/>
    </w:pPr>
    <w:rPr>
      <w:rFonts w:asciiTheme="minorHAnsi" w:hAnsiTheme="minorHAnsi"/>
    </w:rPr>
  </w:style>
  <w:style w:type="paragraph" w:styleId="TOC1">
    <w:name w:val="toc 1"/>
    <w:basedOn w:val="Normal"/>
    <w:next w:val="Normal"/>
    <w:autoRedefine/>
    <w:uiPriority w:val="39"/>
    <w:rsid w:val="00AA586A"/>
    <w:pPr>
      <w:spacing w:before="120" w:after="120"/>
    </w:pPr>
    <w:rPr>
      <w:rFonts w:asciiTheme="minorHAnsi" w:hAnsiTheme="minorHAnsi"/>
      <w:b/>
      <w:bCs/>
      <w:caps/>
      <w:sz w:val="20"/>
      <w:szCs w:val="20"/>
    </w:rPr>
  </w:style>
  <w:style w:type="character" w:styleId="Hyperlink">
    <w:name w:val="Hyperlink"/>
    <w:basedOn w:val="DefaultParagraphFont"/>
    <w:uiPriority w:val="99"/>
    <w:rPr>
      <w:color w:val="0000FF"/>
      <w:u w:val="single"/>
    </w:rPr>
  </w:style>
  <w:style w:type="paragraph" w:styleId="Appendix" w:customStyle="1">
    <w:name w:val="Appendix"/>
    <w:basedOn w:val="Normal"/>
    <w:next w:val="Normal"/>
    <w:pPr>
      <w:numPr>
        <w:numId w:val="4"/>
      </w:numPr>
      <w:tabs>
        <w:tab w:val="clear" w:pos="0"/>
        <w:tab w:val="left" w:pos="1871"/>
      </w:tabs>
      <w:spacing w:after="240" w:line="240" w:lineRule="exact"/>
    </w:pPr>
    <w:rPr>
      <w:b/>
      <w:sz w:val="28"/>
      <w:szCs w:val="28"/>
    </w:rPr>
  </w:style>
  <w:style w:type="paragraph" w:styleId="Bijlage" w:customStyle="1">
    <w:name w:val="Bijlage"/>
    <w:basedOn w:val="Normal"/>
    <w:next w:val="Normal"/>
    <w:pPr>
      <w:numPr>
        <w:numId w:val="5"/>
      </w:numPr>
      <w:tabs>
        <w:tab w:val="clear" w:pos="284"/>
        <w:tab w:val="left" w:pos="1457"/>
      </w:tabs>
      <w:spacing w:after="240" w:line="240" w:lineRule="exact"/>
    </w:pPr>
    <w:rPr>
      <w:b/>
      <w:sz w:val="28"/>
      <w:szCs w:val="28"/>
    </w:rPr>
  </w:style>
  <w:style w:type="paragraph" w:styleId="BalloonText">
    <w:name w:val="Balloon Text"/>
    <w:basedOn w:val="Normal"/>
    <w:link w:val="BalloonTextChar"/>
    <w:uiPriority w:val="99"/>
    <w:semiHidden/>
    <w:unhideWhenUsed/>
    <w:rsid w:val="00B36F40"/>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36F40"/>
    <w:rPr>
      <w:rFonts w:ascii="Tahoma" w:hAnsi="Tahoma" w:cs="Tahoma"/>
      <w:sz w:val="16"/>
      <w:szCs w:val="16"/>
      <w:lang w:val="nl-NL" w:eastAsia="nl-BE"/>
    </w:rPr>
  </w:style>
  <w:style w:type="character" w:styleId="HeaderChar" w:customStyle="1">
    <w:name w:val="Header Char"/>
    <w:basedOn w:val="DefaultParagraphFont"/>
    <w:link w:val="Header"/>
    <w:semiHidden/>
    <w:rsid w:val="00077F02"/>
    <w:rPr>
      <w:rFonts w:ascii="Verdana" w:hAnsi="Verdana"/>
      <w:sz w:val="18"/>
      <w:szCs w:val="18"/>
      <w:lang w:val="nl-NL" w:eastAsia="nl-BE"/>
    </w:rPr>
  </w:style>
  <w:style w:type="character" w:styleId="Huisstijl-Sjabloonnaam" w:customStyle="1">
    <w:name w:val="Huisstijl-Sjabloonnaam"/>
    <w:basedOn w:val="DefaultParagraphFont"/>
    <w:rsid w:val="00077F02"/>
    <w:rPr>
      <w:rFonts w:ascii="Verdana" w:hAnsi="Verdana"/>
      <w:b/>
      <w:caps/>
      <w:smallCaps w:val="0"/>
      <w:strike w:val="0"/>
      <w:dstrike w:val="0"/>
      <w:vanish w:val="0"/>
      <w:color w:val="auto"/>
      <w:sz w:val="36"/>
      <w:vertAlign w:val="baseline"/>
    </w:rPr>
  </w:style>
  <w:style w:type="character" w:styleId="Huisstijl-Afdeling" w:customStyle="1">
    <w:name w:val="Huisstijl-Afdeling"/>
    <w:basedOn w:val="DefaultParagraphFont"/>
    <w:rsid w:val="00BC4DE9"/>
    <w:rPr>
      <w:sz w:val="16"/>
    </w:rPr>
  </w:style>
  <w:style w:type="paragraph" w:styleId="Huisstijl-Titel" w:customStyle="1">
    <w:name w:val="Huisstijl-Titel"/>
    <w:basedOn w:val="Normal"/>
    <w:rsid w:val="00857985"/>
    <w:pPr>
      <w:framePr w:wrap="around" w:hAnchor="page" w:vAnchor="page" w:x="3097" w:y="4843"/>
      <w:spacing w:line="360" w:lineRule="exact"/>
    </w:pPr>
    <w:rPr>
      <w:sz w:val="32"/>
      <w:szCs w:val="32"/>
    </w:rPr>
  </w:style>
  <w:style w:type="paragraph" w:styleId="Huisstijl-Onderwerp" w:customStyle="1">
    <w:name w:val="Huisstijl-Onderwerp"/>
    <w:basedOn w:val="Normal"/>
    <w:next w:val="Normal"/>
    <w:rsid w:val="00857985"/>
    <w:pPr>
      <w:framePr w:wrap="around" w:hAnchor="page" w:vAnchor="page" w:x="3097" w:y="4843"/>
      <w:spacing w:line="240" w:lineRule="exact"/>
    </w:pPr>
  </w:style>
  <w:style w:type="paragraph" w:styleId="Huisstijl-Subtitel" w:customStyle="1">
    <w:name w:val="Huisstijl-Subtitel"/>
    <w:basedOn w:val="Normal"/>
    <w:next w:val="Normal"/>
    <w:rsid w:val="00857985"/>
    <w:pPr>
      <w:framePr w:wrap="around" w:hAnchor="page" w:vAnchor="page" w:x="3097" w:y="4843"/>
      <w:spacing w:line="240" w:lineRule="exact"/>
    </w:pPr>
  </w:style>
  <w:style w:type="paragraph" w:styleId="Huisstijl-Inhoudsopgave" w:customStyle="1">
    <w:name w:val="Huisstijl-Inhoudsopgave"/>
    <w:basedOn w:val="Normal"/>
    <w:next w:val="Normal"/>
    <w:rsid w:val="00BC10FE"/>
    <w:rPr>
      <w:b/>
      <w:sz w:val="28"/>
    </w:rPr>
  </w:style>
  <w:style w:type="table" w:styleId="TableGrid">
    <w:name w:val="Table Grid"/>
    <w:basedOn w:val="TableNormal"/>
    <w:rsid w:val="005D334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uisstijl-Adres" w:customStyle="1">
    <w:name w:val="Huisstijl-Adres"/>
    <w:basedOn w:val="Normal"/>
    <w:next w:val="Normal"/>
    <w:rsid w:val="00BC4DE9"/>
    <w:pPr>
      <w:spacing w:line="160" w:lineRule="exact"/>
      <w:ind w:left="567" w:hanging="567"/>
    </w:pPr>
    <w:rPr>
      <w:noProof/>
      <w:sz w:val="12"/>
      <w:lang w:eastAsia="nl-NL"/>
    </w:rPr>
  </w:style>
  <w:style w:type="character" w:styleId="Huisstijl-Concept" w:customStyle="1">
    <w:name w:val="Huisstijl-Concept"/>
    <w:basedOn w:val="DefaultParagraphFont"/>
    <w:rsid w:val="00BC4DE9"/>
    <w:rPr>
      <w:rFonts w:ascii="Verdana" w:hAnsi="Verdana"/>
      <w:b/>
      <w:color w:val="808080" w:themeColor="background1" w:themeShade="80"/>
      <w:sz w:val="22"/>
    </w:rPr>
  </w:style>
  <w:style w:type="character" w:styleId="Huisstijl-Gegeven" w:customStyle="1">
    <w:name w:val="Huisstijl-Gegeven"/>
    <w:rsid w:val="00BC4DE9"/>
    <w:rPr>
      <w:rFonts w:ascii="Verdana" w:hAnsi="Verdana"/>
      <w:sz w:val="14"/>
    </w:rPr>
  </w:style>
  <w:style w:type="character" w:styleId="Huisstijl-Kopje" w:customStyle="1">
    <w:name w:val="Huisstijl-Kopje"/>
    <w:basedOn w:val="Huisstijl-Gegeven"/>
    <w:rsid w:val="00BC4DE9"/>
    <w:rPr>
      <w:rFonts w:ascii="Verdana" w:hAnsi="Verdana"/>
      <w:b/>
      <w:sz w:val="14"/>
    </w:rPr>
  </w:style>
  <w:style w:type="paragraph" w:styleId="Huisstijl-Colofon" w:customStyle="1">
    <w:name w:val="Huisstijl-Colofon"/>
    <w:basedOn w:val="Normal"/>
    <w:rsid w:val="00693CDA"/>
    <w:pPr>
      <w:tabs>
        <w:tab w:val="right" w:pos="2552"/>
      </w:tabs>
    </w:pPr>
    <w:rPr>
      <w:b/>
      <w:sz w:val="20"/>
    </w:rPr>
  </w:style>
  <w:style w:type="character" w:styleId="Heading1Char" w:customStyle="1">
    <w:name w:val="Heading 1 Char"/>
    <w:basedOn w:val="DefaultParagraphFont"/>
    <w:link w:val="Heading1"/>
    <w:rsid w:val="00AB6A65"/>
    <w:rPr>
      <w:rFonts w:ascii="Verdana" w:hAnsi="Verdana" w:cs="Arial"/>
      <w:b/>
      <w:bCs/>
      <w:kern w:val="32"/>
      <w:sz w:val="28"/>
      <w:szCs w:val="28"/>
      <w:lang w:val="nl-NL" w:eastAsia="nl-BE"/>
    </w:rPr>
  </w:style>
  <w:style w:type="character" w:styleId="Heading2Char" w:customStyle="1">
    <w:name w:val="Heading 2 Char"/>
    <w:basedOn w:val="DefaultParagraphFont"/>
    <w:link w:val="Heading2"/>
    <w:rsid w:val="00AB6A65"/>
    <w:rPr>
      <w:rFonts w:ascii="Verdana" w:hAnsi="Verdana" w:cs="Arial"/>
      <w:b/>
      <w:bCs/>
      <w:iCs/>
      <w:lang w:val="nl-NL" w:eastAsia="nl-BE"/>
    </w:rPr>
  </w:style>
  <w:style w:type="character" w:styleId="Heading3Char" w:customStyle="1">
    <w:name w:val="Heading 3 Char"/>
    <w:basedOn w:val="DefaultParagraphFont"/>
    <w:link w:val="Heading3"/>
    <w:rsid w:val="00AB6A65"/>
    <w:rPr>
      <w:rFonts w:ascii="Verdana" w:hAnsi="Verdana" w:cs="Arial"/>
      <w:bCs/>
      <w:i/>
      <w:sz w:val="18"/>
      <w:szCs w:val="18"/>
      <w:lang w:val="nl-NL" w:eastAsia="nl-BE"/>
    </w:rPr>
  </w:style>
  <w:style w:type="numbering" w:styleId="Huisstijl-Kop" w:customStyle="1">
    <w:name w:val="Huisstijl-Kop"/>
    <w:uiPriority w:val="99"/>
    <w:rsid w:val="00AB6A65"/>
    <w:pPr>
      <w:numPr>
        <w:numId w:val="6"/>
      </w:numPr>
    </w:pPr>
  </w:style>
  <w:style w:type="character" w:styleId="PlaceholderText">
    <w:name w:val="Placeholder Text"/>
    <w:basedOn w:val="DefaultParagraphFont"/>
    <w:uiPriority w:val="99"/>
    <w:semiHidden/>
    <w:rsid w:val="004456A9"/>
    <w:rPr>
      <w:color w:val="808080"/>
    </w:rPr>
  </w:style>
  <w:style w:type="paragraph" w:styleId="TOCHeading">
    <w:name w:val="TOC Heading"/>
    <w:basedOn w:val="Heading1"/>
    <w:next w:val="Normal"/>
    <w:uiPriority w:val="39"/>
    <w:unhideWhenUsed/>
    <w:qFormat/>
    <w:rsid w:val="007C3358"/>
    <w:pPr>
      <w:keepLines/>
      <w:numPr>
        <w:numId w:val="0"/>
      </w:numPr>
      <w:spacing w:before="240" w:after="0" w:line="259" w:lineRule="auto"/>
      <w:outlineLvl w:val="9"/>
    </w:pPr>
    <w:rPr>
      <w:rFonts w:asciiTheme="majorHAnsi" w:hAnsiTheme="majorHAnsi" w:eastAsiaTheme="majorEastAsia" w:cstheme="majorBidi"/>
      <w:b w:val="0"/>
      <w:bCs w:val="0"/>
      <w:color w:val="365F91" w:themeColor="accent1" w:themeShade="BF"/>
      <w:kern w:val="0"/>
      <w:sz w:val="32"/>
      <w:szCs w:val="32"/>
      <w:lang w:eastAsia="nl-NL"/>
    </w:rPr>
  </w:style>
  <w:style w:type="paragraph" w:styleId="TOC5">
    <w:name w:val="toc 5"/>
    <w:basedOn w:val="Normal"/>
    <w:next w:val="Normal"/>
    <w:autoRedefine/>
    <w:uiPriority w:val="39"/>
    <w:unhideWhenUsed/>
    <w:rsid w:val="007C3358"/>
    <w:pPr>
      <w:ind w:left="720"/>
    </w:pPr>
    <w:rPr>
      <w:rFonts w:asciiTheme="minorHAnsi" w:hAnsiTheme="minorHAnsi"/>
    </w:rPr>
  </w:style>
  <w:style w:type="paragraph" w:styleId="TOC6">
    <w:name w:val="toc 6"/>
    <w:basedOn w:val="Normal"/>
    <w:next w:val="Normal"/>
    <w:autoRedefine/>
    <w:uiPriority w:val="39"/>
    <w:unhideWhenUsed/>
    <w:rsid w:val="007C3358"/>
    <w:pPr>
      <w:ind w:left="900"/>
    </w:pPr>
    <w:rPr>
      <w:rFonts w:asciiTheme="minorHAnsi" w:hAnsiTheme="minorHAnsi"/>
    </w:rPr>
  </w:style>
  <w:style w:type="paragraph" w:styleId="TOC7">
    <w:name w:val="toc 7"/>
    <w:basedOn w:val="Normal"/>
    <w:next w:val="Normal"/>
    <w:autoRedefine/>
    <w:uiPriority w:val="39"/>
    <w:unhideWhenUsed/>
    <w:rsid w:val="007C3358"/>
    <w:pPr>
      <w:ind w:left="1080"/>
    </w:pPr>
    <w:rPr>
      <w:rFonts w:asciiTheme="minorHAnsi" w:hAnsiTheme="minorHAnsi"/>
    </w:rPr>
  </w:style>
  <w:style w:type="paragraph" w:styleId="TOC8">
    <w:name w:val="toc 8"/>
    <w:basedOn w:val="Normal"/>
    <w:next w:val="Normal"/>
    <w:autoRedefine/>
    <w:uiPriority w:val="39"/>
    <w:unhideWhenUsed/>
    <w:rsid w:val="007C3358"/>
    <w:pPr>
      <w:ind w:left="1260"/>
    </w:pPr>
    <w:rPr>
      <w:rFonts w:asciiTheme="minorHAnsi" w:hAnsiTheme="minorHAnsi"/>
    </w:rPr>
  </w:style>
  <w:style w:type="paragraph" w:styleId="TOC9">
    <w:name w:val="toc 9"/>
    <w:basedOn w:val="Normal"/>
    <w:next w:val="Normal"/>
    <w:autoRedefine/>
    <w:uiPriority w:val="39"/>
    <w:unhideWhenUsed/>
    <w:rsid w:val="007C3358"/>
    <w:pPr>
      <w:ind w:left="1440"/>
    </w:pPr>
    <w:rPr>
      <w:rFonts w:asciiTheme="minorHAnsi" w:hAnsiTheme="minorHAnsi"/>
    </w:rPr>
  </w:style>
  <w:style w:type="paragraph" w:styleId="ListParagraph">
    <w:name w:val="List Paragraph"/>
    <w:basedOn w:val="Normal"/>
    <w:uiPriority w:val="34"/>
    <w:qFormat/>
    <w:rsid w:val="0066563D"/>
    <w:pPr>
      <w:ind w:left="720"/>
      <w:contextualSpacing/>
    </w:pPr>
  </w:style>
  <w:style w:type="paragraph" w:styleId="FootnoteText">
    <w:name w:val="footnote text"/>
    <w:basedOn w:val="Normal"/>
    <w:link w:val="FootnoteTextChar"/>
    <w:uiPriority w:val="99"/>
    <w:semiHidden/>
    <w:unhideWhenUsed/>
    <w:rsid w:val="00867038"/>
    <w:pPr>
      <w:spacing w:line="240" w:lineRule="auto"/>
    </w:pPr>
    <w:rPr>
      <w:sz w:val="20"/>
      <w:szCs w:val="20"/>
    </w:rPr>
  </w:style>
  <w:style w:type="character" w:styleId="FootnoteTextChar" w:customStyle="1">
    <w:name w:val="Footnote Text Char"/>
    <w:basedOn w:val="DefaultParagraphFont"/>
    <w:link w:val="FootnoteText"/>
    <w:uiPriority w:val="99"/>
    <w:semiHidden/>
    <w:rsid w:val="00867038"/>
    <w:rPr>
      <w:rFonts w:ascii="Verdana" w:hAnsi="Verdana"/>
      <w:lang w:val="nl-NL" w:eastAsia="nl-BE"/>
    </w:rPr>
  </w:style>
  <w:style w:type="character" w:styleId="FootnoteReference">
    <w:name w:val="footnote reference"/>
    <w:basedOn w:val="DefaultParagraphFont"/>
    <w:uiPriority w:val="99"/>
    <w:semiHidden/>
    <w:unhideWhenUsed/>
    <w:rsid w:val="00867038"/>
    <w:rPr>
      <w:vertAlign w:val="superscript"/>
    </w:rPr>
  </w:style>
  <w:style w:type="paragraph" w:styleId="Caption">
    <w:name w:val="caption"/>
    <w:basedOn w:val="Normal"/>
    <w:next w:val="Normal"/>
    <w:uiPriority w:val="35"/>
    <w:unhideWhenUsed/>
    <w:qFormat/>
    <w:rsid w:val="00A867C4"/>
    <w:pPr>
      <w:spacing w:after="200" w:line="240" w:lineRule="auto"/>
    </w:pPr>
    <w:rPr>
      <w:i/>
      <w:iCs/>
      <w:color w:val="1F497D" w:themeColor="text2"/>
    </w:rPr>
  </w:style>
  <w:style w:type="character" w:styleId="UnresolvedMention">
    <w:name w:val="Unresolved Mention"/>
    <w:basedOn w:val="DefaultParagraphFont"/>
    <w:uiPriority w:val="99"/>
    <w:semiHidden/>
    <w:unhideWhenUsed/>
    <w:rsid w:val="007C7984"/>
    <w:rPr>
      <w:color w:val="808080"/>
      <w:shd w:val="clear" w:color="auto" w:fill="E6E6E6"/>
    </w:rPr>
  </w:style>
  <w:style w:type="paragraph" w:styleId="Default" w:customStyle="1">
    <w:name w:val="Default"/>
    <w:rsid w:val="009C6DBE"/>
    <w:pPr>
      <w:autoSpaceDE w:val="0"/>
      <w:autoSpaceDN w:val="0"/>
      <w:adjustRightInd w:val="0"/>
    </w:pPr>
    <w:rPr>
      <w:rFonts w:ascii="Verdana" w:hAnsi="Verdana" w:cs="Verdana"/>
      <w:color w:val="000000"/>
      <w:sz w:val="24"/>
      <w:szCs w:val="24"/>
      <w:lang w:val="nl-NL"/>
    </w:rPr>
  </w:style>
  <w:style w:type="paragraph" w:styleId="NormalWeb">
    <w:name w:val="Normal (Web)"/>
    <w:basedOn w:val="Normal"/>
    <w:uiPriority w:val="99"/>
    <w:unhideWhenUsed/>
    <w:rsid w:val="000557F6"/>
    <w:pPr>
      <w:spacing w:before="100" w:beforeAutospacing="1" w:after="100" w:afterAutospacing="1" w:line="240" w:lineRule="auto"/>
    </w:pPr>
    <w:rPr>
      <w:rFonts w:ascii="Times New Roman" w:hAnsi="Times New Roman"/>
      <w:sz w:val="24"/>
      <w:szCs w:val="24"/>
      <w:lang w:eastAsia="nl-NL"/>
    </w:rPr>
  </w:style>
  <w:style w:type="paragraph" w:styleId="Bibliography">
    <w:name w:val="Bibliography"/>
    <w:basedOn w:val="Normal"/>
    <w:next w:val="Normal"/>
    <w:uiPriority w:val="37"/>
    <w:unhideWhenUsed/>
    <w:rsid w:val="00A84F2A"/>
  </w:style>
  <w:style w:type="character" w:styleId="normaltextrun" w:customStyle="1">
    <w:name w:val="normaltextrun"/>
    <w:basedOn w:val="DefaultParagraphFont"/>
    <w:rsid w:val="00BD01DE"/>
  </w:style>
  <w:style w:type="character" w:styleId="spellingerror" w:customStyle="1">
    <w:name w:val="spellingerror"/>
    <w:basedOn w:val="DefaultParagraphFont"/>
    <w:rsid w:val="00BD01DE"/>
  </w:style>
  <w:style w:type="character" w:styleId="eop" w:customStyle="1">
    <w:name w:val="eop"/>
    <w:basedOn w:val="DefaultParagraphFont"/>
    <w:rsid w:val="00BD01DE"/>
  </w:style>
  <w:style w:type="paragraph" w:styleId="paragraph" w:customStyle="1">
    <w:name w:val="paragraph"/>
    <w:basedOn w:val="Normal"/>
    <w:rsid w:val="00BD01DE"/>
    <w:pPr>
      <w:spacing w:before="100" w:beforeAutospacing="1" w:after="100" w:afterAutospacing="1" w:line="240" w:lineRule="auto"/>
    </w:pPr>
    <w:rPr>
      <w:rFonts w:ascii="Times New Roman" w:hAnsi="Times New Roman"/>
      <w:sz w:val="24"/>
      <w:szCs w:val="24"/>
    </w:rPr>
  </w:style>
  <w:style w:type="table" w:styleId="GridTable4-Accent1">
    <w:name w:val="Grid Table 4 Accent 1"/>
    <w:basedOn w:val="TableNormal"/>
    <w:uiPriority w:val="49"/>
    <w:rsid w:val="005203BE"/>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ource" w:customStyle="1">
    <w:name w:val="Source"/>
    <w:basedOn w:val="Normal"/>
    <w:link w:val="SourceChar"/>
    <w:qFormat/>
    <w:rsid w:val="00523323"/>
    <w:pPr>
      <w:pBdr>
        <w:top w:val="single" w:color="auto" w:sz="4" w:space="1"/>
        <w:left w:val="single" w:color="auto" w:sz="4" w:space="4"/>
        <w:bottom w:val="single" w:color="auto" w:sz="4" w:space="1"/>
        <w:right w:val="single" w:color="auto" w:sz="4" w:space="4"/>
      </w:pBdr>
    </w:pPr>
    <w:rPr>
      <w:rFonts w:ascii="Courier New" w:hAnsi="Courier New"/>
      <w:lang w:val="fr-FR"/>
    </w:rPr>
  </w:style>
  <w:style w:type="character" w:styleId="SourceChar" w:customStyle="1">
    <w:name w:val="Source Char"/>
    <w:basedOn w:val="DefaultParagraphFont"/>
    <w:link w:val="Source"/>
    <w:rsid w:val="00523323"/>
    <w:rPr>
      <w:rFonts w:ascii="Courier New" w:hAnsi="Courier New"/>
      <w:sz w:val="18"/>
      <w:szCs w:val="18"/>
      <w:lang w:val="fr-FR"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34215">
      <w:bodyDiv w:val="1"/>
      <w:marLeft w:val="0"/>
      <w:marRight w:val="0"/>
      <w:marTop w:val="0"/>
      <w:marBottom w:val="0"/>
      <w:divBdr>
        <w:top w:val="none" w:sz="0" w:space="0" w:color="auto"/>
        <w:left w:val="none" w:sz="0" w:space="0" w:color="auto"/>
        <w:bottom w:val="none" w:sz="0" w:space="0" w:color="auto"/>
        <w:right w:val="none" w:sz="0" w:space="0" w:color="auto"/>
      </w:divBdr>
      <w:divsChild>
        <w:div w:id="51317779">
          <w:marLeft w:val="0"/>
          <w:marRight w:val="0"/>
          <w:marTop w:val="0"/>
          <w:marBottom w:val="0"/>
          <w:divBdr>
            <w:top w:val="none" w:sz="0" w:space="0" w:color="auto"/>
            <w:left w:val="none" w:sz="0" w:space="0" w:color="auto"/>
            <w:bottom w:val="none" w:sz="0" w:space="0" w:color="auto"/>
            <w:right w:val="none" w:sz="0" w:space="0" w:color="auto"/>
          </w:divBdr>
        </w:div>
        <w:div w:id="263538010">
          <w:marLeft w:val="0"/>
          <w:marRight w:val="0"/>
          <w:marTop w:val="0"/>
          <w:marBottom w:val="0"/>
          <w:divBdr>
            <w:top w:val="none" w:sz="0" w:space="0" w:color="auto"/>
            <w:left w:val="none" w:sz="0" w:space="0" w:color="auto"/>
            <w:bottom w:val="none" w:sz="0" w:space="0" w:color="auto"/>
            <w:right w:val="none" w:sz="0" w:space="0" w:color="auto"/>
          </w:divBdr>
        </w:div>
        <w:div w:id="721831413">
          <w:marLeft w:val="0"/>
          <w:marRight w:val="0"/>
          <w:marTop w:val="0"/>
          <w:marBottom w:val="0"/>
          <w:divBdr>
            <w:top w:val="none" w:sz="0" w:space="0" w:color="auto"/>
            <w:left w:val="none" w:sz="0" w:space="0" w:color="auto"/>
            <w:bottom w:val="none" w:sz="0" w:space="0" w:color="auto"/>
            <w:right w:val="none" w:sz="0" w:space="0" w:color="auto"/>
          </w:divBdr>
        </w:div>
        <w:div w:id="746272190">
          <w:marLeft w:val="0"/>
          <w:marRight w:val="0"/>
          <w:marTop w:val="0"/>
          <w:marBottom w:val="0"/>
          <w:divBdr>
            <w:top w:val="none" w:sz="0" w:space="0" w:color="auto"/>
            <w:left w:val="none" w:sz="0" w:space="0" w:color="auto"/>
            <w:bottom w:val="none" w:sz="0" w:space="0" w:color="auto"/>
            <w:right w:val="none" w:sz="0" w:space="0" w:color="auto"/>
          </w:divBdr>
        </w:div>
        <w:div w:id="756943286">
          <w:marLeft w:val="0"/>
          <w:marRight w:val="0"/>
          <w:marTop w:val="0"/>
          <w:marBottom w:val="0"/>
          <w:divBdr>
            <w:top w:val="none" w:sz="0" w:space="0" w:color="auto"/>
            <w:left w:val="none" w:sz="0" w:space="0" w:color="auto"/>
            <w:bottom w:val="none" w:sz="0" w:space="0" w:color="auto"/>
            <w:right w:val="none" w:sz="0" w:space="0" w:color="auto"/>
          </w:divBdr>
        </w:div>
        <w:div w:id="836188353">
          <w:marLeft w:val="0"/>
          <w:marRight w:val="0"/>
          <w:marTop w:val="0"/>
          <w:marBottom w:val="0"/>
          <w:divBdr>
            <w:top w:val="none" w:sz="0" w:space="0" w:color="auto"/>
            <w:left w:val="none" w:sz="0" w:space="0" w:color="auto"/>
            <w:bottom w:val="none" w:sz="0" w:space="0" w:color="auto"/>
            <w:right w:val="none" w:sz="0" w:space="0" w:color="auto"/>
          </w:divBdr>
        </w:div>
        <w:div w:id="857625948">
          <w:marLeft w:val="0"/>
          <w:marRight w:val="0"/>
          <w:marTop w:val="0"/>
          <w:marBottom w:val="0"/>
          <w:divBdr>
            <w:top w:val="none" w:sz="0" w:space="0" w:color="auto"/>
            <w:left w:val="none" w:sz="0" w:space="0" w:color="auto"/>
            <w:bottom w:val="none" w:sz="0" w:space="0" w:color="auto"/>
            <w:right w:val="none" w:sz="0" w:space="0" w:color="auto"/>
          </w:divBdr>
        </w:div>
        <w:div w:id="1120806605">
          <w:marLeft w:val="0"/>
          <w:marRight w:val="0"/>
          <w:marTop w:val="0"/>
          <w:marBottom w:val="0"/>
          <w:divBdr>
            <w:top w:val="none" w:sz="0" w:space="0" w:color="auto"/>
            <w:left w:val="none" w:sz="0" w:space="0" w:color="auto"/>
            <w:bottom w:val="none" w:sz="0" w:space="0" w:color="auto"/>
            <w:right w:val="none" w:sz="0" w:space="0" w:color="auto"/>
          </w:divBdr>
        </w:div>
        <w:div w:id="1124615794">
          <w:marLeft w:val="0"/>
          <w:marRight w:val="0"/>
          <w:marTop w:val="0"/>
          <w:marBottom w:val="0"/>
          <w:divBdr>
            <w:top w:val="none" w:sz="0" w:space="0" w:color="auto"/>
            <w:left w:val="none" w:sz="0" w:space="0" w:color="auto"/>
            <w:bottom w:val="none" w:sz="0" w:space="0" w:color="auto"/>
            <w:right w:val="none" w:sz="0" w:space="0" w:color="auto"/>
          </w:divBdr>
        </w:div>
        <w:div w:id="1183979672">
          <w:marLeft w:val="0"/>
          <w:marRight w:val="0"/>
          <w:marTop w:val="0"/>
          <w:marBottom w:val="0"/>
          <w:divBdr>
            <w:top w:val="none" w:sz="0" w:space="0" w:color="auto"/>
            <w:left w:val="none" w:sz="0" w:space="0" w:color="auto"/>
            <w:bottom w:val="none" w:sz="0" w:space="0" w:color="auto"/>
            <w:right w:val="none" w:sz="0" w:space="0" w:color="auto"/>
          </w:divBdr>
        </w:div>
        <w:div w:id="1192959090">
          <w:marLeft w:val="0"/>
          <w:marRight w:val="0"/>
          <w:marTop w:val="0"/>
          <w:marBottom w:val="0"/>
          <w:divBdr>
            <w:top w:val="none" w:sz="0" w:space="0" w:color="auto"/>
            <w:left w:val="none" w:sz="0" w:space="0" w:color="auto"/>
            <w:bottom w:val="none" w:sz="0" w:space="0" w:color="auto"/>
            <w:right w:val="none" w:sz="0" w:space="0" w:color="auto"/>
          </w:divBdr>
        </w:div>
        <w:div w:id="1455441229">
          <w:marLeft w:val="0"/>
          <w:marRight w:val="0"/>
          <w:marTop w:val="0"/>
          <w:marBottom w:val="0"/>
          <w:divBdr>
            <w:top w:val="none" w:sz="0" w:space="0" w:color="auto"/>
            <w:left w:val="none" w:sz="0" w:space="0" w:color="auto"/>
            <w:bottom w:val="none" w:sz="0" w:space="0" w:color="auto"/>
            <w:right w:val="none" w:sz="0" w:space="0" w:color="auto"/>
          </w:divBdr>
        </w:div>
        <w:div w:id="1546482097">
          <w:marLeft w:val="0"/>
          <w:marRight w:val="0"/>
          <w:marTop w:val="0"/>
          <w:marBottom w:val="0"/>
          <w:divBdr>
            <w:top w:val="none" w:sz="0" w:space="0" w:color="auto"/>
            <w:left w:val="none" w:sz="0" w:space="0" w:color="auto"/>
            <w:bottom w:val="none" w:sz="0" w:space="0" w:color="auto"/>
            <w:right w:val="none" w:sz="0" w:space="0" w:color="auto"/>
          </w:divBdr>
        </w:div>
        <w:div w:id="1619339231">
          <w:marLeft w:val="0"/>
          <w:marRight w:val="0"/>
          <w:marTop w:val="0"/>
          <w:marBottom w:val="0"/>
          <w:divBdr>
            <w:top w:val="none" w:sz="0" w:space="0" w:color="auto"/>
            <w:left w:val="none" w:sz="0" w:space="0" w:color="auto"/>
            <w:bottom w:val="none" w:sz="0" w:space="0" w:color="auto"/>
            <w:right w:val="none" w:sz="0" w:space="0" w:color="auto"/>
          </w:divBdr>
        </w:div>
      </w:divsChild>
    </w:div>
    <w:div w:id="542406880">
      <w:bodyDiv w:val="1"/>
      <w:marLeft w:val="0"/>
      <w:marRight w:val="0"/>
      <w:marTop w:val="0"/>
      <w:marBottom w:val="0"/>
      <w:divBdr>
        <w:top w:val="none" w:sz="0" w:space="0" w:color="auto"/>
        <w:left w:val="none" w:sz="0" w:space="0" w:color="auto"/>
        <w:bottom w:val="none" w:sz="0" w:space="0" w:color="auto"/>
        <w:right w:val="none" w:sz="0" w:space="0" w:color="auto"/>
      </w:divBdr>
      <w:divsChild>
        <w:div w:id="43453602">
          <w:marLeft w:val="0"/>
          <w:marRight w:val="0"/>
          <w:marTop w:val="0"/>
          <w:marBottom w:val="0"/>
          <w:divBdr>
            <w:top w:val="none" w:sz="0" w:space="0" w:color="auto"/>
            <w:left w:val="none" w:sz="0" w:space="0" w:color="auto"/>
            <w:bottom w:val="none" w:sz="0" w:space="0" w:color="auto"/>
            <w:right w:val="none" w:sz="0" w:space="0" w:color="auto"/>
          </w:divBdr>
        </w:div>
        <w:div w:id="120543367">
          <w:marLeft w:val="0"/>
          <w:marRight w:val="0"/>
          <w:marTop w:val="0"/>
          <w:marBottom w:val="0"/>
          <w:divBdr>
            <w:top w:val="none" w:sz="0" w:space="0" w:color="auto"/>
            <w:left w:val="none" w:sz="0" w:space="0" w:color="auto"/>
            <w:bottom w:val="none" w:sz="0" w:space="0" w:color="auto"/>
            <w:right w:val="none" w:sz="0" w:space="0" w:color="auto"/>
          </w:divBdr>
        </w:div>
        <w:div w:id="130905612">
          <w:marLeft w:val="0"/>
          <w:marRight w:val="0"/>
          <w:marTop w:val="0"/>
          <w:marBottom w:val="0"/>
          <w:divBdr>
            <w:top w:val="none" w:sz="0" w:space="0" w:color="auto"/>
            <w:left w:val="none" w:sz="0" w:space="0" w:color="auto"/>
            <w:bottom w:val="none" w:sz="0" w:space="0" w:color="auto"/>
            <w:right w:val="none" w:sz="0" w:space="0" w:color="auto"/>
          </w:divBdr>
        </w:div>
        <w:div w:id="168179892">
          <w:marLeft w:val="0"/>
          <w:marRight w:val="0"/>
          <w:marTop w:val="0"/>
          <w:marBottom w:val="0"/>
          <w:divBdr>
            <w:top w:val="none" w:sz="0" w:space="0" w:color="auto"/>
            <w:left w:val="none" w:sz="0" w:space="0" w:color="auto"/>
            <w:bottom w:val="none" w:sz="0" w:space="0" w:color="auto"/>
            <w:right w:val="none" w:sz="0" w:space="0" w:color="auto"/>
          </w:divBdr>
        </w:div>
        <w:div w:id="460540762">
          <w:marLeft w:val="0"/>
          <w:marRight w:val="0"/>
          <w:marTop w:val="0"/>
          <w:marBottom w:val="0"/>
          <w:divBdr>
            <w:top w:val="none" w:sz="0" w:space="0" w:color="auto"/>
            <w:left w:val="none" w:sz="0" w:space="0" w:color="auto"/>
            <w:bottom w:val="none" w:sz="0" w:space="0" w:color="auto"/>
            <w:right w:val="none" w:sz="0" w:space="0" w:color="auto"/>
          </w:divBdr>
        </w:div>
        <w:div w:id="478767178">
          <w:marLeft w:val="0"/>
          <w:marRight w:val="0"/>
          <w:marTop w:val="0"/>
          <w:marBottom w:val="0"/>
          <w:divBdr>
            <w:top w:val="none" w:sz="0" w:space="0" w:color="auto"/>
            <w:left w:val="none" w:sz="0" w:space="0" w:color="auto"/>
            <w:bottom w:val="none" w:sz="0" w:space="0" w:color="auto"/>
            <w:right w:val="none" w:sz="0" w:space="0" w:color="auto"/>
          </w:divBdr>
        </w:div>
        <w:div w:id="574241121">
          <w:marLeft w:val="0"/>
          <w:marRight w:val="0"/>
          <w:marTop w:val="0"/>
          <w:marBottom w:val="0"/>
          <w:divBdr>
            <w:top w:val="none" w:sz="0" w:space="0" w:color="auto"/>
            <w:left w:val="none" w:sz="0" w:space="0" w:color="auto"/>
            <w:bottom w:val="none" w:sz="0" w:space="0" w:color="auto"/>
            <w:right w:val="none" w:sz="0" w:space="0" w:color="auto"/>
          </w:divBdr>
        </w:div>
        <w:div w:id="693382302">
          <w:marLeft w:val="0"/>
          <w:marRight w:val="0"/>
          <w:marTop w:val="0"/>
          <w:marBottom w:val="0"/>
          <w:divBdr>
            <w:top w:val="none" w:sz="0" w:space="0" w:color="auto"/>
            <w:left w:val="none" w:sz="0" w:space="0" w:color="auto"/>
            <w:bottom w:val="none" w:sz="0" w:space="0" w:color="auto"/>
            <w:right w:val="none" w:sz="0" w:space="0" w:color="auto"/>
          </w:divBdr>
        </w:div>
        <w:div w:id="732311891">
          <w:marLeft w:val="0"/>
          <w:marRight w:val="0"/>
          <w:marTop w:val="0"/>
          <w:marBottom w:val="0"/>
          <w:divBdr>
            <w:top w:val="none" w:sz="0" w:space="0" w:color="auto"/>
            <w:left w:val="none" w:sz="0" w:space="0" w:color="auto"/>
            <w:bottom w:val="none" w:sz="0" w:space="0" w:color="auto"/>
            <w:right w:val="none" w:sz="0" w:space="0" w:color="auto"/>
          </w:divBdr>
        </w:div>
        <w:div w:id="796338834">
          <w:marLeft w:val="0"/>
          <w:marRight w:val="0"/>
          <w:marTop w:val="0"/>
          <w:marBottom w:val="0"/>
          <w:divBdr>
            <w:top w:val="none" w:sz="0" w:space="0" w:color="auto"/>
            <w:left w:val="none" w:sz="0" w:space="0" w:color="auto"/>
            <w:bottom w:val="none" w:sz="0" w:space="0" w:color="auto"/>
            <w:right w:val="none" w:sz="0" w:space="0" w:color="auto"/>
          </w:divBdr>
        </w:div>
        <w:div w:id="838665767">
          <w:marLeft w:val="0"/>
          <w:marRight w:val="0"/>
          <w:marTop w:val="0"/>
          <w:marBottom w:val="0"/>
          <w:divBdr>
            <w:top w:val="none" w:sz="0" w:space="0" w:color="auto"/>
            <w:left w:val="none" w:sz="0" w:space="0" w:color="auto"/>
            <w:bottom w:val="none" w:sz="0" w:space="0" w:color="auto"/>
            <w:right w:val="none" w:sz="0" w:space="0" w:color="auto"/>
          </w:divBdr>
        </w:div>
        <w:div w:id="954605374">
          <w:marLeft w:val="0"/>
          <w:marRight w:val="0"/>
          <w:marTop w:val="0"/>
          <w:marBottom w:val="0"/>
          <w:divBdr>
            <w:top w:val="none" w:sz="0" w:space="0" w:color="auto"/>
            <w:left w:val="none" w:sz="0" w:space="0" w:color="auto"/>
            <w:bottom w:val="none" w:sz="0" w:space="0" w:color="auto"/>
            <w:right w:val="none" w:sz="0" w:space="0" w:color="auto"/>
          </w:divBdr>
        </w:div>
        <w:div w:id="975060580">
          <w:marLeft w:val="0"/>
          <w:marRight w:val="0"/>
          <w:marTop w:val="0"/>
          <w:marBottom w:val="0"/>
          <w:divBdr>
            <w:top w:val="none" w:sz="0" w:space="0" w:color="auto"/>
            <w:left w:val="none" w:sz="0" w:space="0" w:color="auto"/>
            <w:bottom w:val="none" w:sz="0" w:space="0" w:color="auto"/>
            <w:right w:val="none" w:sz="0" w:space="0" w:color="auto"/>
          </w:divBdr>
        </w:div>
        <w:div w:id="1282881433">
          <w:marLeft w:val="0"/>
          <w:marRight w:val="0"/>
          <w:marTop w:val="0"/>
          <w:marBottom w:val="0"/>
          <w:divBdr>
            <w:top w:val="none" w:sz="0" w:space="0" w:color="auto"/>
            <w:left w:val="none" w:sz="0" w:space="0" w:color="auto"/>
            <w:bottom w:val="none" w:sz="0" w:space="0" w:color="auto"/>
            <w:right w:val="none" w:sz="0" w:space="0" w:color="auto"/>
          </w:divBdr>
        </w:div>
        <w:div w:id="1301613810">
          <w:marLeft w:val="0"/>
          <w:marRight w:val="0"/>
          <w:marTop w:val="0"/>
          <w:marBottom w:val="0"/>
          <w:divBdr>
            <w:top w:val="none" w:sz="0" w:space="0" w:color="auto"/>
            <w:left w:val="none" w:sz="0" w:space="0" w:color="auto"/>
            <w:bottom w:val="none" w:sz="0" w:space="0" w:color="auto"/>
            <w:right w:val="none" w:sz="0" w:space="0" w:color="auto"/>
          </w:divBdr>
        </w:div>
        <w:div w:id="1349602414">
          <w:marLeft w:val="0"/>
          <w:marRight w:val="0"/>
          <w:marTop w:val="0"/>
          <w:marBottom w:val="0"/>
          <w:divBdr>
            <w:top w:val="none" w:sz="0" w:space="0" w:color="auto"/>
            <w:left w:val="none" w:sz="0" w:space="0" w:color="auto"/>
            <w:bottom w:val="none" w:sz="0" w:space="0" w:color="auto"/>
            <w:right w:val="none" w:sz="0" w:space="0" w:color="auto"/>
          </w:divBdr>
        </w:div>
        <w:div w:id="1352754437">
          <w:marLeft w:val="0"/>
          <w:marRight w:val="0"/>
          <w:marTop w:val="0"/>
          <w:marBottom w:val="0"/>
          <w:divBdr>
            <w:top w:val="none" w:sz="0" w:space="0" w:color="auto"/>
            <w:left w:val="none" w:sz="0" w:space="0" w:color="auto"/>
            <w:bottom w:val="none" w:sz="0" w:space="0" w:color="auto"/>
            <w:right w:val="none" w:sz="0" w:space="0" w:color="auto"/>
          </w:divBdr>
        </w:div>
        <w:div w:id="1479876983">
          <w:marLeft w:val="0"/>
          <w:marRight w:val="0"/>
          <w:marTop w:val="0"/>
          <w:marBottom w:val="0"/>
          <w:divBdr>
            <w:top w:val="none" w:sz="0" w:space="0" w:color="auto"/>
            <w:left w:val="none" w:sz="0" w:space="0" w:color="auto"/>
            <w:bottom w:val="none" w:sz="0" w:space="0" w:color="auto"/>
            <w:right w:val="none" w:sz="0" w:space="0" w:color="auto"/>
          </w:divBdr>
        </w:div>
        <w:div w:id="1490944688">
          <w:marLeft w:val="0"/>
          <w:marRight w:val="0"/>
          <w:marTop w:val="0"/>
          <w:marBottom w:val="0"/>
          <w:divBdr>
            <w:top w:val="none" w:sz="0" w:space="0" w:color="auto"/>
            <w:left w:val="none" w:sz="0" w:space="0" w:color="auto"/>
            <w:bottom w:val="none" w:sz="0" w:space="0" w:color="auto"/>
            <w:right w:val="none" w:sz="0" w:space="0" w:color="auto"/>
          </w:divBdr>
        </w:div>
        <w:div w:id="1560477812">
          <w:marLeft w:val="0"/>
          <w:marRight w:val="0"/>
          <w:marTop w:val="0"/>
          <w:marBottom w:val="0"/>
          <w:divBdr>
            <w:top w:val="none" w:sz="0" w:space="0" w:color="auto"/>
            <w:left w:val="none" w:sz="0" w:space="0" w:color="auto"/>
            <w:bottom w:val="none" w:sz="0" w:space="0" w:color="auto"/>
            <w:right w:val="none" w:sz="0" w:space="0" w:color="auto"/>
          </w:divBdr>
        </w:div>
        <w:div w:id="1732145239">
          <w:marLeft w:val="0"/>
          <w:marRight w:val="0"/>
          <w:marTop w:val="0"/>
          <w:marBottom w:val="0"/>
          <w:divBdr>
            <w:top w:val="none" w:sz="0" w:space="0" w:color="auto"/>
            <w:left w:val="none" w:sz="0" w:space="0" w:color="auto"/>
            <w:bottom w:val="none" w:sz="0" w:space="0" w:color="auto"/>
            <w:right w:val="none" w:sz="0" w:space="0" w:color="auto"/>
          </w:divBdr>
        </w:div>
        <w:div w:id="1776367028">
          <w:marLeft w:val="0"/>
          <w:marRight w:val="0"/>
          <w:marTop w:val="0"/>
          <w:marBottom w:val="0"/>
          <w:divBdr>
            <w:top w:val="none" w:sz="0" w:space="0" w:color="auto"/>
            <w:left w:val="none" w:sz="0" w:space="0" w:color="auto"/>
            <w:bottom w:val="none" w:sz="0" w:space="0" w:color="auto"/>
            <w:right w:val="none" w:sz="0" w:space="0" w:color="auto"/>
          </w:divBdr>
        </w:div>
        <w:div w:id="1869902824">
          <w:marLeft w:val="0"/>
          <w:marRight w:val="0"/>
          <w:marTop w:val="0"/>
          <w:marBottom w:val="0"/>
          <w:divBdr>
            <w:top w:val="none" w:sz="0" w:space="0" w:color="auto"/>
            <w:left w:val="none" w:sz="0" w:space="0" w:color="auto"/>
            <w:bottom w:val="none" w:sz="0" w:space="0" w:color="auto"/>
            <w:right w:val="none" w:sz="0" w:space="0" w:color="auto"/>
          </w:divBdr>
        </w:div>
        <w:div w:id="1962031893">
          <w:marLeft w:val="0"/>
          <w:marRight w:val="0"/>
          <w:marTop w:val="0"/>
          <w:marBottom w:val="0"/>
          <w:divBdr>
            <w:top w:val="none" w:sz="0" w:space="0" w:color="auto"/>
            <w:left w:val="none" w:sz="0" w:space="0" w:color="auto"/>
            <w:bottom w:val="none" w:sz="0" w:space="0" w:color="auto"/>
            <w:right w:val="none" w:sz="0" w:space="0" w:color="auto"/>
          </w:divBdr>
        </w:div>
      </w:divsChild>
    </w:div>
    <w:div w:id="714619136">
      <w:bodyDiv w:val="1"/>
      <w:marLeft w:val="0"/>
      <w:marRight w:val="0"/>
      <w:marTop w:val="0"/>
      <w:marBottom w:val="0"/>
      <w:divBdr>
        <w:top w:val="none" w:sz="0" w:space="0" w:color="auto"/>
        <w:left w:val="none" w:sz="0" w:space="0" w:color="auto"/>
        <w:bottom w:val="none" w:sz="0" w:space="0" w:color="auto"/>
        <w:right w:val="none" w:sz="0" w:space="0" w:color="auto"/>
      </w:divBdr>
    </w:div>
    <w:div w:id="781001154">
      <w:bodyDiv w:val="1"/>
      <w:marLeft w:val="0"/>
      <w:marRight w:val="0"/>
      <w:marTop w:val="0"/>
      <w:marBottom w:val="0"/>
      <w:divBdr>
        <w:top w:val="none" w:sz="0" w:space="0" w:color="auto"/>
        <w:left w:val="none" w:sz="0" w:space="0" w:color="auto"/>
        <w:bottom w:val="none" w:sz="0" w:space="0" w:color="auto"/>
        <w:right w:val="none" w:sz="0" w:space="0" w:color="auto"/>
      </w:divBdr>
    </w:div>
    <w:div w:id="903180142">
      <w:bodyDiv w:val="1"/>
      <w:marLeft w:val="0"/>
      <w:marRight w:val="0"/>
      <w:marTop w:val="0"/>
      <w:marBottom w:val="0"/>
      <w:divBdr>
        <w:top w:val="none" w:sz="0" w:space="0" w:color="auto"/>
        <w:left w:val="none" w:sz="0" w:space="0" w:color="auto"/>
        <w:bottom w:val="none" w:sz="0" w:space="0" w:color="auto"/>
        <w:right w:val="none" w:sz="0" w:space="0" w:color="auto"/>
      </w:divBdr>
    </w:div>
    <w:div w:id="917054956">
      <w:bodyDiv w:val="1"/>
      <w:marLeft w:val="0"/>
      <w:marRight w:val="0"/>
      <w:marTop w:val="0"/>
      <w:marBottom w:val="0"/>
      <w:divBdr>
        <w:top w:val="none" w:sz="0" w:space="0" w:color="auto"/>
        <w:left w:val="none" w:sz="0" w:space="0" w:color="auto"/>
        <w:bottom w:val="none" w:sz="0" w:space="0" w:color="auto"/>
        <w:right w:val="none" w:sz="0" w:space="0" w:color="auto"/>
      </w:divBdr>
    </w:div>
    <w:div w:id="948700951">
      <w:bodyDiv w:val="1"/>
      <w:marLeft w:val="0"/>
      <w:marRight w:val="0"/>
      <w:marTop w:val="0"/>
      <w:marBottom w:val="0"/>
      <w:divBdr>
        <w:top w:val="none" w:sz="0" w:space="0" w:color="auto"/>
        <w:left w:val="none" w:sz="0" w:space="0" w:color="auto"/>
        <w:bottom w:val="none" w:sz="0" w:space="0" w:color="auto"/>
        <w:right w:val="none" w:sz="0" w:space="0" w:color="auto"/>
      </w:divBdr>
    </w:div>
    <w:div w:id="967931009">
      <w:bodyDiv w:val="1"/>
      <w:marLeft w:val="0"/>
      <w:marRight w:val="0"/>
      <w:marTop w:val="0"/>
      <w:marBottom w:val="0"/>
      <w:divBdr>
        <w:top w:val="none" w:sz="0" w:space="0" w:color="auto"/>
        <w:left w:val="none" w:sz="0" w:space="0" w:color="auto"/>
        <w:bottom w:val="none" w:sz="0" w:space="0" w:color="auto"/>
        <w:right w:val="none" w:sz="0" w:space="0" w:color="auto"/>
      </w:divBdr>
    </w:div>
    <w:div w:id="1060710523">
      <w:bodyDiv w:val="1"/>
      <w:marLeft w:val="0"/>
      <w:marRight w:val="0"/>
      <w:marTop w:val="0"/>
      <w:marBottom w:val="0"/>
      <w:divBdr>
        <w:top w:val="none" w:sz="0" w:space="0" w:color="auto"/>
        <w:left w:val="none" w:sz="0" w:space="0" w:color="auto"/>
        <w:bottom w:val="none" w:sz="0" w:space="0" w:color="auto"/>
        <w:right w:val="none" w:sz="0" w:space="0" w:color="auto"/>
      </w:divBdr>
    </w:div>
    <w:div w:id="1267078626">
      <w:bodyDiv w:val="1"/>
      <w:marLeft w:val="0"/>
      <w:marRight w:val="0"/>
      <w:marTop w:val="0"/>
      <w:marBottom w:val="0"/>
      <w:divBdr>
        <w:top w:val="none" w:sz="0" w:space="0" w:color="auto"/>
        <w:left w:val="none" w:sz="0" w:space="0" w:color="auto"/>
        <w:bottom w:val="none" w:sz="0" w:space="0" w:color="auto"/>
        <w:right w:val="none" w:sz="0" w:space="0" w:color="auto"/>
      </w:divBdr>
    </w:div>
    <w:div w:id="204127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diagramQuickStyle" Target="diagrams/quickStyle1.xml" Id="rId18" /><Relationship Type="http://schemas.openxmlformats.org/officeDocument/2006/relationships/image" Target="media/image9.svg" Id="rId26" /><Relationship Type="http://schemas.openxmlformats.org/officeDocument/2006/relationships/customXml" Target="../customXml/item3.xml" Id="rId3" /><Relationship Type="http://schemas.openxmlformats.org/officeDocument/2006/relationships/image" Target="media/image4.emf"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diagramLayout" Target="diagrams/layout1.xml" Id="rId17" /><Relationship Type="http://schemas.openxmlformats.org/officeDocument/2006/relationships/image" Target="media/image8.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diagramData" Target="diagrams/data1.xml" Id="rId16" /><Relationship Type="http://schemas.microsoft.com/office/2007/relationships/diagramDrawing" Target="diagrams/drawing1.xml" Id="rId20" /><Relationship Type="http://schemas.openxmlformats.org/officeDocument/2006/relationships/hyperlink" Target="mailto:dm.kroeske@avans.nl"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7.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6.png" Id="rId23" /><Relationship Type="http://schemas.openxmlformats.org/officeDocument/2006/relationships/hyperlink" Target="mailto:mac.snoeren@avans.nl" TargetMode="External" Id="rId28" /><Relationship Type="http://schemas.openxmlformats.org/officeDocument/2006/relationships/endnotes" Target="endnotes.xml" Id="rId10" /><Relationship Type="http://schemas.openxmlformats.org/officeDocument/2006/relationships/diagramColors" Target="diagrams/colors1.xml" Id="rId19" /><Relationship Type="http://schemas.openxmlformats.org/officeDocument/2006/relationships/hyperlink" Target="mailto:sendlab@vmacman.jmnl.n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image" Target="media/image5.jpeg" Id="rId22" /><Relationship Type="http://schemas.openxmlformats.org/officeDocument/2006/relationships/image" Target="media/image10.png" Id="rId27" /><Relationship Type="http://schemas.openxmlformats.org/officeDocument/2006/relationships/hyperlink" Target="mailto:mtm.megens@Student.avans.nl" TargetMode="External" Id="rId30" /><Relationship Type="http://schemas.openxmlformats.org/officeDocument/2006/relationships/webSettings" Target="webSettings.xml" Id="rId8" /></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IDB\DigiOffice\Programs\WhiteOffice\Sjabloon\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AFF115-3512-4478-8135-0D0131167136}" type="doc">
      <dgm:prSet loTypeId="urn:microsoft.com/office/officeart/2005/8/layout/process1" loCatId="process" qsTypeId="urn:microsoft.com/office/officeart/2005/8/quickstyle/simple1" qsCatId="simple" csTypeId="urn:microsoft.com/office/officeart/2005/8/colors/accent1_2" csCatId="accent1" phldr="1"/>
      <dgm:spPr/>
    </dgm:pt>
    <dgm:pt modelId="{1607F39B-4D6F-4117-A936-5EB7D581361D}">
      <dgm:prSet phldrT="[Tekst]"/>
      <dgm:spPr/>
      <dgm:t>
        <a:bodyPr/>
        <a:lstStyle/>
        <a:p>
          <a:r>
            <a:rPr lang="nl-NL"/>
            <a:t>Project start</a:t>
          </a:r>
        </a:p>
      </dgm:t>
    </dgm:pt>
    <dgm:pt modelId="{6CACF872-9FEC-4436-8888-DDCF5FF1DBFF}" type="parTrans" cxnId="{BA992F01-79BE-41D5-B30D-EC5A01E94173}">
      <dgm:prSet/>
      <dgm:spPr/>
      <dgm:t>
        <a:bodyPr/>
        <a:lstStyle/>
        <a:p>
          <a:endParaRPr lang="nl-NL"/>
        </a:p>
      </dgm:t>
    </dgm:pt>
    <dgm:pt modelId="{B2532168-745C-416B-9E64-0988AD9C6647}" type="sibTrans" cxnId="{BA992F01-79BE-41D5-B30D-EC5A01E94173}">
      <dgm:prSet/>
      <dgm:spPr/>
      <dgm:t>
        <a:bodyPr/>
        <a:lstStyle/>
        <a:p>
          <a:endParaRPr lang="nl-NL"/>
        </a:p>
      </dgm:t>
    </dgm:pt>
    <dgm:pt modelId="{562DAFF1-7ADA-4D06-A91E-91E241B5B379}">
      <dgm:prSet phldrT="[Tekst]"/>
      <dgm:spPr/>
      <dgm:t>
        <a:bodyPr/>
        <a:lstStyle/>
        <a:p>
          <a:r>
            <a:rPr lang="nl-NL"/>
            <a:t>Realisatie</a:t>
          </a:r>
        </a:p>
      </dgm:t>
    </dgm:pt>
    <dgm:pt modelId="{CA3EA791-5DC3-4E42-B264-724D63BFAA16}" type="parTrans" cxnId="{CDFA1A0F-48E9-4CCB-B045-965CA2E6AC62}">
      <dgm:prSet/>
      <dgm:spPr/>
      <dgm:t>
        <a:bodyPr/>
        <a:lstStyle/>
        <a:p>
          <a:endParaRPr lang="nl-NL"/>
        </a:p>
      </dgm:t>
    </dgm:pt>
    <dgm:pt modelId="{DEC3F7A3-618C-438C-A7C5-779A413E3726}" type="sibTrans" cxnId="{CDFA1A0F-48E9-4CCB-B045-965CA2E6AC62}">
      <dgm:prSet/>
      <dgm:spPr/>
      <dgm:t>
        <a:bodyPr/>
        <a:lstStyle/>
        <a:p>
          <a:endParaRPr lang="nl-NL"/>
        </a:p>
      </dgm:t>
    </dgm:pt>
    <dgm:pt modelId="{0017DB41-EF6A-4058-985B-1C4B6FFC5528}">
      <dgm:prSet phldrT="[Tekst]"/>
      <dgm:spPr/>
      <dgm:t>
        <a:bodyPr/>
        <a:lstStyle/>
        <a:p>
          <a:r>
            <a:rPr lang="nl-NL"/>
            <a:t>Design onderdelen</a:t>
          </a:r>
        </a:p>
      </dgm:t>
    </dgm:pt>
    <dgm:pt modelId="{40BA0B0F-0B18-42C1-963F-305D7514E44C}" type="parTrans" cxnId="{BDBBB256-8B0F-464E-B608-807746D4A4C7}">
      <dgm:prSet/>
      <dgm:spPr/>
      <dgm:t>
        <a:bodyPr/>
        <a:lstStyle/>
        <a:p>
          <a:endParaRPr lang="nl-NL"/>
        </a:p>
      </dgm:t>
    </dgm:pt>
    <dgm:pt modelId="{328CC217-DB08-43E4-8FF1-2DA7AB599EEB}" type="sibTrans" cxnId="{BDBBB256-8B0F-464E-B608-807746D4A4C7}">
      <dgm:prSet/>
      <dgm:spPr/>
      <dgm:t>
        <a:bodyPr/>
        <a:lstStyle/>
        <a:p>
          <a:endParaRPr lang="nl-NL"/>
        </a:p>
      </dgm:t>
    </dgm:pt>
    <dgm:pt modelId="{4666E287-C99A-4499-ABA9-C169CB51C447}" type="pres">
      <dgm:prSet presAssocID="{94AFF115-3512-4478-8135-0D0131167136}" presName="Name0" presStyleCnt="0">
        <dgm:presLayoutVars>
          <dgm:dir/>
          <dgm:resizeHandles val="exact"/>
        </dgm:presLayoutVars>
      </dgm:prSet>
      <dgm:spPr/>
    </dgm:pt>
    <dgm:pt modelId="{F4F2AC14-882E-49D5-90B3-2571D30D0169}" type="pres">
      <dgm:prSet presAssocID="{1607F39B-4D6F-4117-A936-5EB7D581361D}" presName="node" presStyleLbl="node1" presStyleIdx="0" presStyleCnt="3">
        <dgm:presLayoutVars>
          <dgm:bulletEnabled val="1"/>
        </dgm:presLayoutVars>
      </dgm:prSet>
      <dgm:spPr/>
    </dgm:pt>
    <dgm:pt modelId="{BE45B53C-155D-4BE2-83B1-803BE582E459}" type="pres">
      <dgm:prSet presAssocID="{B2532168-745C-416B-9E64-0988AD9C6647}" presName="sibTrans" presStyleLbl="sibTrans2D1" presStyleIdx="0" presStyleCnt="2"/>
      <dgm:spPr/>
    </dgm:pt>
    <dgm:pt modelId="{AB9EA3BC-0C41-4851-8705-49B643F95D48}" type="pres">
      <dgm:prSet presAssocID="{B2532168-745C-416B-9E64-0988AD9C6647}" presName="connectorText" presStyleLbl="sibTrans2D1" presStyleIdx="0" presStyleCnt="2"/>
      <dgm:spPr/>
    </dgm:pt>
    <dgm:pt modelId="{5AF07053-50BD-4BD4-A68F-282EAE93125C}" type="pres">
      <dgm:prSet presAssocID="{0017DB41-EF6A-4058-985B-1C4B6FFC5528}" presName="node" presStyleLbl="node1" presStyleIdx="1" presStyleCnt="3">
        <dgm:presLayoutVars>
          <dgm:bulletEnabled val="1"/>
        </dgm:presLayoutVars>
      </dgm:prSet>
      <dgm:spPr/>
    </dgm:pt>
    <dgm:pt modelId="{2B3290B4-32B2-4A99-ABF9-4E596C8278C6}" type="pres">
      <dgm:prSet presAssocID="{328CC217-DB08-43E4-8FF1-2DA7AB599EEB}" presName="sibTrans" presStyleLbl="sibTrans2D1" presStyleIdx="1" presStyleCnt="2"/>
      <dgm:spPr/>
    </dgm:pt>
    <dgm:pt modelId="{F89B873F-2348-490F-8D6A-F00A7D68AAE5}" type="pres">
      <dgm:prSet presAssocID="{328CC217-DB08-43E4-8FF1-2DA7AB599EEB}" presName="connectorText" presStyleLbl="sibTrans2D1" presStyleIdx="1" presStyleCnt="2"/>
      <dgm:spPr/>
    </dgm:pt>
    <dgm:pt modelId="{83A3A30D-364A-45D9-8737-CBA6EF809E6E}" type="pres">
      <dgm:prSet presAssocID="{562DAFF1-7ADA-4D06-A91E-91E241B5B379}" presName="node" presStyleLbl="node1" presStyleIdx="2" presStyleCnt="3">
        <dgm:presLayoutVars>
          <dgm:bulletEnabled val="1"/>
        </dgm:presLayoutVars>
      </dgm:prSet>
      <dgm:spPr/>
    </dgm:pt>
  </dgm:ptLst>
  <dgm:cxnLst>
    <dgm:cxn modelId="{BA992F01-79BE-41D5-B30D-EC5A01E94173}" srcId="{94AFF115-3512-4478-8135-0D0131167136}" destId="{1607F39B-4D6F-4117-A936-5EB7D581361D}" srcOrd="0" destOrd="0" parTransId="{6CACF872-9FEC-4436-8888-DDCF5FF1DBFF}" sibTransId="{B2532168-745C-416B-9E64-0988AD9C6647}"/>
    <dgm:cxn modelId="{9CD8AF02-476A-4BDE-B721-93C08336FB86}" type="presOf" srcId="{0017DB41-EF6A-4058-985B-1C4B6FFC5528}" destId="{5AF07053-50BD-4BD4-A68F-282EAE93125C}" srcOrd="0" destOrd="0" presId="urn:microsoft.com/office/officeart/2005/8/layout/process1"/>
    <dgm:cxn modelId="{1132690D-9672-45F9-932A-DCAEBB280D05}" type="presOf" srcId="{328CC217-DB08-43E4-8FF1-2DA7AB599EEB}" destId="{2B3290B4-32B2-4A99-ABF9-4E596C8278C6}" srcOrd="0" destOrd="0" presId="urn:microsoft.com/office/officeart/2005/8/layout/process1"/>
    <dgm:cxn modelId="{CDFA1A0F-48E9-4CCB-B045-965CA2E6AC62}" srcId="{94AFF115-3512-4478-8135-0D0131167136}" destId="{562DAFF1-7ADA-4D06-A91E-91E241B5B379}" srcOrd="2" destOrd="0" parTransId="{CA3EA791-5DC3-4E42-B264-724D63BFAA16}" sibTransId="{DEC3F7A3-618C-438C-A7C5-779A413E3726}"/>
    <dgm:cxn modelId="{A1B0F84E-E923-4F23-B144-F80AEE053E8F}" type="presOf" srcId="{328CC217-DB08-43E4-8FF1-2DA7AB599EEB}" destId="{F89B873F-2348-490F-8D6A-F00A7D68AAE5}" srcOrd="1" destOrd="0" presId="urn:microsoft.com/office/officeart/2005/8/layout/process1"/>
    <dgm:cxn modelId="{BDBBB256-8B0F-464E-B608-807746D4A4C7}" srcId="{94AFF115-3512-4478-8135-0D0131167136}" destId="{0017DB41-EF6A-4058-985B-1C4B6FFC5528}" srcOrd="1" destOrd="0" parTransId="{40BA0B0F-0B18-42C1-963F-305D7514E44C}" sibTransId="{328CC217-DB08-43E4-8FF1-2DA7AB599EEB}"/>
    <dgm:cxn modelId="{274AFE91-2EB6-41E4-8A05-0194AA857611}" type="presOf" srcId="{B2532168-745C-416B-9E64-0988AD9C6647}" destId="{AB9EA3BC-0C41-4851-8705-49B643F95D48}" srcOrd="1" destOrd="0" presId="urn:microsoft.com/office/officeart/2005/8/layout/process1"/>
    <dgm:cxn modelId="{95C66EA9-055C-4DCE-AA8F-3E9E1D7C9FA5}" type="presOf" srcId="{B2532168-745C-416B-9E64-0988AD9C6647}" destId="{BE45B53C-155D-4BE2-83B1-803BE582E459}" srcOrd="0" destOrd="0" presId="urn:microsoft.com/office/officeart/2005/8/layout/process1"/>
    <dgm:cxn modelId="{4347FDB8-06C0-45F1-B9C0-E6227997F43B}" type="presOf" srcId="{94AFF115-3512-4478-8135-0D0131167136}" destId="{4666E287-C99A-4499-ABA9-C169CB51C447}" srcOrd="0" destOrd="0" presId="urn:microsoft.com/office/officeart/2005/8/layout/process1"/>
    <dgm:cxn modelId="{C104AAE8-BADE-4F1C-B3B8-90711C50C58C}" type="presOf" srcId="{562DAFF1-7ADA-4D06-A91E-91E241B5B379}" destId="{83A3A30D-364A-45D9-8737-CBA6EF809E6E}" srcOrd="0" destOrd="0" presId="urn:microsoft.com/office/officeart/2005/8/layout/process1"/>
    <dgm:cxn modelId="{6628BBFD-48D5-44D5-B0E1-69EC4553FA2F}" type="presOf" srcId="{1607F39B-4D6F-4117-A936-5EB7D581361D}" destId="{F4F2AC14-882E-49D5-90B3-2571D30D0169}" srcOrd="0" destOrd="0" presId="urn:microsoft.com/office/officeart/2005/8/layout/process1"/>
    <dgm:cxn modelId="{BAB8C5A3-C1EF-4786-81D8-7FDF0EB6F64F}" type="presParOf" srcId="{4666E287-C99A-4499-ABA9-C169CB51C447}" destId="{F4F2AC14-882E-49D5-90B3-2571D30D0169}" srcOrd="0" destOrd="0" presId="urn:microsoft.com/office/officeart/2005/8/layout/process1"/>
    <dgm:cxn modelId="{4F4A77B2-B1E5-45C1-913E-6AEB134BE896}" type="presParOf" srcId="{4666E287-C99A-4499-ABA9-C169CB51C447}" destId="{BE45B53C-155D-4BE2-83B1-803BE582E459}" srcOrd="1" destOrd="0" presId="urn:microsoft.com/office/officeart/2005/8/layout/process1"/>
    <dgm:cxn modelId="{9A29ECAF-B705-402F-B745-2F46B4F3F954}" type="presParOf" srcId="{BE45B53C-155D-4BE2-83B1-803BE582E459}" destId="{AB9EA3BC-0C41-4851-8705-49B643F95D48}" srcOrd="0" destOrd="0" presId="urn:microsoft.com/office/officeart/2005/8/layout/process1"/>
    <dgm:cxn modelId="{4447CC83-30F3-4352-8E58-151E63AE504D}" type="presParOf" srcId="{4666E287-C99A-4499-ABA9-C169CB51C447}" destId="{5AF07053-50BD-4BD4-A68F-282EAE93125C}" srcOrd="2" destOrd="0" presId="urn:microsoft.com/office/officeart/2005/8/layout/process1"/>
    <dgm:cxn modelId="{A6AE7665-3016-4560-B9EC-A752BEA2242B}" type="presParOf" srcId="{4666E287-C99A-4499-ABA9-C169CB51C447}" destId="{2B3290B4-32B2-4A99-ABF9-4E596C8278C6}" srcOrd="3" destOrd="0" presId="urn:microsoft.com/office/officeart/2005/8/layout/process1"/>
    <dgm:cxn modelId="{A8008FF8-03CC-4216-8067-64E2B853585B}" type="presParOf" srcId="{2B3290B4-32B2-4A99-ABF9-4E596C8278C6}" destId="{F89B873F-2348-490F-8D6A-F00A7D68AAE5}" srcOrd="0" destOrd="0" presId="urn:microsoft.com/office/officeart/2005/8/layout/process1"/>
    <dgm:cxn modelId="{FA06FEA8-323D-4ABF-938A-DBF24DA877A5}" type="presParOf" srcId="{4666E287-C99A-4499-ABA9-C169CB51C447}" destId="{83A3A30D-364A-45D9-8737-CBA6EF809E6E}"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F2AC14-882E-49D5-90B3-2571D30D0169}">
      <dsp:nvSpPr>
        <dsp:cNvPr id="0" name=""/>
        <dsp:cNvSpPr/>
      </dsp:nvSpPr>
      <dsp:spPr>
        <a:xfrm>
          <a:off x="4777" y="0"/>
          <a:ext cx="1427906" cy="62632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nl-NL" sz="1600" kern="1200"/>
            <a:t>Project start</a:t>
          </a:r>
        </a:p>
      </dsp:txBody>
      <dsp:txXfrm>
        <a:off x="23121" y="18344"/>
        <a:ext cx="1391218" cy="589634"/>
      </dsp:txXfrm>
    </dsp:sp>
    <dsp:sp modelId="{BE45B53C-155D-4BE2-83B1-803BE582E459}">
      <dsp:nvSpPr>
        <dsp:cNvPr id="0" name=""/>
        <dsp:cNvSpPr/>
      </dsp:nvSpPr>
      <dsp:spPr>
        <a:xfrm>
          <a:off x="1575474" y="136100"/>
          <a:ext cx="302716" cy="3541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nl-NL" sz="1300" kern="1200"/>
        </a:p>
      </dsp:txBody>
      <dsp:txXfrm>
        <a:off x="1575474" y="206924"/>
        <a:ext cx="211901" cy="212472"/>
      </dsp:txXfrm>
    </dsp:sp>
    <dsp:sp modelId="{5AF07053-50BD-4BD4-A68F-282EAE93125C}">
      <dsp:nvSpPr>
        <dsp:cNvPr id="0" name=""/>
        <dsp:cNvSpPr/>
      </dsp:nvSpPr>
      <dsp:spPr>
        <a:xfrm>
          <a:off x="2003846" y="0"/>
          <a:ext cx="1427906" cy="62632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nl-NL" sz="1600" kern="1200"/>
            <a:t>Design onderdelen</a:t>
          </a:r>
        </a:p>
      </dsp:txBody>
      <dsp:txXfrm>
        <a:off x="2022190" y="18344"/>
        <a:ext cx="1391218" cy="589634"/>
      </dsp:txXfrm>
    </dsp:sp>
    <dsp:sp modelId="{2B3290B4-32B2-4A99-ABF9-4E596C8278C6}">
      <dsp:nvSpPr>
        <dsp:cNvPr id="0" name=""/>
        <dsp:cNvSpPr/>
      </dsp:nvSpPr>
      <dsp:spPr>
        <a:xfrm>
          <a:off x="3574543" y="136100"/>
          <a:ext cx="302716" cy="3541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nl-NL" sz="1300" kern="1200"/>
        </a:p>
      </dsp:txBody>
      <dsp:txXfrm>
        <a:off x="3574543" y="206924"/>
        <a:ext cx="211901" cy="212472"/>
      </dsp:txXfrm>
    </dsp:sp>
    <dsp:sp modelId="{83A3A30D-364A-45D9-8737-CBA6EF809E6E}">
      <dsp:nvSpPr>
        <dsp:cNvPr id="0" name=""/>
        <dsp:cNvSpPr/>
      </dsp:nvSpPr>
      <dsp:spPr>
        <a:xfrm>
          <a:off x="4002915" y="0"/>
          <a:ext cx="1427906" cy="62632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nl-NL" sz="1600" kern="1200"/>
            <a:t>Realisatie</a:t>
          </a:r>
        </a:p>
      </dsp:txBody>
      <dsp:txXfrm>
        <a:off x="4021259" y="18344"/>
        <a:ext cx="1391218" cy="5896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Min16</b:Tag>
    <b:SourceType>Report</b:SourceType>
    <b:Guid>{8DEAAC1B-90D1-4B4A-A2D3-D598BACF9E09}</b:Guid>
    <b:Title>Energieagenda, Naar een CO₂-arme energievoorziening</b:Title>
    <b:Year>2016</b:Year>
    <b:City>Den Haag</b:City>
    <b:Publisher>Ministerie van Economische Zaken</b:Publisher>
    <b:Author>
      <b:Author>
        <b:Corporate>Ministerie van Economische Zaken</b:Corporate>
      </b:Author>
    </b:Author>
    <b:InternetSiteTitle>Rijksoverheid</b:InternetSiteTitle>
    <b:RefOrder>1</b:RefOrder>
  </b:Source>
  <b:Source>
    <b:Tag>Mar19</b:Tag>
    <b:SourceType>Report</b:SourceType>
    <b:Guid>{F80CE8EA-7230-40DC-B575-F60CAC2DE1B3}</b:Guid>
    <b:Author>
      <b:Author>
        <b:NameList>
          <b:Person>
            <b:Last>Bracht</b:Last>
            <b:First>Mart</b:First>
            <b:Middle>van</b:Middle>
          </b:Person>
        </b:NameList>
      </b:Author>
    </b:Author>
    <b:Title>Naar een Robuust Geïntegreerd energiesysteem (NRG)</b:Title>
    <b:Year>2019</b:Year>
    <b:Publisher>Topsector Energie</b:Publisher>
    <b:City>Amersfoort</b:City>
    <b:RefOrder>2</b:RefOrder>
  </b:Source>
  <b:Source>
    <b:Tag>Doo17</b:Tag>
    <b:SourceType>Report</b:SourceType>
    <b:Guid>{55E314B7-5445-411C-A472-5220247D2412}</b:Guid>
    <b:Title>Lectorale reden: Empowerment, Regie over je eigen energie</b:Title>
    <b:Year>2017</b:Year>
    <b:Publisher>Avans Hogeschool</b:Publisher>
    <b:City>Breda</b:City>
    <b:Author>
      <b:Author>
        <b:NameList>
          <b:Person>
            <b:Last>Doomernik</b:Last>
            <b:First>Jack</b:First>
          </b:Person>
        </b:NameList>
      </b:Author>
    </b:Author>
    <b:RefOrder>3</b:RefOrder>
  </b:Source>
  <b:Source>
    <b:Tag>Sno</b:Tag>
    <b:SourceType>Report</b:SourceType>
    <b:Guid>{7E2262A7-1732-478C-8E66-C9FF178429BD}</b:Guid>
    <b:Author>
      <b:Author>
        <b:NameList>
          <b:Person>
            <b:Last>Snoeren</b:Last>
            <b:First>Maurice</b:First>
          </b:Person>
        </b:NameList>
      </b:Author>
    </b:Author>
    <b:Title>Plan van aanpak: Smart Energy Delivery Lab versie 0.3</b:Title>
    <b:Year>2018</b:Year>
    <b:Publisher>Avans Hogeschool, Technische Informatica</b:Publisher>
    <b:City>Breda</b:City>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a964aa79-0d69-418b-997b-745bf169ecb1" xsi:nil="true"/>
    <lcf76f155ced4ddcb4097134ff3c332f xmlns="d604b8ed-e978-4c39-ac6d-a9b5f4ffe00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CBEA23A8CFB6745AC2198F7CC7C882B" ma:contentTypeVersion="13" ma:contentTypeDescription="Create a new document." ma:contentTypeScope="" ma:versionID="22b66a5912217eea0fc8e7ffa0323935">
  <xsd:schema xmlns:xsd="http://www.w3.org/2001/XMLSchema" xmlns:xs="http://www.w3.org/2001/XMLSchema" xmlns:p="http://schemas.microsoft.com/office/2006/metadata/properties" xmlns:ns2="d604b8ed-e978-4c39-ac6d-a9b5f4ffe007" xmlns:ns3="a964aa79-0d69-418b-997b-745bf169ecb1" targetNamespace="http://schemas.microsoft.com/office/2006/metadata/properties" ma:root="true" ma:fieldsID="28a61e61ecbd66083b98ec6881cc04d2" ns2:_="" ns3:_="">
    <xsd:import namespace="d604b8ed-e978-4c39-ac6d-a9b5f4ffe007"/>
    <xsd:import namespace="a964aa79-0d69-418b-997b-745bf169ec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04b8ed-e978-4c39-ac6d-a9b5f4ffe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bc12d8d-c97a-4a38-bef5-4671856346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964aa79-0d69-418b-997b-745bf169ecb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a58da99-a08c-4f79-b4e6-71d2b3cc2d7b}" ma:internalName="TaxCatchAll" ma:showField="CatchAllData" ma:web="a964aa79-0d69-418b-997b-745bf169ec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928611-2538-4932-AFF1-24321CF68DEF}">
  <ds:schemaRefs>
    <ds:schemaRef ds:uri="http://schemas.openxmlformats.org/officeDocument/2006/bibliography"/>
  </ds:schemaRefs>
</ds:datastoreItem>
</file>

<file path=customXml/itemProps2.xml><?xml version="1.0" encoding="utf-8"?>
<ds:datastoreItem xmlns:ds="http://schemas.openxmlformats.org/officeDocument/2006/customXml" ds:itemID="{BBEE358A-0C41-485F-9909-F32EF19E48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55251B-1352-4154-B49C-94C4C23346CA}"/>
</file>

<file path=customXml/itemProps4.xml><?xml version="1.0" encoding="utf-8"?>
<ds:datastoreItem xmlns:ds="http://schemas.openxmlformats.org/officeDocument/2006/customXml" ds:itemID="{870C87BF-FB7A-450A-A3DF-2243A1A769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Rapport.dotx</Template>
  <TotalTime>54</TotalTime>
  <Pages>1</Pages>
  <Words>4480</Words>
  <Characters>25540</Characters>
  <Application>Microsoft Office Word</Application>
  <DocSecurity>4</DocSecurity>
  <Lines>212</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1.0.3</vt:lpstr>
    </vt:vector>
  </TitlesOfParts>
  <Company>AEI</Company>
  <LinksUpToDate>false</LinksUpToDate>
  <CharactersWithSpaces>29961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Snoeren</dc:creator>
  <cp:keywords/>
  <dc:description/>
  <cp:lastModifiedBy>Yves Prevoo</cp:lastModifiedBy>
  <cp:revision>4</cp:revision>
  <cp:lastPrinted>2019-06-27T22:42:00Z</cp:lastPrinted>
  <dcterms:created xsi:type="dcterms:W3CDTF">2021-10-08T16:43:00Z</dcterms:created>
  <dcterms:modified xsi:type="dcterms:W3CDTF">2022-02-15T19:20:00Z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0x010100FCBEA23A8CFB6745AC2198F7CC7C882B</vt:lpwstr>
  </property>
</Properties>
</file>